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84709" w14:textId="77777777" w:rsidR="00F06BB2" w:rsidRPr="00403A24" w:rsidRDefault="00586F2A" w:rsidP="00F06BB2">
      <w:pPr>
        <w:pStyle w:val="Zaglavljenaslovnestrane"/>
        <w:rPr>
          <w:lang w:val="sr-Cyrl-RS"/>
        </w:rPr>
      </w:pPr>
      <w:r w:rsidRPr="00403A24">
        <w:rPr>
          <w:lang w:val="sr-Cyrl-RS"/>
        </w:rPr>
        <w:t>Универзитет</w:t>
      </w:r>
      <w:r w:rsidR="00F06BB2" w:rsidRPr="00403A24">
        <w:rPr>
          <w:lang w:val="sr-Cyrl-RS"/>
        </w:rPr>
        <w:t xml:space="preserve"> </w:t>
      </w:r>
      <w:r w:rsidR="006412E1" w:rsidRPr="00403A24">
        <w:rPr>
          <w:lang w:val="sr-Cyrl-RS"/>
        </w:rPr>
        <w:t>у</w:t>
      </w:r>
      <w:r w:rsidR="00F06BB2" w:rsidRPr="00403A24">
        <w:rPr>
          <w:lang w:val="sr-Cyrl-RS"/>
        </w:rPr>
        <w:t xml:space="preserve"> </w:t>
      </w:r>
      <w:r w:rsidR="006412E1" w:rsidRPr="00403A24">
        <w:rPr>
          <w:lang w:val="sr-Cyrl-RS"/>
        </w:rPr>
        <w:t>Београду</w:t>
      </w:r>
    </w:p>
    <w:p w14:paraId="2719EE27" w14:textId="77777777" w:rsidR="00586F2A" w:rsidRPr="00403A24" w:rsidRDefault="00586F2A" w:rsidP="00586F2A">
      <w:pPr>
        <w:pStyle w:val="Zaglavljenaslovnestrane"/>
        <w:rPr>
          <w:lang w:val="sr-Cyrl-RS"/>
        </w:rPr>
      </w:pPr>
      <w:r w:rsidRPr="00403A24">
        <w:rPr>
          <w:lang w:val="sr-Cyrl-RS"/>
        </w:rPr>
        <w:t>Електротехнички факултет</w:t>
      </w:r>
    </w:p>
    <w:p w14:paraId="28D20564" w14:textId="77777777" w:rsidR="00F06BB2" w:rsidRPr="00403A24" w:rsidRDefault="00F06BB2" w:rsidP="00F06BB2">
      <w:pPr>
        <w:pStyle w:val="Osnovnitekst"/>
        <w:rPr>
          <w:lang w:val="sr-Cyrl-RS"/>
        </w:rPr>
      </w:pPr>
    </w:p>
    <w:p w14:paraId="1C25A226" w14:textId="77777777" w:rsidR="00F06BB2" w:rsidRPr="00403A24" w:rsidRDefault="00F06BB2" w:rsidP="00F06BB2">
      <w:pPr>
        <w:pStyle w:val="Osnovnitekst"/>
        <w:rPr>
          <w:lang w:val="sr-Cyrl-RS"/>
        </w:rPr>
      </w:pPr>
    </w:p>
    <w:p w14:paraId="6ACA56F5" w14:textId="084AE4E5" w:rsidR="00F06BB2" w:rsidRPr="00403A24" w:rsidRDefault="009C08C3" w:rsidP="00F06BB2">
      <w:pPr>
        <w:pStyle w:val="SlikeTabele"/>
        <w:rPr>
          <w:lang w:val="sr-Cyrl-RS"/>
        </w:rPr>
      </w:pPr>
      <w:r w:rsidRPr="00403A24">
        <w:rPr>
          <w:noProof/>
          <w:lang w:val="sr-Cyrl-RS" w:eastAsia="sr-Latn-BA"/>
        </w:rPr>
        <w:drawing>
          <wp:inline distT="0" distB="0" distL="0" distR="0" wp14:anchorId="3C3BD213" wp14:editId="5DF6F52C">
            <wp:extent cx="1417320" cy="1653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7320" cy="1653540"/>
                    </a:xfrm>
                    <a:prstGeom prst="rect">
                      <a:avLst/>
                    </a:prstGeom>
                    <a:solidFill>
                      <a:srgbClr val="FFFFFF"/>
                    </a:solidFill>
                    <a:ln>
                      <a:noFill/>
                    </a:ln>
                  </pic:spPr>
                </pic:pic>
              </a:graphicData>
            </a:graphic>
          </wp:inline>
        </w:drawing>
      </w:r>
    </w:p>
    <w:p w14:paraId="6F76D5F5" w14:textId="77777777" w:rsidR="00F06BB2" w:rsidRPr="00403A24" w:rsidRDefault="00F06BB2" w:rsidP="00F06BB2">
      <w:pPr>
        <w:pStyle w:val="Osnovnitekst"/>
        <w:rPr>
          <w:lang w:val="sr-Cyrl-RS"/>
        </w:rPr>
      </w:pPr>
    </w:p>
    <w:p w14:paraId="3CFB1A01" w14:textId="77777777" w:rsidR="00F06BB2" w:rsidRPr="00403A24" w:rsidRDefault="00F06BB2" w:rsidP="00F06BB2">
      <w:pPr>
        <w:pStyle w:val="Osnovnitekst"/>
        <w:rPr>
          <w:lang w:val="sr-Cyrl-RS"/>
        </w:rPr>
      </w:pPr>
    </w:p>
    <w:p w14:paraId="3F4D713F" w14:textId="6FB2CD30" w:rsidR="00E01F99" w:rsidRPr="00403A24" w:rsidRDefault="00E01F99" w:rsidP="00AE0461">
      <w:pPr>
        <w:pStyle w:val="Podnaslovteze"/>
        <w:rPr>
          <w:rFonts w:cs="Arial"/>
          <w:b/>
          <w:bCs/>
          <w:color w:val="222222"/>
          <w:sz w:val="44"/>
          <w:szCs w:val="44"/>
          <w:shd w:val="clear" w:color="auto" w:fill="FFFFFF"/>
          <w:lang w:val="sr-Cyrl-RS"/>
        </w:rPr>
      </w:pPr>
      <w:r w:rsidRPr="00403A24">
        <w:rPr>
          <w:rFonts w:cs="Arial"/>
          <w:b/>
          <w:bCs/>
          <w:color w:val="222222"/>
          <w:sz w:val="44"/>
          <w:szCs w:val="44"/>
          <w:shd w:val="clear" w:color="auto" w:fill="FFFFFF"/>
          <w:lang w:val="sr-Cyrl-RS"/>
        </w:rPr>
        <w:t xml:space="preserve">Софтверски систем за евиденцију туристичких услуга </w:t>
      </w:r>
    </w:p>
    <w:p w14:paraId="07017CBD" w14:textId="0F1BF9DE" w:rsidR="00F06BB2" w:rsidRPr="00403A24" w:rsidRDefault="009C08C3" w:rsidP="00AE0461">
      <w:pPr>
        <w:pStyle w:val="Podnaslovteze"/>
        <w:rPr>
          <w:lang w:val="sr-Cyrl-RS"/>
        </w:rPr>
      </w:pPr>
      <w:r w:rsidRPr="00403A24">
        <w:rPr>
          <w:lang w:val="sr-Cyrl-RS"/>
        </w:rPr>
        <w:t>Дипломски</w:t>
      </w:r>
      <w:r w:rsidR="00F06BB2" w:rsidRPr="00403A24">
        <w:rPr>
          <w:lang w:val="sr-Cyrl-RS"/>
        </w:rPr>
        <w:t xml:space="preserve"> </w:t>
      </w:r>
      <w:r w:rsidR="006412E1" w:rsidRPr="00403A24">
        <w:rPr>
          <w:lang w:val="sr-Cyrl-RS"/>
        </w:rPr>
        <w:t>рад</w:t>
      </w:r>
    </w:p>
    <w:p w14:paraId="5F1B0B64" w14:textId="77777777" w:rsidR="00F06BB2" w:rsidRPr="00403A24" w:rsidRDefault="00F06BB2" w:rsidP="00F06BB2">
      <w:pPr>
        <w:pStyle w:val="Osnovnitekst"/>
        <w:rPr>
          <w:lang w:val="sr-Cyrl-RS"/>
        </w:rPr>
      </w:pPr>
    </w:p>
    <w:p w14:paraId="2B90E607" w14:textId="77777777" w:rsidR="00AE0461" w:rsidRPr="00403A24" w:rsidRDefault="00AE0461" w:rsidP="00F06BB2">
      <w:pPr>
        <w:pStyle w:val="Osnovnitekst"/>
        <w:rPr>
          <w:lang w:val="sr-Cyrl-RS"/>
        </w:rPr>
      </w:pPr>
    </w:p>
    <w:p w14:paraId="45E4BC09" w14:textId="77777777" w:rsidR="00F06BB2" w:rsidRPr="00403A24" w:rsidRDefault="00F06BB2" w:rsidP="009C08C3">
      <w:pPr>
        <w:pStyle w:val="Osnovnitekst"/>
        <w:ind w:firstLine="0"/>
        <w:rPr>
          <w:lang w:val="sr-Cyrl-RS"/>
        </w:rPr>
      </w:pPr>
    </w:p>
    <w:tbl>
      <w:tblPr>
        <w:tblW w:w="0" w:type="auto"/>
        <w:tblLook w:val="01E0" w:firstRow="1" w:lastRow="1" w:firstColumn="1" w:lastColumn="1" w:noHBand="0" w:noVBand="0"/>
      </w:tblPr>
      <w:tblGrid>
        <w:gridCol w:w="6053"/>
        <w:gridCol w:w="3585"/>
      </w:tblGrid>
      <w:tr w:rsidR="00A3069A" w:rsidRPr="00403A24" w14:paraId="5BA483B1" w14:textId="77777777" w:rsidTr="00426E8D">
        <w:tc>
          <w:tcPr>
            <w:tcW w:w="6204" w:type="dxa"/>
            <w:vAlign w:val="center"/>
          </w:tcPr>
          <w:p w14:paraId="730E7B36" w14:textId="77777777" w:rsidR="00A3069A" w:rsidRPr="00403A24" w:rsidRDefault="006412E1" w:rsidP="00AE0461">
            <w:pPr>
              <w:pStyle w:val="Naslovnakandidatimentor"/>
              <w:rPr>
                <w:lang w:val="sr-Cyrl-RS"/>
              </w:rPr>
            </w:pPr>
            <w:r w:rsidRPr="00403A24">
              <w:rPr>
                <w:lang w:val="sr-Cyrl-RS"/>
              </w:rPr>
              <w:t>Ментор</w:t>
            </w:r>
            <w:r w:rsidR="00196C7A" w:rsidRPr="00403A24">
              <w:rPr>
                <w:lang w:val="sr-Cyrl-RS"/>
              </w:rPr>
              <w:t>:</w:t>
            </w:r>
          </w:p>
        </w:tc>
        <w:tc>
          <w:tcPr>
            <w:tcW w:w="3650" w:type="dxa"/>
            <w:vAlign w:val="center"/>
          </w:tcPr>
          <w:p w14:paraId="0D99AD92" w14:textId="77777777" w:rsidR="00A3069A" w:rsidRPr="00403A24" w:rsidRDefault="006412E1" w:rsidP="00AE0461">
            <w:pPr>
              <w:pStyle w:val="Naslovnakandidatimentor"/>
              <w:rPr>
                <w:lang w:val="sr-Cyrl-RS"/>
              </w:rPr>
            </w:pPr>
            <w:r w:rsidRPr="00403A24">
              <w:rPr>
                <w:lang w:val="sr-Cyrl-RS"/>
              </w:rPr>
              <w:t>Кандидат</w:t>
            </w:r>
            <w:r w:rsidR="00196C7A" w:rsidRPr="00403A24">
              <w:rPr>
                <w:lang w:val="sr-Cyrl-RS"/>
              </w:rPr>
              <w:t>:</w:t>
            </w:r>
          </w:p>
        </w:tc>
      </w:tr>
      <w:tr w:rsidR="00A3069A" w:rsidRPr="00403A24" w14:paraId="59FB3B32" w14:textId="77777777" w:rsidTr="00426E8D">
        <w:trPr>
          <w:trHeight w:val="491"/>
        </w:trPr>
        <w:tc>
          <w:tcPr>
            <w:tcW w:w="6204" w:type="dxa"/>
            <w:vAlign w:val="center"/>
          </w:tcPr>
          <w:p w14:paraId="515D0C58" w14:textId="3ED10340" w:rsidR="00A3069A" w:rsidRPr="00403A24" w:rsidRDefault="004B506E" w:rsidP="00AE0461">
            <w:pPr>
              <w:pStyle w:val="Naslovnakandidatimentor"/>
              <w:rPr>
                <w:lang w:val="sr-Cyrl-RS"/>
              </w:rPr>
            </w:pPr>
            <w:r w:rsidRPr="00403A24">
              <w:rPr>
                <w:lang w:val="sr-Cyrl-RS"/>
              </w:rPr>
              <w:t>проф</w:t>
            </w:r>
            <w:r w:rsidR="00196C7A" w:rsidRPr="00403A24">
              <w:rPr>
                <w:lang w:val="sr-Cyrl-RS"/>
              </w:rPr>
              <w:t xml:space="preserve">. </w:t>
            </w:r>
            <w:r w:rsidR="006412E1" w:rsidRPr="00403A24">
              <w:rPr>
                <w:lang w:val="sr-Cyrl-RS"/>
              </w:rPr>
              <w:t>др</w:t>
            </w:r>
            <w:r w:rsidR="00196C7A" w:rsidRPr="00403A24">
              <w:rPr>
                <w:lang w:val="sr-Cyrl-RS"/>
              </w:rPr>
              <w:t xml:space="preserve"> </w:t>
            </w:r>
            <w:r w:rsidR="003C0FA1" w:rsidRPr="00403A24">
              <w:rPr>
                <w:lang w:val="sr-Cyrl-RS"/>
              </w:rPr>
              <w:t>Бошко</w:t>
            </w:r>
            <w:r w:rsidR="00E01F99" w:rsidRPr="00403A24">
              <w:rPr>
                <w:lang w:val="sr-Cyrl-RS"/>
              </w:rPr>
              <w:t xml:space="preserve"> Николић</w:t>
            </w:r>
          </w:p>
        </w:tc>
        <w:tc>
          <w:tcPr>
            <w:tcW w:w="3650" w:type="dxa"/>
            <w:vAlign w:val="center"/>
          </w:tcPr>
          <w:p w14:paraId="16351871" w14:textId="77777777" w:rsidR="003C0FA1" w:rsidRPr="00403A24" w:rsidRDefault="003C0FA1" w:rsidP="00AE0461">
            <w:pPr>
              <w:pStyle w:val="Naslovnakandidatimentor"/>
              <w:rPr>
                <w:lang w:val="sr-Cyrl-RS"/>
              </w:rPr>
            </w:pPr>
            <w:r w:rsidRPr="00403A24">
              <w:rPr>
                <w:lang w:val="sr-Cyrl-RS"/>
              </w:rPr>
              <w:t>Антоније Ранковић</w:t>
            </w:r>
          </w:p>
          <w:p w14:paraId="79AF6D26" w14:textId="53093B4F" w:rsidR="00A3069A" w:rsidRPr="00403A24" w:rsidRDefault="009C08C3" w:rsidP="00AE0461">
            <w:pPr>
              <w:pStyle w:val="Naslovnakandidatimentor"/>
              <w:rPr>
                <w:lang w:val="sr-Cyrl-RS"/>
              </w:rPr>
            </w:pPr>
            <w:r w:rsidRPr="00403A24">
              <w:rPr>
                <w:lang w:val="sr-Cyrl-RS"/>
              </w:rPr>
              <w:t>2016</w:t>
            </w:r>
            <w:r w:rsidR="00196C7A" w:rsidRPr="00403A24">
              <w:rPr>
                <w:lang w:val="sr-Cyrl-RS"/>
              </w:rPr>
              <w:t>/</w:t>
            </w:r>
            <w:r w:rsidRPr="00403A24">
              <w:rPr>
                <w:lang w:val="sr-Cyrl-RS"/>
              </w:rPr>
              <w:t>0</w:t>
            </w:r>
            <w:r w:rsidR="004B506E" w:rsidRPr="00403A24">
              <w:rPr>
                <w:lang w:val="sr-Cyrl-RS"/>
              </w:rPr>
              <w:t>118</w:t>
            </w:r>
          </w:p>
        </w:tc>
      </w:tr>
    </w:tbl>
    <w:p w14:paraId="1D6F27DC" w14:textId="77777777" w:rsidR="00A3069A" w:rsidRPr="00403A24" w:rsidRDefault="00A3069A" w:rsidP="009C08C3">
      <w:pPr>
        <w:pStyle w:val="Osnovnitekst"/>
        <w:ind w:firstLine="0"/>
        <w:rPr>
          <w:lang w:val="sr-Cyrl-RS"/>
        </w:rPr>
      </w:pPr>
    </w:p>
    <w:p w14:paraId="4C58D679" w14:textId="6DAC14C1" w:rsidR="00F06BB2" w:rsidRPr="00403A24" w:rsidRDefault="006412E1" w:rsidP="00AE0461">
      <w:pPr>
        <w:pStyle w:val="Vremepredajeteze"/>
        <w:rPr>
          <w:lang w:val="sr-Cyrl-RS"/>
        </w:rPr>
      </w:pPr>
      <w:r w:rsidRPr="00403A24">
        <w:rPr>
          <w:lang w:val="sr-Cyrl-RS"/>
        </w:rPr>
        <w:t>Београд</w:t>
      </w:r>
      <w:r w:rsidR="00A3069A" w:rsidRPr="00403A24">
        <w:rPr>
          <w:lang w:val="sr-Cyrl-RS"/>
        </w:rPr>
        <w:t>,</w:t>
      </w:r>
      <w:r w:rsidR="003C0FA1" w:rsidRPr="00403A24">
        <w:rPr>
          <w:lang w:val="sr-Cyrl-RS"/>
        </w:rPr>
        <w:t xml:space="preserve"> Мај</w:t>
      </w:r>
      <w:r w:rsidR="00A3069A" w:rsidRPr="00403A24">
        <w:rPr>
          <w:lang w:val="sr-Cyrl-RS"/>
        </w:rPr>
        <w:t xml:space="preserve"> 20</w:t>
      </w:r>
      <w:r w:rsidR="009C08C3" w:rsidRPr="00403A24">
        <w:rPr>
          <w:lang w:val="sr-Cyrl-RS"/>
        </w:rPr>
        <w:t>2</w:t>
      </w:r>
      <w:r w:rsidR="003C0FA1" w:rsidRPr="00403A24">
        <w:rPr>
          <w:lang w:val="sr-Cyrl-RS"/>
        </w:rPr>
        <w:t>4</w:t>
      </w:r>
      <w:r w:rsidR="00A3069A" w:rsidRPr="00403A24">
        <w:rPr>
          <w:lang w:val="sr-Cyrl-RS"/>
        </w:rPr>
        <w:t>.</w:t>
      </w:r>
    </w:p>
    <w:p w14:paraId="0728B89A" w14:textId="77777777" w:rsidR="00F06BB2" w:rsidRPr="00403A24" w:rsidRDefault="00F06BB2" w:rsidP="00F06BB2">
      <w:pPr>
        <w:sectPr w:rsidR="00F06BB2" w:rsidRPr="00403A24" w:rsidSect="00207E96">
          <w:footerReference w:type="even" r:id="rId9"/>
          <w:footerReference w:type="default" r:id="rId10"/>
          <w:type w:val="continuous"/>
          <w:pgSz w:w="11906" w:h="16838"/>
          <w:pgMar w:top="1701" w:right="1134" w:bottom="1701" w:left="1134" w:header="709" w:footer="709" w:gutter="0"/>
          <w:cols w:space="720"/>
          <w:titlePg/>
        </w:sectPr>
      </w:pPr>
    </w:p>
    <w:p w14:paraId="403E9ADA" w14:textId="77777777" w:rsidR="00F06BB2" w:rsidRPr="00403A24" w:rsidRDefault="006412E1" w:rsidP="00F06BB2">
      <w:pPr>
        <w:pStyle w:val="SadrajLiteratura"/>
        <w:rPr>
          <w:lang w:val="sr-Cyrl-RS"/>
        </w:rPr>
      </w:pPr>
      <w:bookmarkStart w:id="0" w:name="_Toc442888948"/>
      <w:bookmarkStart w:id="1" w:name="_Toc169974260"/>
      <w:r w:rsidRPr="00403A24">
        <w:rPr>
          <w:lang w:val="sr-Cyrl-RS"/>
        </w:rPr>
        <w:lastRenderedPageBreak/>
        <w:t>Садржај</w:t>
      </w:r>
      <w:bookmarkEnd w:id="0"/>
      <w:bookmarkEnd w:id="1"/>
    </w:p>
    <w:sdt>
      <w:sdtPr>
        <w:rPr>
          <w:rFonts w:ascii="Times New Roman" w:eastAsia="Times New Roman" w:hAnsi="Times New Roman" w:cs="Times New Roman"/>
          <w:color w:val="auto"/>
          <w:sz w:val="24"/>
          <w:szCs w:val="24"/>
          <w:lang w:val="sr-Cyrl-RS"/>
        </w:rPr>
        <w:id w:val="1475490139"/>
        <w:docPartObj>
          <w:docPartGallery w:val="Table of Contents"/>
          <w:docPartUnique/>
        </w:docPartObj>
      </w:sdtPr>
      <w:sdtEndPr>
        <w:rPr>
          <w:b/>
          <w:bCs/>
        </w:rPr>
      </w:sdtEndPr>
      <w:sdtContent>
        <w:p w14:paraId="1B64BC08" w14:textId="65396B23" w:rsidR="004710BF" w:rsidRPr="00403A24" w:rsidRDefault="004710BF">
          <w:pPr>
            <w:pStyle w:val="TOCHeading"/>
            <w:rPr>
              <w:lang w:val="sr-Cyrl-RS"/>
            </w:rPr>
          </w:pPr>
        </w:p>
        <w:p w14:paraId="10799AA2" w14:textId="537F8F1F" w:rsidR="00F86734" w:rsidRDefault="004710BF">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403A24">
            <w:fldChar w:fldCharType="begin"/>
          </w:r>
          <w:r w:rsidRPr="00403A24">
            <w:instrText xml:space="preserve"> TOC \o "1-3" \h \z \u </w:instrText>
          </w:r>
          <w:r w:rsidRPr="00403A24">
            <w:fldChar w:fldCharType="separate"/>
          </w:r>
          <w:hyperlink w:anchor="_Toc169974260" w:history="1">
            <w:r w:rsidR="00F86734" w:rsidRPr="00A959B7">
              <w:rPr>
                <w:rStyle w:val="Hyperlink"/>
                <w:noProof/>
              </w:rPr>
              <w:t>Садржај</w:t>
            </w:r>
            <w:r w:rsidR="00F86734">
              <w:rPr>
                <w:noProof/>
                <w:webHidden/>
              </w:rPr>
              <w:tab/>
            </w:r>
            <w:r w:rsidR="00F86734">
              <w:rPr>
                <w:noProof/>
                <w:webHidden/>
              </w:rPr>
              <w:fldChar w:fldCharType="begin"/>
            </w:r>
            <w:r w:rsidR="00F86734">
              <w:rPr>
                <w:noProof/>
                <w:webHidden/>
              </w:rPr>
              <w:instrText xml:space="preserve"> PAGEREF _Toc169974260 \h </w:instrText>
            </w:r>
            <w:r w:rsidR="00F86734">
              <w:rPr>
                <w:noProof/>
                <w:webHidden/>
              </w:rPr>
            </w:r>
            <w:r w:rsidR="00F86734">
              <w:rPr>
                <w:noProof/>
                <w:webHidden/>
              </w:rPr>
              <w:fldChar w:fldCharType="separate"/>
            </w:r>
            <w:r w:rsidR="00124BA1">
              <w:rPr>
                <w:noProof/>
                <w:webHidden/>
              </w:rPr>
              <w:t>2</w:t>
            </w:r>
            <w:r w:rsidR="00F86734">
              <w:rPr>
                <w:noProof/>
                <w:webHidden/>
              </w:rPr>
              <w:fldChar w:fldCharType="end"/>
            </w:r>
          </w:hyperlink>
        </w:p>
        <w:p w14:paraId="242DEEBA" w14:textId="121D3F0D" w:rsidR="00F86734" w:rsidRDefault="00000000">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61" w:history="1">
            <w:r w:rsidR="00F86734" w:rsidRPr="00A959B7">
              <w:rPr>
                <w:rStyle w:val="Hyperlink"/>
                <w:noProof/>
              </w:rPr>
              <w:t>1.</w:t>
            </w:r>
            <w:r w:rsidR="00F86734">
              <w:rPr>
                <w:rFonts w:asciiTheme="minorHAnsi" w:eastAsiaTheme="minorEastAsia" w:hAnsiTheme="minorHAnsi" w:cstheme="minorBidi"/>
                <w:b w:val="0"/>
                <w:bCs w:val="0"/>
                <w:caps w:val="0"/>
                <w:noProof/>
                <w:kern w:val="2"/>
                <w:sz w:val="24"/>
                <w:szCs w:val="24"/>
                <w:lang w:val="en-US"/>
                <w14:ligatures w14:val="standardContextual"/>
              </w:rPr>
              <w:tab/>
            </w:r>
            <w:r w:rsidR="00F86734" w:rsidRPr="00A959B7">
              <w:rPr>
                <w:rStyle w:val="Hyperlink"/>
                <w:noProof/>
              </w:rPr>
              <w:t>Увод</w:t>
            </w:r>
            <w:r w:rsidR="00F86734">
              <w:rPr>
                <w:noProof/>
                <w:webHidden/>
              </w:rPr>
              <w:tab/>
            </w:r>
            <w:r w:rsidR="00F86734">
              <w:rPr>
                <w:noProof/>
                <w:webHidden/>
              </w:rPr>
              <w:fldChar w:fldCharType="begin"/>
            </w:r>
            <w:r w:rsidR="00F86734">
              <w:rPr>
                <w:noProof/>
                <w:webHidden/>
              </w:rPr>
              <w:instrText xml:space="preserve"> PAGEREF _Toc169974261 \h </w:instrText>
            </w:r>
            <w:r w:rsidR="00F86734">
              <w:rPr>
                <w:noProof/>
                <w:webHidden/>
              </w:rPr>
            </w:r>
            <w:r w:rsidR="00F86734">
              <w:rPr>
                <w:noProof/>
                <w:webHidden/>
              </w:rPr>
              <w:fldChar w:fldCharType="separate"/>
            </w:r>
            <w:r w:rsidR="00124BA1">
              <w:rPr>
                <w:noProof/>
                <w:webHidden/>
              </w:rPr>
              <w:t>3</w:t>
            </w:r>
            <w:r w:rsidR="00F86734">
              <w:rPr>
                <w:noProof/>
                <w:webHidden/>
              </w:rPr>
              <w:fldChar w:fldCharType="end"/>
            </w:r>
          </w:hyperlink>
        </w:p>
        <w:p w14:paraId="112C200D" w14:textId="6FEE3F64" w:rsidR="00F86734" w:rsidRDefault="00000000">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62" w:history="1">
            <w:r w:rsidR="00F86734" w:rsidRPr="00A959B7">
              <w:rPr>
                <w:rStyle w:val="Hyperlink"/>
                <w:noProof/>
              </w:rPr>
              <w:t>2.</w:t>
            </w:r>
            <w:r w:rsidR="00F86734">
              <w:rPr>
                <w:rFonts w:asciiTheme="minorHAnsi" w:eastAsiaTheme="minorEastAsia" w:hAnsiTheme="minorHAnsi" w:cstheme="minorBidi"/>
                <w:b w:val="0"/>
                <w:bCs w:val="0"/>
                <w:caps w:val="0"/>
                <w:noProof/>
                <w:kern w:val="2"/>
                <w:sz w:val="24"/>
                <w:szCs w:val="24"/>
                <w:lang w:val="en-US"/>
                <w14:ligatures w14:val="standardContextual"/>
              </w:rPr>
              <w:tab/>
            </w:r>
            <w:r w:rsidR="00F86734" w:rsidRPr="00A959B7">
              <w:rPr>
                <w:rStyle w:val="Hyperlink"/>
                <w:noProof/>
              </w:rPr>
              <w:t>Функционална спецификација система</w:t>
            </w:r>
            <w:r w:rsidR="00F86734">
              <w:rPr>
                <w:noProof/>
                <w:webHidden/>
              </w:rPr>
              <w:tab/>
            </w:r>
            <w:r w:rsidR="00F86734">
              <w:rPr>
                <w:noProof/>
                <w:webHidden/>
              </w:rPr>
              <w:fldChar w:fldCharType="begin"/>
            </w:r>
            <w:r w:rsidR="00F86734">
              <w:rPr>
                <w:noProof/>
                <w:webHidden/>
              </w:rPr>
              <w:instrText xml:space="preserve"> PAGEREF _Toc169974262 \h </w:instrText>
            </w:r>
            <w:r w:rsidR="00F86734">
              <w:rPr>
                <w:noProof/>
                <w:webHidden/>
              </w:rPr>
            </w:r>
            <w:r w:rsidR="00F86734">
              <w:rPr>
                <w:noProof/>
                <w:webHidden/>
              </w:rPr>
              <w:fldChar w:fldCharType="separate"/>
            </w:r>
            <w:r w:rsidR="00124BA1">
              <w:rPr>
                <w:noProof/>
                <w:webHidden/>
              </w:rPr>
              <w:t>4</w:t>
            </w:r>
            <w:r w:rsidR="00F86734">
              <w:rPr>
                <w:noProof/>
                <w:webHidden/>
              </w:rPr>
              <w:fldChar w:fldCharType="end"/>
            </w:r>
          </w:hyperlink>
        </w:p>
        <w:p w14:paraId="64D65B54" w14:textId="62A81D30"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63" w:history="1">
            <w:r w:rsidR="00F86734" w:rsidRPr="00A959B7">
              <w:rPr>
                <w:rStyle w:val="Hyperlink"/>
                <w:noProof/>
              </w:rPr>
              <w:t>2.1.</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Угоститељски захтеви</w:t>
            </w:r>
            <w:r w:rsidR="00F86734">
              <w:rPr>
                <w:noProof/>
                <w:webHidden/>
              </w:rPr>
              <w:tab/>
            </w:r>
            <w:r w:rsidR="00F86734">
              <w:rPr>
                <w:noProof/>
                <w:webHidden/>
              </w:rPr>
              <w:fldChar w:fldCharType="begin"/>
            </w:r>
            <w:r w:rsidR="00F86734">
              <w:rPr>
                <w:noProof/>
                <w:webHidden/>
              </w:rPr>
              <w:instrText xml:space="preserve"> PAGEREF _Toc169974263 \h </w:instrText>
            </w:r>
            <w:r w:rsidR="00F86734">
              <w:rPr>
                <w:noProof/>
                <w:webHidden/>
              </w:rPr>
            </w:r>
            <w:r w:rsidR="00F86734">
              <w:rPr>
                <w:noProof/>
                <w:webHidden/>
              </w:rPr>
              <w:fldChar w:fldCharType="separate"/>
            </w:r>
            <w:r w:rsidR="00124BA1">
              <w:rPr>
                <w:noProof/>
                <w:webHidden/>
              </w:rPr>
              <w:t>4</w:t>
            </w:r>
            <w:r w:rsidR="00F86734">
              <w:rPr>
                <w:noProof/>
                <w:webHidden/>
              </w:rPr>
              <w:fldChar w:fldCharType="end"/>
            </w:r>
          </w:hyperlink>
        </w:p>
        <w:p w14:paraId="0E7A7FBC" w14:textId="26909E1B"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64" w:history="1">
            <w:r w:rsidR="00F86734" w:rsidRPr="00A959B7">
              <w:rPr>
                <w:rStyle w:val="Hyperlink"/>
                <w:noProof/>
              </w:rPr>
              <w:t>2.2.</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Администраторски захтеви</w:t>
            </w:r>
            <w:r w:rsidR="00F86734">
              <w:rPr>
                <w:noProof/>
                <w:webHidden/>
              </w:rPr>
              <w:tab/>
            </w:r>
            <w:r w:rsidR="00F86734">
              <w:rPr>
                <w:noProof/>
                <w:webHidden/>
              </w:rPr>
              <w:fldChar w:fldCharType="begin"/>
            </w:r>
            <w:r w:rsidR="00F86734">
              <w:rPr>
                <w:noProof/>
                <w:webHidden/>
              </w:rPr>
              <w:instrText xml:space="preserve"> PAGEREF _Toc169974264 \h </w:instrText>
            </w:r>
            <w:r w:rsidR="00F86734">
              <w:rPr>
                <w:noProof/>
                <w:webHidden/>
              </w:rPr>
            </w:r>
            <w:r w:rsidR="00F86734">
              <w:rPr>
                <w:noProof/>
                <w:webHidden/>
              </w:rPr>
              <w:fldChar w:fldCharType="separate"/>
            </w:r>
            <w:r w:rsidR="00124BA1">
              <w:rPr>
                <w:noProof/>
                <w:webHidden/>
              </w:rPr>
              <w:t>5</w:t>
            </w:r>
            <w:r w:rsidR="00F86734">
              <w:rPr>
                <w:noProof/>
                <w:webHidden/>
              </w:rPr>
              <w:fldChar w:fldCharType="end"/>
            </w:r>
          </w:hyperlink>
        </w:p>
        <w:p w14:paraId="0C82F716" w14:textId="5EA4660E"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65" w:history="1">
            <w:r w:rsidR="00F86734" w:rsidRPr="00A959B7">
              <w:rPr>
                <w:rStyle w:val="Hyperlink"/>
                <w:noProof/>
              </w:rPr>
              <w:t>2.3.</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Туристички захтеви</w:t>
            </w:r>
            <w:r w:rsidR="00F86734">
              <w:rPr>
                <w:noProof/>
                <w:webHidden/>
              </w:rPr>
              <w:tab/>
            </w:r>
            <w:r w:rsidR="00F86734">
              <w:rPr>
                <w:noProof/>
                <w:webHidden/>
              </w:rPr>
              <w:fldChar w:fldCharType="begin"/>
            </w:r>
            <w:r w:rsidR="00F86734">
              <w:rPr>
                <w:noProof/>
                <w:webHidden/>
              </w:rPr>
              <w:instrText xml:space="preserve"> PAGEREF _Toc169974265 \h </w:instrText>
            </w:r>
            <w:r w:rsidR="00F86734">
              <w:rPr>
                <w:noProof/>
                <w:webHidden/>
              </w:rPr>
            </w:r>
            <w:r w:rsidR="00F86734">
              <w:rPr>
                <w:noProof/>
                <w:webHidden/>
              </w:rPr>
              <w:fldChar w:fldCharType="separate"/>
            </w:r>
            <w:r w:rsidR="00124BA1">
              <w:rPr>
                <w:noProof/>
                <w:webHidden/>
              </w:rPr>
              <w:t>5</w:t>
            </w:r>
            <w:r w:rsidR="00F86734">
              <w:rPr>
                <w:noProof/>
                <w:webHidden/>
              </w:rPr>
              <w:fldChar w:fldCharType="end"/>
            </w:r>
          </w:hyperlink>
        </w:p>
        <w:p w14:paraId="174DCBC7" w14:textId="72C954CA" w:rsidR="00F86734" w:rsidRDefault="00000000">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66" w:history="1">
            <w:r w:rsidR="00F86734" w:rsidRPr="00A959B7">
              <w:rPr>
                <w:rStyle w:val="Hyperlink"/>
                <w:noProof/>
              </w:rPr>
              <w:t>3.</w:t>
            </w:r>
            <w:r w:rsidR="00F86734">
              <w:rPr>
                <w:rFonts w:asciiTheme="minorHAnsi" w:eastAsiaTheme="minorEastAsia" w:hAnsiTheme="minorHAnsi" w:cstheme="minorBidi"/>
                <w:b w:val="0"/>
                <w:bCs w:val="0"/>
                <w:caps w:val="0"/>
                <w:noProof/>
                <w:kern w:val="2"/>
                <w:sz w:val="24"/>
                <w:szCs w:val="24"/>
                <w:lang w:val="en-US"/>
                <w14:ligatures w14:val="standardContextual"/>
              </w:rPr>
              <w:tab/>
            </w:r>
            <w:r w:rsidR="00F86734" w:rsidRPr="00A959B7">
              <w:rPr>
                <w:rStyle w:val="Hyperlink"/>
                <w:noProof/>
              </w:rPr>
              <w:t>Опис коришћених технологија</w:t>
            </w:r>
            <w:r w:rsidR="00F86734">
              <w:rPr>
                <w:noProof/>
                <w:webHidden/>
              </w:rPr>
              <w:tab/>
            </w:r>
            <w:r w:rsidR="00F86734">
              <w:rPr>
                <w:noProof/>
                <w:webHidden/>
              </w:rPr>
              <w:fldChar w:fldCharType="begin"/>
            </w:r>
            <w:r w:rsidR="00F86734">
              <w:rPr>
                <w:noProof/>
                <w:webHidden/>
              </w:rPr>
              <w:instrText xml:space="preserve"> PAGEREF _Toc169974266 \h </w:instrText>
            </w:r>
            <w:r w:rsidR="00F86734">
              <w:rPr>
                <w:noProof/>
                <w:webHidden/>
              </w:rPr>
            </w:r>
            <w:r w:rsidR="00F86734">
              <w:rPr>
                <w:noProof/>
                <w:webHidden/>
              </w:rPr>
              <w:fldChar w:fldCharType="separate"/>
            </w:r>
            <w:r w:rsidR="00124BA1">
              <w:rPr>
                <w:noProof/>
                <w:webHidden/>
              </w:rPr>
              <w:t>6</w:t>
            </w:r>
            <w:r w:rsidR="00F86734">
              <w:rPr>
                <w:noProof/>
                <w:webHidden/>
              </w:rPr>
              <w:fldChar w:fldCharType="end"/>
            </w:r>
          </w:hyperlink>
        </w:p>
        <w:p w14:paraId="1E8F6165" w14:textId="52DD4BEF"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67" w:history="1">
            <w:r w:rsidR="00F86734" w:rsidRPr="00A959B7">
              <w:rPr>
                <w:rStyle w:val="Hyperlink"/>
                <w:noProof/>
              </w:rPr>
              <w:t>3.1.</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Технологије на клијентској страни апликације</w:t>
            </w:r>
            <w:r w:rsidR="00F86734">
              <w:rPr>
                <w:noProof/>
                <w:webHidden/>
              </w:rPr>
              <w:tab/>
            </w:r>
            <w:r w:rsidR="00F86734">
              <w:rPr>
                <w:noProof/>
                <w:webHidden/>
              </w:rPr>
              <w:fldChar w:fldCharType="begin"/>
            </w:r>
            <w:r w:rsidR="00F86734">
              <w:rPr>
                <w:noProof/>
                <w:webHidden/>
              </w:rPr>
              <w:instrText xml:space="preserve"> PAGEREF _Toc169974267 \h </w:instrText>
            </w:r>
            <w:r w:rsidR="00F86734">
              <w:rPr>
                <w:noProof/>
                <w:webHidden/>
              </w:rPr>
            </w:r>
            <w:r w:rsidR="00F86734">
              <w:rPr>
                <w:noProof/>
                <w:webHidden/>
              </w:rPr>
              <w:fldChar w:fldCharType="separate"/>
            </w:r>
            <w:r w:rsidR="00124BA1">
              <w:rPr>
                <w:noProof/>
                <w:webHidden/>
              </w:rPr>
              <w:t>7</w:t>
            </w:r>
            <w:r w:rsidR="00F86734">
              <w:rPr>
                <w:noProof/>
                <w:webHidden/>
              </w:rPr>
              <w:fldChar w:fldCharType="end"/>
            </w:r>
          </w:hyperlink>
        </w:p>
        <w:p w14:paraId="7D9819D5" w14:textId="1B79818F"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68" w:history="1">
            <w:r w:rsidR="00F86734" w:rsidRPr="00A959B7">
              <w:rPr>
                <w:rStyle w:val="Hyperlink"/>
                <w:noProof/>
              </w:rPr>
              <w:t>3.1.1.</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XHTML</w:t>
            </w:r>
            <w:r w:rsidR="00F86734">
              <w:rPr>
                <w:noProof/>
                <w:webHidden/>
              </w:rPr>
              <w:tab/>
            </w:r>
            <w:r w:rsidR="00F86734">
              <w:rPr>
                <w:noProof/>
                <w:webHidden/>
              </w:rPr>
              <w:fldChar w:fldCharType="begin"/>
            </w:r>
            <w:r w:rsidR="00F86734">
              <w:rPr>
                <w:noProof/>
                <w:webHidden/>
              </w:rPr>
              <w:instrText xml:space="preserve"> PAGEREF _Toc169974268 \h </w:instrText>
            </w:r>
            <w:r w:rsidR="00F86734">
              <w:rPr>
                <w:noProof/>
                <w:webHidden/>
              </w:rPr>
            </w:r>
            <w:r w:rsidR="00F86734">
              <w:rPr>
                <w:noProof/>
                <w:webHidden/>
              </w:rPr>
              <w:fldChar w:fldCharType="separate"/>
            </w:r>
            <w:r w:rsidR="00124BA1">
              <w:rPr>
                <w:noProof/>
                <w:webHidden/>
              </w:rPr>
              <w:t>7</w:t>
            </w:r>
            <w:r w:rsidR="00F86734">
              <w:rPr>
                <w:noProof/>
                <w:webHidden/>
              </w:rPr>
              <w:fldChar w:fldCharType="end"/>
            </w:r>
          </w:hyperlink>
        </w:p>
        <w:p w14:paraId="4F23FEC8" w14:textId="10B2A33E"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69" w:history="1">
            <w:r w:rsidR="00F86734" w:rsidRPr="00A959B7">
              <w:rPr>
                <w:rStyle w:val="Hyperlink"/>
                <w:noProof/>
              </w:rPr>
              <w:t>3.1.2.</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CSS</w:t>
            </w:r>
            <w:r w:rsidR="00F86734">
              <w:rPr>
                <w:noProof/>
                <w:webHidden/>
              </w:rPr>
              <w:tab/>
            </w:r>
            <w:r w:rsidR="00F86734">
              <w:rPr>
                <w:noProof/>
                <w:webHidden/>
              </w:rPr>
              <w:fldChar w:fldCharType="begin"/>
            </w:r>
            <w:r w:rsidR="00F86734">
              <w:rPr>
                <w:noProof/>
                <w:webHidden/>
              </w:rPr>
              <w:instrText xml:space="preserve"> PAGEREF _Toc169974269 \h </w:instrText>
            </w:r>
            <w:r w:rsidR="00F86734">
              <w:rPr>
                <w:noProof/>
                <w:webHidden/>
              </w:rPr>
            </w:r>
            <w:r w:rsidR="00F86734">
              <w:rPr>
                <w:noProof/>
                <w:webHidden/>
              </w:rPr>
              <w:fldChar w:fldCharType="separate"/>
            </w:r>
            <w:r w:rsidR="00124BA1">
              <w:rPr>
                <w:noProof/>
                <w:webHidden/>
              </w:rPr>
              <w:t>8</w:t>
            </w:r>
            <w:r w:rsidR="00F86734">
              <w:rPr>
                <w:noProof/>
                <w:webHidden/>
              </w:rPr>
              <w:fldChar w:fldCharType="end"/>
            </w:r>
          </w:hyperlink>
        </w:p>
        <w:p w14:paraId="32F228FB" w14:textId="51C72DA1"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70" w:history="1">
            <w:r w:rsidR="00F86734" w:rsidRPr="00A959B7">
              <w:rPr>
                <w:rStyle w:val="Hyperlink"/>
                <w:noProof/>
              </w:rPr>
              <w:t>3.1.3.</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Primefaces</w:t>
            </w:r>
            <w:r w:rsidR="00F86734">
              <w:rPr>
                <w:noProof/>
                <w:webHidden/>
              </w:rPr>
              <w:tab/>
            </w:r>
            <w:r w:rsidR="00F86734">
              <w:rPr>
                <w:noProof/>
                <w:webHidden/>
              </w:rPr>
              <w:fldChar w:fldCharType="begin"/>
            </w:r>
            <w:r w:rsidR="00F86734">
              <w:rPr>
                <w:noProof/>
                <w:webHidden/>
              </w:rPr>
              <w:instrText xml:space="preserve"> PAGEREF _Toc169974270 \h </w:instrText>
            </w:r>
            <w:r w:rsidR="00F86734">
              <w:rPr>
                <w:noProof/>
                <w:webHidden/>
              </w:rPr>
            </w:r>
            <w:r w:rsidR="00F86734">
              <w:rPr>
                <w:noProof/>
                <w:webHidden/>
              </w:rPr>
              <w:fldChar w:fldCharType="separate"/>
            </w:r>
            <w:r w:rsidR="00124BA1">
              <w:rPr>
                <w:noProof/>
                <w:webHidden/>
              </w:rPr>
              <w:t>8</w:t>
            </w:r>
            <w:r w:rsidR="00F86734">
              <w:rPr>
                <w:noProof/>
                <w:webHidden/>
              </w:rPr>
              <w:fldChar w:fldCharType="end"/>
            </w:r>
          </w:hyperlink>
        </w:p>
        <w:p w14:paraId="0F1AF55C" w14:textId="48177C82"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71" w:history="1">
            <w:r w:rsidR="00F86734" w:rsidRPr="00A959B7">
              <w:rPr>
                <w:rStyle w:val="Hyperlink"/>
                <w:noProof/>
              </w:rPr>
              <w:t>3.2.</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Технологије на серверској страни апликације</w:t>
            </w:r>
            <w:r w:rsidR="00F86734">
              <w:rPr>
                <w:noProof/>
                <w:webHidden/>
              </w:rPr>
              <w:tab/>
            </w:r>
            <w:r w:rsidR="00F86734">
              <w:rPr>
                <w:noProof/>
                <w:webHidden/>
              </w:rPr>
              <w:fldChar w:fldCharType="begin"/>
            </w:r>
            <w:r w:rsidR="00F86734">
              <w:rPr>
                <w:noProof/>
                <w:webHidden/>
              </w:rPr>
              <w:instrText xml:space="preserve"> PAGEREF _Toc169974271 \h </w:instrText>
            </w:r>
            <w:r w:rsidR="00F86734">
              <w:rPr>
                <w:noProof/>
                <w:webHidden/>
              </w:rPr>
            </w:r>
            <w:r w:rsidR="00F86734">
              <w:rPr>
                <w:noProof/>
                <w:webHidden/>
              </w:rPr>
              <w:fldChar w:fldCharType="separate"/>
            </w:r>
            <w:r w:rsidR="00124BA1">
              <w:rPr>
                <w:noProof/>
                <w:webHidden/>
              </w:rPr>
              <w:t>9</w:t>
            </w:r>
            <w:r w:rsidR="00F86734">
              <w:rPr>
                <w:noProof/>
                <w:webHidden/>
              </w:rPr>
              <w:fldChar w:fldCharType="end"/>
            </w:r>
          </w:hyperlink>
        </w:p>
        <w:p w14:paraId="18438B8A" w14:textId="37B6375B"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72" w:history="1">
            <w:r w:rsidR="00F86734" w:rsidRPr="00A959B7">
              <w:rPr>
                <w:rStyle w:val="Hyperlink"/>
                <w:noProof/>
              </w:rPr>
              <w:t>3.2.1.</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Wildfly</w:t>
            </w:r>
            <w:r w:rsidR="00F86734">
              <w:rPr>
                <w:noProof/>
                <w:webHidden/>
              </w:rPr>
              <w:tab/>
            </w:r>
            <w:r w:rsidR="00F86734">
              <w:rPr>
                <w:noProof/>
                <w:webHidden/>
              </w:rPr>
              <w:fldChar w:fldCharType="begin"/>
            </w:r>
            <w:r w:rsidR="00F86734">
              <w:rPr>
                <w:noProof/>
                <w:webHidden/>
              </w:rPr>
              <w:instrText xml:space="preserve"> PAGEREF _Toc169974272 \h </w:instrText>
            </w:r>
            <w:r w:rsidR="00F86734">
              <w:rPr>
                <w:noProof/>
                <w:webHidden/>
              </w:rPr>
            </w:r>
            <w:r w:rsidR="00F86734">
              <w:rPr>
                <w:noProof/>
                <w:webHidden/>
              </w:rPr>
              <w:fldChar w:fldCharType="separate"/>
            </w:r>
            <w:r w:rsidR="00124BA1">
              <w:rPr>
                <w:noProof/>
                <w:webHidden/>
              </w:rPr>
              <w:t>9</w:t>
            </w:r>
            <w:r w:rsidR="00F86734">
              <w:rPr>
                <w:noProof/>
                <w:webHidden/>
              </w:rPr>
              <w:fldChar w:fldCharType="end"/>
            </w:r>
          </w:hyperlink>
        </w:p>
        <w:p w14:paraId="724CDAB0" w14:textId="3063DE68"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73" w:history="1">
            <w:r w:rsidR="00F86734" w:rsidRPr="00A959B7">
              <w:rPr>
                <w:rStyle w:val="Hyperlink"/>
                <w:noProof/>
                <w:lang w:eastAsia="zh-CN"/>
              </w:rPr>
              <w:t>3.2.2.</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lang w:eastAsia="zh-CN"/>
              </w:rPr>
              <w:t>А</w:t>
            </w:r>
            <w:r w:rsidR="00F86734" w:rsidRPr="00A959B7">
              <w:rPr>
                <w:rStyle w:val="Hyperlink"/>
                <w:noProof/>
                <w:lang w:val="en-US" w:eastAsia="zh-CN"/>
              </w:rPr>
              <w:t>pache Maven</w:t>
            </w:r>
            <w:r w:rsidR="00F86734">
              <w:rPr>
                <w:noProof/>
                <w:webHidden/>
              </w:rPr>
              <w:tab/>
            </w:r>
            <w:r w:rsidR="00F86734">
              <w:rPr>
                <w:noProof/>
                <w:webHidden/>
              </w:rPr>
              <w:fldChar w:fldCharType="begin"/>
            </w:r>
            <w:r w:rsidR="00F86734">
              <w:rPr>
                <w:noProof/>
                <w:webHidden/>
              </w:rPr>
              <w:instrText xml:space="preserve"> PAGEREF _Toc169974273 \h </w:instrText>
            </w:r>
            <w:r w:rsidR="00F86734">
              <w:rPr>
                <w:noProof/>
                <w:webHidden/>
              </w:rPr>
            </w:r>
            <w:r w:rsidR="00F86734">
              <w:rPr>
                <w:noProof/>
                <w:webHidden/>
              </w:rPr>
              <w:fldChar w:fldCharType="separate"/>
            </w:r>
            <w:r w:rsidR="00124BA1">
              <w:rPr>
                <w:noProof/>
                <w:webHidden/>
              </w:rPr>
              <w:t>10</w:t>
            </w:r>
            <w:r w:rsidR="00F86734">
              <w:rPr>
                <w:noProof/>
                <w:webHidden/>
              </w:rPr>
              <w:fldChar w:fldCharType="end"/>
            </w:r>
          </w:hyperlink>
        </w:p>
        <w:p w14:paraId="096E7C90" w14:textId="09255C38"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74" w:history="1">
            <w:r w:rsidR="00F86734" w:rsidRPr="00A959B7">
              <w:rPr>
                <w:rStyle w:val="Hyperlink"/>
                <w:noProof/>
                <w:lang w:val="en-US"/>
              </w:rPr>
              <w:t>3.2.3.</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lang w:val="en-US"/>
              </w:rPr>
              <w:t>Hibernate ORM</w:t>
            </w:r>
            <w:r w:rsidR="00F86734">
              <w:rPr>
                <w:noProof/>
                <w:webHidden/>
              </w:rPr>
              <w:tab/>
            </w:r>
            <w:r w:rsidR="00F86734">
              <w:rPr>
                <w:noProof/>
                <w:webHidden/>
              </w:rPr>
              <w:fldChar w:fldCharType="begin"/>
            </w:r>
            <w:r w:rsidR="00F86734">
              <w:rPr>
                <w:noProof/>
                <w:webHidden/>
              </w:rPr>
              <w:instrText xml:space="preserve"> PAGEREF _Toc169974274 \h </w:instrText>
            </w:r>
            <w:r w:rsidR="00F86734">
              <w:rPr>
                <w:noProof/>
                <w:webHidden/>
              </w:rPr>
            </w:r>
            <w:r w:rsidR="00F86734">
              <w:rPr>
                <w:noProof/>
                <w:webHidden/>
              </w:rPr>
              <w:fldChar w:fldCharType="separate"/>
            </w:r>
            <w:r w:rsidR="00124BA1">
              <w:rPr>
                <w:noProof/>
                <w:webHidden/>
              </w:rPr>
              <w:t>10</w:t>
            </w:r>
            <w:r w:rsidR="00F86734">
              <w:rPr>
                <w:noProof/>
                <w:webHidden/>
              </w:rPr>
              <w:fldChar w:fldCharType="end"/>
            </w:r>
          </w:hyperlink>
        </w:p>
        <w:p w14:paraId="6EAD6611" w14:textId="7D63B6B7"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75" w:history="1">
            <w:r w:rsidR="00F86734" w:rsidRPr="00A959B7">
              <w:rPr>
                <w:rStyle w:val="Hyperlink"/>
                <w:noProof/>
                <w:lang w:val="en-US"/>
              </w:rPr>
              <w:t>3.2.4.</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lang w:val="en-US"/>
              </w:rPr>
              <w:t>PostgreSQL</w:t>
            </w:r>
            <w:r w:rsidR="00F86734">
              <w:rPr>
                <w:noProof/>
                <w:webHidden/>
              </w:rPr>
              <w:tab/>
            </w:r>
            <w:r w:rsidR="00F86734">
              <w:rPr>
                <w:noProof/>
                <w:webHidden/>
              </w:rPr>
              <w:fldChar w:fldCharType="begin"/>
            </w:r>
            <w:r w:rsidR="00F86734">
              <w:rPr>
                <w:noProof/>
                <w:webHidden/>
              </w:rPr>
              <w:instrText xml:space="preserve"> PAGEREF _Toc169974275 \h </w:instrText>
            </w:r>
            <w:r w:rsidR="00F86734">
              <w:rPr>
                <w:noProof/>
                <w:webHidden/>
              </w:rPr>
            </w:r>
            <w:r w:rsidR="00F86734">
              <w:rPr>
                <w:noProof/>
                <w:webHidden/>
              </w:rPr>
              <w:fldChar w:fldCharType="separate"/>
            </w:r>
            <w:r w:rsidR="00124BA1">
              <w:rPr>
                <w:noProof/>
                <w:webHidden/>
              </w:rPr>
              <w:t>11</w:t>
            </w:r>
            <w:r w:rsidR="00F86734">
              <w:rPr>
                <w:noProof/>
                <w:webHidden/>
              </w:rPr>
              <w:fldChar w:fldCharType="end"/>
            </w:r>
          </w:hyperlink>
        </w:p>
        <w:p w14:paraId="0D319E81" w14:textId="52163DE0" w:rsidR="00F86734" w:rsidRDefault="00000000">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76" w:history="1">
            <w:r w:rsidR="00F86734" w:rsidRPr="00A959B7">
              <w:rPr>
                <w:rStyle w:val="Hyperlink"/>
                <w:noProof/>
              </w:rPr>
              <w:t>4.</w:t>
            </w:r>
            <w:r w:rsidR="00F86734">
              <w:rPr>
                <w:rFonts w:asciiTheme="minorHAnsi" w:eastAsiaTheme="minorEastAsia" w:hAnsiTheme="minorHAnsi" w:cstheme="minorBidi"/>
                <w:b w:val="0"/>
                <w:bCs w:val="0"/>
                <w:caps w:val="0"/>
                <w:noProof/>
                <w:kern w:val="2"/>
                <w:sz w:val="24"/>
                <w:szCs w:val="24"/>
                <w:lang w:val="en-US"/>
                <w14:ligatures w14:val="standardContextual"/>
              </w:rPr>
              <w:tab/>
            </w:r>
            <w:r w:rsidR="00F86734" w:rsidRPr="00A959B7">
              <w:rPr>
                <w:rStyle w:val="Hyperlink"/>
                <w:noProof/>
              </w:rPr>
              <w:t>Реализација система</w:t>
            </w:r>
            <w:r w:rsidR="00F86734">
              <w:rPr>
                <w:noProof/>
                <w:webHidden/>
              </w:rPr>
              <w:tab/>
            </w:r>
            <w:r w:rsidR="00F86734">
              <w:rPr>
                <w:noProof/>
                <w:webHidden/>
              </w:rPr>
              <w:fldChar w:fldCharType="begin"/>
            </w:r>
            <w:r w:rsidR="00F86734">
              <w:rPr>
                <w:noProof/>
                <w:webHidden/>
              </w:rPr>
              <w:instrText xml:space="preserve"> PAGEREF _Toc169974276 \h </w:instrText>
            </w:r>
            <w:r w:rsidR="00F86734">
              <w:rPr>
                <w:noProof/>
                <w:webHidden/>
              </w:rPr>
            </w:r>
            <w:r w:rsidR="00F86734">
              <w:rPr>
                <w:noProof/>
                <w:webHidden/>
              </w:rPr>
              <w:fldChar w:fldCharType="separate"/>
            </w:r>
            <w:r w:rsidR="00124BA1">
              <w:rPr>
                <w:noProof/>
                <w:webHidden/>
              </w:rPr>
              <w:t>12</w:t>
            </w:r>
            <w:r w:rsidR="00F86734">
              <w:rPr>
                <w:noProof/>
                <w:webHidden/>
              </w:rPr>
              <w:fldChar w:fldCharType="end"/>
            </w:r>
          </w:hyperlink>
        </w:p>
        <w:p w14:paraId="439A65F2" w14:textId="3FDFD8D3"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77" w:history="1">
            <w:r w:rsidR="00F86734" w:rsidRPr="00A959B7">
              <w:rPr>
                <w:rStyle w:val="Hyperlink"/>
                <w:noProof/>
              </w:rPr>
              <w:t>4.1.</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Опис базе података</w:t>
            </w:r>
            <w:r w:rsidR="00F86734">
              <w:rPr>
                <w:noProof/>
                <w:webHidden/>
              </w:rPr>
              <w:tab/>
            </w:r>
            <w:r w:rsidR="00F86734">
              <w:rPr>
                <w:noProof/>
                <w:webHidden/>
              </w:rPr>
              <w:fldChar w:fldCharType="begin"/>
            </w:r>
            <w:r w:rsidR="00F86734">
              <w:rPr>
                <w:noProof/>
                <w:webHidden/>
              </w:rPr>
              <w:instrText xml:space="preserve"> PAGEREF _Toc169974277 \h </w:instrText>
            </w:r>
            <w:r w:rsidR="00F86734">
              <w:rPr>
                <w:noProof/>
                <w:webHidden/>
              </w:rPr>
            </w:r>
            <w:r w:rsidR="00F86734">
              <w:rPr>
                <w:noProof/>
                <w:webHidden/>
              </w:rPr>
              <w:fldChar w:fldCharType="separate"/>
            </w:r>
            <w:r w:rsidR="00124BA1">
              <w:rPr>
                <w:noProof/>
                <w:webHidden/>
              </w:rPr>
              <w:t>12</w:t>
            </w:r>
            <w:r w:rsidR="00F86734">
              <w:rPr>
                <w:noProof/>
                <w:webHidden/>
              </w:rPr>
              <w:fldChar w:fldCharType="end"/>
            </w:r>
          </w:hyperlink>
        </w:p>
        <w:p w14:paraId="1545DFC4" w14:textId="26F39091"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78" w:history="1">
            <w:r w:rsidR="00F86734" w:rsidRPr="00A959B7">
              <w:rPr>
                <w:rStyle w:val="Hyperlink"/>
                <w:noProof/>
                <w:lang w:eastAsia="zh-CN"/>
              </w:rPr>
              <w:t>4.2.</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lang w:eastAsia="zh-CN"/>
              </w:rPr>
              <w:t>Филтер ауторизације и расподела улога</w:t>
            </w:r>
            <w:r w:rsidR="00F86734">
              <w:rPr>
                <w:noProof/>
                <w:webHidden/>
              </w:rPr>
              <w:tab/>
            </w:r>
            <w:r w:rsidR="00F86734">
              <w:rPr>
                <w:noProof/>
                <w:webHidden/>
              </w:rPr>
              <w:fldChar w:fldCharType="begin"/>
            </w:r>
            <w:r w:rsidR="00F86734">
              <w:rPr>
                <w:noProof/>
                <w:webHidden/>
              </w:rPr>
              <w:instrText xml:space="preserve"> PAGEREF _Toc169974278 \h </w:instrText>
            </w:r>
            <w:r w:rsidR="00F86734">
              <w:rPr>
                <w:noProof/>
                <w:webHidden/>
              </w:rPr>
            </w:r>
            <w:r w:rsidR="00F86734">
              <w:rPr>
                <w:noProof/>
                <w:webHidden/>
              </w:rPr>
              <w:fldChar w:fldCharType="separate"/>
            </w:r>
            <w:r w:rsidR="00124BA1">
              <w:rPr>
                <w:noProof/>
                <w:webHidden/>
              </w:rPr>
              <w:t>15</w:t>
            </w:r>
            <w:r w:rsidR="00F86734">
              <w:rPr>
                <w:noProof/>
                <w:webHidden/>
              </w:rPr>
              <w:fldChar w:fldCharType="end"/>
            </w:r>
          </w:hyperlink>
        </w:p>
        <w:p w14:paraId="34A6166E" w14:textId="6B351BAA"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79" w:history="1">
            <w:r w:rsidR="00F86734" w:rsidRPr="00A959B7">
              <w:rPr>
                <w:rStyle w:val="Hyperlink"/>
                <w:noProof/>
                <w:lang w:eastAsia="zh-CN"/>
              </w:rPr>
              <w:t>4.3.</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lang w:eastAsia="zh-CN"/>
              </w:rPr>
              <w:t>Чување лозинке</w:t>
            </w:r>
            <w:r w:rsidR="00F86734">
              <w:rPr>
                <w:noProof/>
                <w:webHidden/>
              </w:rPr>
              <w:tab/>
            </w:r>
            <w:r w:rsidR="00F86734">
              <w:rPr>
                <w:noProof/>
                <w:webHidden/>
              </w:rPr>
              <w:fldChar w:fldCharType="begin"/>
            </w:r>
            <w:r w:rsidR="00F86734">
              <w:rPr>
                <w:noProof/>
                <w:webHidden/>
              </w:rPr>
              <w:instrText xml:space="preserve"> PAGEREF _Toc169974279 \h </w:instrText>
            </w:r>
            <w:r w:rsidR="00F86734">
              <w:rPr>
                <w:noProof/>
                <w:webHidden/>
              </w:rPr>
            </w:r>
            <w:r w:rsidR="00F86734">
              <w:rPr>
                <w:noProof/>
                <w:webHidden/>
              </w:rPr>
              <w:fldChar w:fldCharType="separate"/>
            </w:r>
            <w:r w:rsidR="00124BA1">
              <w:rPr>
                <w:noProof/>
                <w:webHidden/>
              </w:rPr>
              <w:t>17</w:t>
            </w:r>
            <w:r w:rsidR="00F86734">
              <w:rPr>
                <w:noProof/>
                <w:webHidden/>
              </w:rPr>
              <w:fldChar w:fldCharType="end"/>
            </w:r>
          </w:hyperlink>
        </w:p>
        <w:p w14:paraId="62B74496" w14:textId="30564A12"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80" w:history="1">
            <w:r w:rsidR="00F86734" w:rsidRPr="00A959B7">
              <w:rPr>
                <w:rStyle w:val="Hyperlink"/>
                <w:noProof/>
              </w:rPr>
              <w:t>4.4.</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Валидација података у оквиру форме</w:t>
            </w:r>
            <w:r w:rsidR="00F86734">
              <w:rPr>
                <w:noProof/>
                <w:webHidden/>
              </w:rPr>
              <w:tab/>
            </w:r>
            <w:r w:rsidR="00F86734">
              <w:rPr>
                <w:noProof/>
                <w:webHidden/>
              </w:rPr>
              <w:fldChar w:fldCharType="begin"/>
            </w:r>
            <w:r w:rsidR="00F86734">
              <w:rPr>
                <w:noProof/>
                <w:webHidden/>
              </w:rPr>
              <w:instrText xml:space="preserve"> PAGEREF _Toc169974280 \h </w:instrText>
            </w:r>
            <w:r w:rsidR="00F86734">
              <w:rPr>
                <w:noProof/>
                <w:webHidden/>
              </w:rPr>
            </w:r>
            <w:r w:rsidR="00F86734">
              <w:rPr>
                <w:noProof/>
                <w:webHidden/>
              </w:rPr>
              <w:fldChar w:fldCharType="separate"/>
            </w:r>
            <w:r w:rsidR="00124BA1">
              <w:rPr>
                <w:noProof/>
                <w:webHidden/>
              </w:rPr>
              <w:t>18</w:t>
            </w:r>
            <w:r w:rsidR="00F86734">
              <w:rPr>
                <w:noProof/>
                <w:webHidden/>
              </w:rPr>
              <w:fldChar w:fldCharType="end"/>
            </w:r>
          </w:hyperlink>
        </w:p>
        <w:p w14:paraId="2BCF2B66" w14:textId="1A05B247"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81" w:history="1">
            <w:r w:rsidR="00F86734" w:rsidRPr="00A959B7">
              <w:rPr>
                <w:rStyle w:val="Hyperlink"/>
                <w:noProof/>
              </w:rPr>
              <w:t>4.5.</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Повезивање хардвера и софтвера</w:t>
            </w:r>
            <w:r w:rsidR="00F86734">
              <w:rPr>
                <w:noProof/>
                <w:webHidden/>
              </w:rPr>
              <w:tab/>
            </w:r>
            <w:r w:rsidR="00F86734">
              <w:rPr>
                <w:noProof/>
                <w:webHidden/>
              </w:rPr>
              <w:fldChar w:fldCharType="begin"/>
            </w:r>
            <w:r w:rsidR="00F86734">
              <w:rPr>
                <w:noProof/>
                <w:webHidden/>
              </w:rPr>
              <w:instrText xml:space="preserve"> PAGEREF _Toc169974281 \h </w:instrText>
            </w:r>
            <w:r w:rsidR="00F86734">
              <w:rPr>
                <w:noProof/>
                <w:webHidden/>
              </w:rPr>
            </w:r>
            <w:r w:rsidR="00F86734">
              <w:rPr>
                <w:noProof/>
                <w:webHidden/>
              </w:rPr>
              <w:fldChar w:fldCharType="separate"/>
            </w:r>
            <w:r w:rsidR="00124BA1">
              <w:rPr>
                <w:noProof/>
                <w:webHidden/>
              </w:rPr>
              <w:t>20</w:t>
            </w:r>
            <w:r w:rsidR="00F86734">
              <w:rPr>
                <w:noProof/>
                <w:webHidden/>
              </w:rPr>
              <w:fldChar w:fldCharType="end"/>
            </w:r>
          </w:hyperlink>
        </w:p>
        <w:p w14:paraId="45C0BA07" w14:textId="5E69572E" w:rsidR="00F86734" w:rsidRDefault="00000000">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82" w:history="1">
            <w:r w:rsidR="00F86734" w:rsidRPr="00A959B7">
              <w:rPr>
                <w:rStyle w:val="Hyperlink"/>
                <w:noProof/>
              </w:rPr>
              <w:t>5.</w:t>
            </w:r>
            <w:r w:rsidR="00F86734">
              <w:rPr>
                <w:rFonts w:asciiTheme="minorHAnsi" w:eastAsiaTheme="minorEastAsia" w:hAnsiTheme="minorHAnsi" w:cstheme="minorBidi"/>
                <w:b w:val="0"/>
                <w:bCs w:val="0"/>
                <w:caps w:val="0"/>
                <w:noProof/>
                <w:kern w:val="2"/>
                <w:sz w:val="24"/>
                <w:szCs w:val="24"/>
                <w:lang w:val="en-US"/>
                <w14:ligatures w14:val="standardContextual"/>
              </w:rPr>
              <w:tab/>
            </w:r>
            <w:r w:rsidR="00F86734" w:rsidRPr="00A959B7">
              <w:rPr>
                <w:rStyle w:val="Hyperlink"/>
                <w:noProof/>
              </w:rPr>
              <w:t>Опис рада система</w:t>
            </w:r>
            <w:r w:rsidR="00F86734">
              <w:rPr>
                <w:noProof/>
                <w:webHidden/>
              </w:rPr>
              <w:tab/>
            </w:r>
            <w:r w:rsidR="00F86734">
              <w:rPr>
                <w:noProof/>
                <w:webHidden/>
              </w:rPr>
              <w:fldChar w:fldCharType="begin"/>
            </w:r>
            <w:r w:rsidR="00F86734">
              <w:rPr>
                <w:noProof/>
                <w:webHidden/>
              </w:rPr>
              <w:instrText xml:space="preserve"> PAGEREF _Toc169974282 \h </w:instrText>
            </w:r>
            <w:r w:rsidR="00F86734">
              <w:rPr>
                <w:noProof/>
                <w:webHidden/>
              </w:rPr>
            </w:r>
            <w:r w:rsidR="00F86734">
              <w:rPr>
                <w:noProof/>
                <w:webHidden/>
              </w:rPr>
              <w:fldChar w:fldCharType="separate"/>
            </w:r>
            <w:r w:rsidR="00124BA1">
              <w:rPr>
                <w:noProof/>
                <w:webHidden/>
              </w:rPr>
              <w:t>22</w:t>
            </w:r>
            <w:r w:rsidR="00F86734">
              <w:rPr>
                <w:noProof/>
                <w:webHidden/>
              </w:rPr>
              <w:fldChar w:fldCharType="end"/>
            </w:r>
          </w:hyperlink>
        </w:p>
        <w:p w14:paraId="0DAD6D72" w14:textId="3043F2F2"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83" w:history="1">
            <w:r w:rsidR="00F86734" w:rsidRPr="00A959B7">
              <w:rPr>
                <w:rStyle w:val="Hyperlink"/>
                <w:noProof/>
              </w:rPr>
              <w:t>5.1.</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Опис рада интернет апликације</w:t>
            </w:r>
            <w:r w:rsidR="00F86734">
              <w:rPr>
                <w:noProof/>
                <w:webHidden/>
              </w:rPr>
              <w:tab/>
            </w:r>
            <w:r w:rsidR="00F86734">
              <w:rPr>
                <w:noProof/>
                <w:webHidden/>
              </w:rPr>
              <w:fldChar w:fldCharType="begin"/>
            </w:r>
            <w:r w:rsidR="00F86734">
              <w:rPr>
                <w:noProof/>
                <w:webHidden/>
              </w:rPr>
              <w:instrText xml:space="preserve"> PAGEREF _Toc169974283 \h </w:instrText>
            </w:r>
            <w:r w:rsidR="00F86734">
              <w:rPr>
                <w:noProof/>
                <w:webHidden/>
              </w:rPr>
            </w:r>
            <w:r w:rsidR="00F86734">
              <w:rPr>
                <w:noProof/>
                <w:webHidden/>
              </w:rPr>
              <w:fldChar w:fldCharType="separate"/>
            </w:r>
            <w:r w:rsidR="00124BA1">
              <w:rPr>
                <w:noProof/>
                <w:webHidden/>
              </w:rPr>
              <w:t>22</w:t>
            </w:r>
            <w:r w:rsidR="00F86734">
              <w:rPr>
                <w:noProof/>
                <w:webHidden/>
              </w:rPr>
              <w:fldChar w:fldCharType="end"/>
            </w:r>
          </w:hyperlink>
        </w:p>
        <w:p w14:paraId="514C6C27" w14:textId="60F0E433"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4" w:history="1">
            <w:r w:rsidR="00F86734" w:rsidRPr="00A959B7">
              <w:rPr>
                <w:rStyle w:val="Hyperlink"/>
                <w:noProof/>
              </w:rPr>
              <w:t>5.1.1.</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Почетна страница</w:t>
            </w:r>
            <w:r w:rsidR="00F86734">
              <w:rPr>
                <w:noProof/>
                <w:webHidden/>
              </w:rPr>
              <w:tab/>
            </w:r>
            <w:r w:rsidR="00F86734">
              <w:rPr>
                <w:noProof/>
                <w:webHidden/>
              </w:rPr>
              <w:fldChar w:fldCharType="begin"/>
            </w:r>
            <w:r w:rsidR="00F86734">
              <w:rPr>
                <w:noProof/>
                <w:webHidden/>
              </w:rPr>
              <w:instrText xml:space="preserve"> PAGEREF _Toc169974284 \h </w:instrText>
            </w:r>
            <w:r w:rsidR="00F86734">
              <w:rPr>
                <w:noProof/>
                <w:webHidden/>
              </w:rPr>
            </w:r>
            <w:r w:rsidR="00F86734">
              <w:rPr>
                <w:noProof/>
                <w:webHidden/>
              </w:rPr>
              <w:fldChar w:fldCharType="separate"/>
            </w:r>
            <w:r w:rsidR="00124BA1">
              <w:rPr>
                <w:noProof/>
                <w:webHidden/>
              </w:rPr>
              <w:t>22</w:t>
            </w:r>
            <w:r w:rsidR="00F86734">
              <w:rPr>
                <w:noProof/>
                <w:webHidden/>
              </w:rPr>
              <w:fldChar w:fldCharType="end"/>
            </w:r>
          </w:hyperlink>
        </w:p>
        <w:p w14:paraId="7BDE07C7" w14:textId="1218BF63"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5" w:history="1">
            <w:r w:rsidR="00F86734" w:rsidRPr="00A959B7">
              <w:rPr>
                <w:rStyle w:val="Hyperlink"/>
                <w:noProof/>
              </w:rPr>
              <w:t>5.1.2.</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Прављење налога - регистрација</w:t>
            </w:r>
            <w:r w:rsidR="00F86734">
              <w:rPr>
                <w:noProof/>
                <w:webHidden/>
              </w:rPr>
              <w:tab/>
            </w:r>
            <w:r w:rsidR="00F86734">
              <w:rPr>
                <w:noProof/>
                <w:webHidden/>
              </w:rPr>
              <w:fldChar w:fldCharType="begin"/>
            </w:r>
            <w:r w:rsidR="00F86734">
              <w:rPr>
                <w:noProof/>
                <w:webHidden/>
              </w:rPr>
              <w:instrText xml:space="preserve"> PAGEREF _Toc169974285 \h </w:instrText>
            </w:r>
            <w:r w:rsidR="00F86734">
              <w:rPr>
                <w:noProof/>
                <w:webHidden/>
              </w:rPr>
            </w:r>
            <w:r w:rsidR="00F86734">
              <w:rPr>
                <w:noProof/>
                <w:webHidden/>
              </w:rPr>
              <w:fldChar w:fldCharType="separate"/>
            </w:r>
            <w:r w:rsidR="00124BA1">
              <w:rPr>
                <w:noProof/>
                <w:webHidden/>
              </w:rPr>
              <w:t>25</w:t>
            </w:r>
            <w:r w:rsidR="00F86734">
              <w:rPr>
                <w:noProof/>
                <w:webHidden/>
              </w:rPr>
              <w:fldChar w:fldCharType="end"/>
            </w:r>
          </w:hyperlink>
        </w:p>
        <w:p w14:paraId="0FDD67EA" w14:textId="066F7685"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6" w:history="1">
            <w:r w:rsidR="00F86734" w:rsidRPr="00A959B7">
              <w:rPr>
                <w:rStyle w:val="Hyperlink"/>
                <w:noProof/>
              </w:rPr>
              <w:t>5.1.3.</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Страница за пријављивање - логин страница</w:t>
            </w:r>
            <w:r w:rsidR="00F86734">
              <w:rPr>
                <w:noProof/>
                <w:webHidden/>
              </w:rPr>
              <w:tab/>
            </w:r>
            <w:r w:rsidR="00F86734">
              <w:rPr>
                <w:noProof/>
                <w:webHidden/>
              </w:rPr>
              <w:fldChar w:fldCharType="begin"/>
            </w:r>
            <w:r w:rsidR="00F86734">
              <w:rPr>
                <w:noProof/>
                <w:webHidden/>
              </w:rPr>
              <w:instrText xml:space="preserve"> PAGEREF _Toc169974286 \h </w:instrText>
            </w:r>
            <w:r w:rsidR="00F86734">
              <w:rPr>
                <w:noProof/>
                <w:webHidden/>
              </w:rPr>
            </w:r>
            <w:r w:rsidR="00F86734">
              <w:rPr>
                <w:noProof/>
                <w:webHidden/>
              </w:rPr>
              <w:fldChar w:fldCharType="separate"/>
            </w:r>
            <w:r w:rsidR="00124BA1">
              <w:rPr>
                <w:noProof/>
                <w:webHidden/>
              </w:rPr>
              <w:t>28</w:t>
            </w:r>
            <w:r w:rsidR="00F86734">
              <w:rPr>
                <w:noProof/>
                <w:webHidden/>
              </w:rPr>
              <w:fldChar w:fldCharType="end"/>
            </w:r>
          </w:hyperlink>
        </w:p>
        <w:p w14:paraId="3BE830FC" w14:textId="2E962B8B"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7" w:history="1">
            <w:r w:rsidR="00F86734" w:rsidRPr="00A959B7">
              <w:rPr>
                <w:rStyle w:val="Hyperlink"/>
                <w:noProof/>
                <w:lang w:eastAsia="zh-CN"/>
              </w:rPr>
              <w:t>5.1.4.</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lang w:eastAsia="zh-CN"/>
              </w:rPr>
              <w:t>Објекти који припадају систему фитнес центра</w:t>
            </w:r>
            <w:r w:rsidR="00F86734">
              <w:rPr>
                <w:noProof/>
                <w:webHidden/>
              </w:rPr>
              <w:tab/>
            </w:r>
            <w:r w:rsidR="00F86734">
              <w:rPr>
                <w:noProof/>
                <w:webHidden/>
              </w:rPr>
              <w:fldChar w:fldCharType="begin"/>
            </w:r>
            <w:r w:rsidR="00F86734">
              <w:rPr>
                <w:noProof/>
                <w:webHidden/>
              </w:rPr>
              <w:instrText xml:space="preserve"> PAGEREF _Toc169974287 \h </w:instrText>
            </w:r>
            <w:r w:rsidR="00F86734">
              <w:rPr>
                <w:noProof/>
                <w:webHidden/>
              </w:rPr>
            </w:r>
            <w:r w:rsidR="00F86734">
              <w:rPr>
                <w:noProof/>
                <w:webHidden/>
              </w:rPr>
              <w:fldChar w:fldCharType="separate"/>
            </w:r>
            <w:r w:rsidR="00124BA1">
              <w:rPr>
                <w:noProof/>
                <w:webHidden/>
              </w:rPr>
              <w:t>30</w:t>
            </w:r>
            <w:r w:rsidR="00F86734">
              <w:rPr>
                <w:noProof/>
                <w:webHidden/>
              </w:rPr>
              <w:fldChar w:fldCharType="end"/>
            </w:r>
          </w:hyperlink>
        </w:p>
        <w:p w14:paraId="55ABF722" w14:textId="785E6120"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8" w:history="1">
            <w:r w:rsidR="00F86734" w:rsidRPr="00A959B7">
              <w:rPr>
                <w:rStyle w:val="Hyperlink"/>
                <w:noProof/>
              </w:rPr>
              <w:t>5.1.5.</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Страница за остављање коментара</w:t>
            </w:r>
            <w:r w:rsidR="00F86734">
              <w:rPr>
                <w:noProof/>
                <w:webHidden/>
              </w:rPr>
              <w:tab/>
            </w:r>
            <w:r w:rsidR="00F86734">
              <w:rPr>
                <w:noProof/>
                <w:webHidden/>
              </w:rPr>
              <w:fldChar w:fldCharType="begin"/>
            </w:r>
            <w:r w:rsidR="00F86734">
              <w:rPr>
                <w:noProof/>
                <w:webHidden/>
              </w:rPr>
              <w:instrText xml:space="preserve"> PAGEREF _Toc169974288 \h </w:instrText>
            </w:r>
            <w:r w:rsidR="00F86734">
              <w:rPr>
                <w:noProof/>
                <w:webHidden/>
              </w:rPr>
            </w:r>
            <w:r w:rsidR="00F86734">
              <w:rPr>
                <w:noProof/>
                <w:webHidden/>
              </w:rPr>
              <w:fldChar w:fldCharType="separate"/>
            </w:r>
            <w:r w:rsidR="00124BA1">
              <w:rPr>
                <w:noProof/>
                <w:webHidden/>
              </w:rPr>
              <w:t>31</w:t>
            </w:r>
            <w:r w:rsidR="00F86734">
              <w:rPr>
                <w:noProof/>
                <w:webHidden/>
              </w:rPr>
              <w:fldChar w:fldCharType="end"/>
            </w:r>
          </w:hyperlink>
        </w:p>
        <w:p w14:paraId="4134A70C" w14:textId="20C4DE10"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9" w:history="1">
            <w:r w:rsidR="00F86734" w:rsidRPr="00A959B7">
              <w:rPr>
                <w:rStyle w:val="Hyperlink"/>
                <w:noProof/>
              </w:rPr>
              <w:t>5.1.6.</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Страница са подацим о фитнес центру</w:t>
            </w:r>
            <w:r w:rsidR="00F86734">
              <w:rPr>
                <w:noProof/>
                <w:webHidden/>
              </w:rPr>
              <w:tab/>
            </w:r>
            <w:r w:rsidR="00F86734">
              <w:rPr>
                <w:noProof/>
                <w:webHidden/>
              </w:rPr>
              <w:fldChar w:fldCharType="begin"/>
            </w:r>
            <w:r w:rsidR="00F86734">
              <w:rPr>
                <w:noProof/>
                <w:webHidden/>
              </w:rPr>
              <w:instrText xml:space="preserve"> PAGEREF _Toc169974289 \h </w:instrText>
            </w:r>
            <w:r w:rsidR="00F86734">
              <w:rPr>
                <w:noProof/>
                <w:webHidden/>
              </w:rPr>
            </w:r>
            <w:r w:rsidR="00F86734">
              <w:rPr>
                <w:noProof/>
                <w:webHidden/>
              </w:rPr>
              <w:fldChar w:fldCharType="separate"/>
            </w:r>
            <w:r w:rsidR="00124BA1">
              <w:rPr>
                <w:noProof/>
                <w:webHidden/>
              </w:rPr>
              <w:t>32</w:t>
            </w:r>
            <w:r w:rsidR="00F86734">
              <w:rPr>
                <w:noProof/>
                <w:webHidden/>
              </w:rPr>
              <w:fldChar w:fldCharType="end"/>
            </w:r>
          </w:hyperlink>
        </w:p>
        <w:p w14:paraId="1BF94D14" w14:textId="62B6A08F"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90" w:history="1">
            <w:r w:rsidR="00F86734" w:rsidRPr="00A959B7">
              <w:rPr>
                <w:rStyle w:val="Hyperlink"/>
                <w:noProof/>
              </w:rPr>
              <w:t>5.2.</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Корисник</w:t>
            </w:r>
            <w:r w:rsidR="00F86734">
              <w:rPr>
                <w:noProof/>
                <w:webHidden/>
              </w:rPr>
              <w:tab/>
            </w:r>
            <w:r w:rsidR="00F86734">
              <w:rPr>
                <w:noProof/>
                <w:webHidden/>
              </w:rPr>
              <w:fldChar w:fldCharType="begin"/>
            </w:r>
            <w:r w:rsidR="00F86734">
              <w:rPr>
                <w:noProof/>
                <w:webHidden/>
              </w:rPr>
              <w:instrText xml:space="preserve"> PAGEREF _Toc169974290 \h </w:instrText>
            </w:r>
            <w:r w:rsidR="00F86734">
              <w:rPr>
                <w:noProof/>
                <w:webHidden/>
              </w:rPr>
            </w:r>
            <w:r w:rsidR="00F86734">
              <w:rPr>
                <w:noProof/>
                <w:webHidden/>
              </w:rPr>
              <w:fldChar w:fldCharType="separate"/>
            </w:r>
            <w:r w:rsidR="00124BA1">
              <w:rPr>
                <w:noProof/>
                <w:webHidden/>
              </w:rPr>
              <w:t>32</w:t>
            </w:r>
            <w:r w:rsidR="00F86734">
              <w:rPr>
                <w:noProof/>
                <w:webHidden/>
              </w:rPr>
              <w:fldChar w:fldCharType="end"/>
            </w:r>
          </w:hyperlink>
        </w:p>
        <w:p w14:paraId="460ECA50" w14:textId="479A6948"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91" w:history="1">
            <w:r w:rsidR="00F86734" w:rsidRPr="00A959B7">
              <w:rPr>
                <w:rStyle w:val="Hyperlink"/>
                <w:noProof/>
              </w:rPr>
              <w:t>5.3.</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Администратор</w:t>
            </w:r>
            <w:r w:rsidR="00F86734">
              <w:rPr>
                <w:noProof/>
                <w:webHidden/>
              </w:rPr>
              <w:tab/>
            </w:r>
            <w:r w:rsidR="00F86734">
              <w:rPr>
                <w:noProof/>
                <w:webHidden/>
              </w:rPr>
              <w:fldChar w:fldCharType="begin"/>
            </w:r>
            <w:r w:rsidR="00F86734">
              <w:rPr>
                <w:noProof/>
                <w:webHidden/>
              </w:rPr>
              <w:instrText xml:space="preserve"> PAGEREF _Toc169974291 \h </w:instrText>
            </w:r>
            <w:r w:rsidR="00F86734">
              <w:rPr>
                <w:noProof/>
                <w:webHidden/>
              </w:rPr>
            </w:r>
            <w:r w:rsidR="00F86734">
              <w:rPr>
                <w:noProof/>
                <w:webHidden/>
              </w:rPr>
              <w:fldChar w:fldCharType="separate"/>
            </w:r>
            <w:r w:rsidR="00124BA1">
              <w:rPr>
                <w:noProof/>
                <w:webHidden/>
              </w:rPr>
              <w:t>33</w:t>
            </w:r>
            <w:r w:rsidR="00F86734">
              <w:rPr>
                <w:noProof/>
                <w:webHidden/>
              </w:rPr>
              <w:fldChar w:fldCharType="end"/>
            </w:r>
          </w:hyperlink>
        </w:p>
        <w:p w14:paraId="407434EE" w14:textId="02C29B90"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92" w:history="1">
            <w:r w:rsidR="00F86734" w:rsidRPr="00A959B7">
              <w:rPr>
                <w:rStyle w:val="Hyperlink"/>
                <w:noProof/>
              </w:rPr>
              <w:t>5.4.</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Тренер</w:t>
            </w:r>
            <w:r w:rsidR="00F86734">
              <w:rPr>
                <w:noProof/>
                <w:webHidden/>
              </w:rPr>
              <w:tab/>
            </w:r>
            <w:r w:rsidR="00F86734">
              <w:rPr>
                <w:noProof/>
                <w:webHidden/>
              </w:rPr>
              <w:fldChar w:fldCharType="begin"/>
            </w:r>
            <w:r w:rsidR="00F86734">
              <w:rPr>
                <w:noProof/>
                <w:webHidden/>
              </w:rPr>
              <w:instrText xml:space="preserve"> PAGEREF _Toc169974292 \h </w:instrText>
            </w:r>
            <w:r w:rsidR="00F86734">
              <w:rPr>
                <w:noProof/>
                <w:webHidden/>
              </w:rPr>
            </w:r>
            <w:r w:rsidR="00F86734">
              <w:rPr>
                <w:noProof/>
                <w:webHidden/>
              </w:rPr>
              <w:fldChar w:fldCharType="separate"/>
            </w:r>
            <w:r w:rsidR="00124BA1">
              <w:rPr>
                <w:noProof/>
                <w:webHidden/>
              </w:rPr>
              <w:t>35</w:t>
            </w:r>
            <w:r w:rsidR="00F86734">
              <w:rPr>
                <w:noProof/>
                <w:webHidden/>
              </w:rPr>
              <w:fldChar w:fldCharType="end"/>
            </w:r>
          </w:hyperlink>
        </w:p>
        <w:p w14:paraId="451F6E72" w14:textId="0B4F1EF2"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93" w:history="1">
            <w:r w:rsidR="00F86734" w:rsidRPr="00A959B7">
              <w:rPr>
                <w:rStyle w:val="Hyperlink"/>
                <w:noProof/>
              </w:rPr>
              <w:t>5.5.</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Радник</w:t>
            </w:r>
            <w:r w:rsidR="00F86734">
              <w:rPr>
                <w:noProof/>
                <w:webHidden/>
              </w:rPr>
              <w:tab/>
            </w:r>
            <w:r w:rsidR="00F86734">
              <w:rPr>
                <w:noProof/>
                <w:webHidden/>
              </w:rPr>
              <w:fldChar w:fldCharType="begin"/>
            </w:r>
            <w:r w:rsidR="00F86734">
              <w:rPr>
                <w:noProof/>
                <w:webHidden/>
              </w:rPr>
              <w:instrText xml:space="preserve"> PAGEREF _Toc169974293 \h </w:instrText>
            </w:r>
            <w:r w:rsidR="00F86734">
              <w:rPr>
                <w:noProof/>
                <w:webHidden/>
              </w:rPr>
            </w:r>
            <w:r w:rsidR="00F86734">
              <w:rPr>
                <w:noProof/>
                <w:webHidden/>
              </w:rPr>
              <w:fldChar w:fldCharType="separate"/>
            </w:r>
            <w:r w:rsidR="00124BA1">
              <w:rPr>
                <w:noProof/>
                <w:webHidden/>
              </w:rPr>
              <w:t>36</w:t>
            </w:r>
            <w:r w:rsidR="00F86734">
              <w:rPr>
                <w:noProof/>
                <w:webHidden/>
              </w:rPr>
              <w:fldChar w:fldCharType="end"/>
            </w:r>
          </w:hyperlink>
        </w:p>
        <w:p w14:paraId="61DCD90A" w14:textId="6E160883" w:rsidR="00F86734" w:rsidRDefault="00000000">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94" w:history="1">
            <w:r w:rsidR="00F86734" w:rsidRPr="00A959B7">
              <w:rPr>
                <w:rStyle w:val="Hyperlink"/>
                <w:noProof/>
              </w:rPr>
              <w:t>Закључак</w:t>
            </w:r>
            <w:r w:rsidR="00F86734">
              <w:rPr>
                <w:noProof/>
                <w:webHidden/>
              </w:rPr>
              <w:tab/>
            </w:r>
            <w:r w:rsidR="00F86734">
              <w:rPr>
                <w:noProof/>
                <w:webHidden/>
              </w:rPr>
              <w:fldChar w:fldCharType="begin"/>
            </w:r>
            <w:r w:rsidR="00F86734">
              <w:rPr>
                <w:noProof/>
                <w:webHidden/>
              </w:rPr>
              <w:instrText xml:space="preserve"> PAGEREF _Toc169974294 \h </w:instrText>
            </w:r>
            <w:r w:rsidR="00F86734">
              <w:rPr>
                <w:noProof/>
                <w:webHidden/>
              </w:rPr>
            </w:r>
            <w:r w:rsidR="00F86734">
              <w:rPr>
                <w:noProof/>
                <w:webHidden/>
              </w:rPr>
              <w:fldChar w:fldCharType="separate"/>
            </w:r>
            <w:r w:rsidR="00124BA1">
              <w:rPr>
                <w:noProof/>
                <w:webHidden/>
              </w:rPr>
              <w:t>37</w:t>
            </w:r>
            <w:r w:rsidR="00F86734">
              <w:rPr>
                <w:noProof/>
                <w:webHidden/>
              </w:rPr>
              <w:fldChar w:fldCharType="end"/>
            </w:r>
          </w:hyperlink>
        </w:p>
        <w:p w14:paraId="707F355D" w14:textId="78E68514" w:rsidR="00F86734" w:rsidRDefault="00000000">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95" w:history="1">
            <w:r w:rsidR="00F86734" w:rsidRPr="00A959B7">
              <w:rPr>
                <w:rStyle w:val="Hyperlink"/>
                <w:noProof/>
              </w:rPr>
              <w:t>Литература</w:t>
            </w:r>
            <w:r w:rsidR="00F86734">
              <w:rPr>
                <w:noProof/>
                <w:webHidden/>
              </w:rPr>
              <w:tab/>
            </w:r>
            <w:r w:rsidR="00F86734">
              <w:rPr>
                <w:noProof/>
                <w:webHidden/>
              </w:rPr>
              <w:fldChar w:fldCharType="begin"/>
            </w:r>
            <w:r w:rsidR="00F86734">
              <w:rPr>
                <w:noProof/>
                <w:webHidden/>
              </w:rPr>
              <w:instrText xml:space="preserve"> PAGEREF _Toc169974295 \h </w:instrText>
            </w:r>
            <w:r w:rsidR="00F86734">
              <w:rPr>
                <w:noProof/>
                <w:webHidden/>
              </w:rPr>
            </w:r>
            <w:r w:rsidR="00F86734">
              <w:rPr>
                <w:noProof/>
                <w:webHidden/>
              </w:rPr>
              <w:fldChar w:fldCharType="separate"/>
            </w:r>
            <w:r w:rsidR="00124BA1">
              <w:rPr>
                <w:noProof/>
                <w:webHidden/>
              </w:rPr>
              <w:t>38</w:t>
            </w:r>
            <w:r w:rsidR="00F86734">
              <w:rPr>
                <w:noProof/>
                <w:webHidden/>
              </w:rPr>
              <w:fldChar w:fldCharType="end"/>
            </w:r>
          </w:hyperlink>
        </w:p>
        <w:p w14:paraId="5B2F1DBB" w14:textId="240CAA8D" w:rsidR="00F86734" w:rsidRDefault="00000000">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96" w:history="1">
            <w:r w:rsidR="00F86734" w:rsidRPr="00A959B7">
              <w:rPr>
                <w:rStyle w:val="Hyperlink"/>
                <w:noProof/>
              </w:rPr>
              <w:t>Списак слика</w:t>
            </w:r>
            <w:r w:rsidR="00F86734">
              <w:rPr>
                <w:noProof/>
                <w:webHidden/>
              </w:rPr>
              <w:tab/>
            </w:r>
            <w:r w:rsidR="00F86734">
              <w:rPr>
                <w:noProof/>
                <w:webHidden/>
              </w:rPr>
              <w:fldChar w:fldCharType="begin"/>
            </w:r>
            <w:r w:rsidR="00F86734">
              <w:rPr>
                <w:noProof/>
                <w:webHidden/>
              </w:rPr>
              <w:instrText xml:space="preserve"> PAGEREF _Toc169974296 \h </w:instrText>
            </w:r>
            <w:r w:rsidR="00F86734">
              <w:rPr>
                <w:noProof/>
                <w:webHidden/>
              </w:rPr>
            </w:r>
            <w:r w:rsidR="00F86734">
              <w:rPr>
                <w:noProof/>
                <w:webHidden/>
              </w:rPr>
              <w:fldChar w:fldCharType="separate"/>
            </w:r>
            <w:r w:rsidR="00124BA1">
              <w:rPr>
                <w:noProof/>
                <w:webHidden/>
              </w:rPr>
              <w:t>39</w:t>
            </w:r>
            <w:r w:rsidR="00F86734">
              <w:rPr>
                <w:noProof/>
                <w:webHidden/>
              </w:rPr>
              <w:fldChar w:fldCharType="end"/>
            </w:r>
          </w:hyperlink>
        </w:p>
        <w:p w14:paraId="028E5168" w14:textId="39946CF8" w:rsidR="004710BF" w:rsidRPr="00403A24" w:rsidRDefault="004710BF">
          <w:r w:rsidRPr="00403A24">
            <w:rPr>
              <w:b/>
              <w:bCs/>
            </w:rPr>
            <w:fldChar w:fldCharType="end"/>
          </w:r>
        </w:p>
      </w:sdtContent>
    </w:sdt>
    <w:p w14:paraId="04506D85" w14:textId="2E089C66" w:rsidR="00F06BB2" w:rsidRPr="00403A24" w:rsidRDefault="00F06BB2" w:rsidP="002079CF">
      <w:pPr>
        <w:pStyle w:val="TOC3"/>
        <w:tabs>
          <w:tab w:val="left" w:pos="1440"/>
          <w:tab w:val="right" w:leader="dot" w:pos="9628"/>
        </w:tabs>
      </w:pPr>
    </w:p>
    <w:p w14:paraId="1C862FB5" w14:textId="0C62FFF1" w:rsidR="00F06BB2" w:rsidRPr="00403A24" w:rsidRDefault="006412E1" w:rsidP="00E7161C">
      <w:pPr>
        <w:pStyle w:val="Inivonaslova-Poglavlje"/>
        <w:rPr>
          <w:lang w:val="sr-Cyrl-RS"/>
        </w:rPr>
      </w:pPr>
      <w:bookmarkStart w:id="2" w:name="_Toc442888949"/>
      <w:bookmarkStart w:id="3" w:name="_Toc169974261"/>
      <w:r w:rsidRPr="00403A24">
        <w:rPr>
          <w:lang w:val="sr-Cyrl-RS"/>
        </w:rPr>
        <w:lastRenderedPageBreak/>
        <w:t>Увод</w:t>
      </w:r>
      <w:bookmarkEnd w:id="2"/>
      <w:bookmarkEnd w:id="3"/>
      <w:r w:rsidR="00E7161C" w:rsidRPr="00403A24">
        <w:rPr>
          <w:lang w:val="sr-Cyrl-RS"/>
        </w:rPr>
        <w:t xml:space="preserve"> </w:t>
      </w:r>
    </w:p>
    <w:p w14:paraId="6E9F98DA" w14:textId="0C087FA8" w:rsidR="004B506E" w:rsidRPr="00403A24" w:rsidRDefault="003B1292" w:rsidP="004B506E">
      <w:pPr>
        <w:pStyle w:val="Osnovnitekst"/>
        <w:rPr>
          <w:lang w:val="sr-Cyrl-RS"/>
        </w:rPr>
      </w:pPr>
      <w:r w:rsidRPr="00403A24">
        <w:rPr>
          <w:lang w:val="sr-Cyrl-RS"/>
        </w:rPr>
        <w:t xml:space="preserve"> </w:t>
      </w:r>
      <w:r w:rsidR="004B506E" w:rsidRPr="00403A24">
        <w:rPr>
          <w:lang w:val="sr-Cyrl-RS"/>
        </w:rPr>
        <w:t>У данашњем дигиталном добу, управљање туристичким услугама захтева ефикасне и поуздане софтверске системе који омогућавају прецизну евиденцију, брзу обраду података и генерисање релевантних извештаја. Туризам је једна од кључних грана привреде која захтева висок ниво организације и ефикасности како би се пружила квалитетна услуга посетиоцима, а истовремено омогућило лакше управљање и праћење података надлежним институцијама.</w:t>
      </w:r>
    </w:p>
    <w:p w14:paraId="581A37B2" w14:textId="3D80AA0D" w:rsidR="004B506E" w:rsidRPr="00403A24" w:rsidRDefault="004B506E" w:rsidP="004B506E">
      <w:pPr>
        <w:pStyle w:val="Osnovnitekst"/>
        <w:rPr>
          <w:lang w:val="sr-Cyrl-RS"/>
        </w:rPr>
      </w:pPr>
      <w:r w:rsidRPr="00403A24">
        <w:rPr>
          <w:lang w:val="sr-Cyrl-RS"/>
        </w:rPr>
        <w:t>Овај рад се фокусира на дизајн и имплементацију софтверског система за евиденцију туристичких услуга, чија је сврха олакшавање процеса управљања информацијама о пружаоцима туристичких услуга, угоститељским објектима, корисницима смештајних услуга, као и евиденцију боравишне таксе и генерисање извештаја на основу ових података. Софтверски систем се развија као Java веб апликација, користећи савремене технологије и приступе развоју софтвера.</w:t>
      </w:r>
    </w:p>
    <w:p w14:paraId="00D788B3" w14:textId="77777777" w:rsidR="004B506E" w:rsidRPr="00403A24" w:rsidRDefault="004B506E" w:rsidP="004B506E">
      <w:pPr>
        <w:pStyle w:val="Osnovnitekst"/>
        <w:rPr>
          <w:lang w:val="sr-Cyrl-RS"/>
        </w:rPr>
      </w:pPr>
      <w:r w:rsidRPr="00403A24">
        <w:rPr>
          <w:lang w:val="sr-Cyrl-RS"/>
        </w:rPr>
        <w:t>У наставку рада ће се детаљно описати функционалности система, архитектура система, технологије коришћене при развоју, као и кораци имплементације кључних модула система. Такође, биће анализирани изазови у развоју софтверског система за евиденцију туристичких услуга и предлози за унапређење и даљи развој система како би се задовољиле потребе савременог туристичког тржишта.</w:t>
      </w:r>
    </w:p>
    <w:p w14:paraId="0F159FCF" w14:textId="67A3F71E" w:rsidR="009C08C3" w:rsidRPr="00403A24" w:rsidRDefault="003B1292" w:rsidP="00F2521E">
      <w:pPr>
        <w:pStyle w:val="Osnovnitekst"/>
        <w:rPr>
          <w:lang w:val="sr-Cyrl-RS"/>
        </w:rPr>
      </w:pPr>
      <w:r w:rsidRPr="00403A24">
        <w:rPr>
          <w:lang w:val="sr-Cyrl-RS"/>
        </w:rPr>
        <w:t xml:space="preserve"> </w:t>
      </w:r>
    </w:p>
    <w:p w14:paraId="7EA8C8C8" w14:textId="2458C3AE" w:rsidR="00F06BB2" w:rsidRPr="00403A24" w:rsidRDefault="003B1292" w:rsidP="002E288B">
      <w:pPr>
        <w:pStyle w:val="Inivonaslova-Poglavlje"/>
        <w:rPr>
          <w:lang w:val="sr-Cyrl-RS"/>
        </w:rPr>
      </w:pPr>
      <w:bookmarkStart w:id="4" w:name="_Toc169974262"/>
      <w:r w:rsidRPr="00403A24">
        <w:rPr>
          <w:lang w:val="sr-Cyrl-RS"/>
        </w:rPr>
        <w:lastRenderedPageBreak/>
        <w:t>Функционална спецификација система</w:t>
      </w:r>
      <w:bookmarkEnd w:id="4"/>
    </w:p>
    <w:p w14:paraId="0C5204C5" w14:textId="0B70F873" w:rsidR="003B1292" w:rsidRPr="00403A24" w:rsidRDefault="004C7DF6" w:rsidP="003B1292">
      <w:pPr>
        <w:pStyle w:val="IInivonaslova-Potpoglavlje"/>
        <w:rPr>
          <w:lang w:val="sr-Cyrl-RS"/>
        </w:rPr>
      </w:pPr>
      <w:bookmarkStart w:id="5" w:name="_Toc169974263"/>
      <w:r w:rsidRPr="00403A24">
        <w:rPr>
          <w:lang w:val="sr-Cyrl-RS"/>
        </w:rPr>
        <w:t>Угоститељски</w:t>
      </w:r>
      <w:r w:rsidR="003B1292" w:rsidRPr="00403A24">
        <w:rPr>
          <w:lang w:val="sr-Cyrl-RS"/>
        </w:rPr>
        <w:t xml:space="preserve"> захтеви</w:t>
      </w:r>
      <w:bookmarkEnd w:id="5"/>
    </w:p>
    <w:p w14:paraId="4ABFCECD" w14:textId="595E92A4" w:rsidR="003B1292" w:rsidRPr="00403A24" w:rsidRDefault="004C7DF6" w:rsidP="003B1292">
      <w:pPr>
        <w:pStyle w:val="Osnovnitekst"/>
        <w:rPr>
          <w:lang w:val="sr-Cyrl-RS"/>
        </w:rPr>
      </w:pPr>
      <w:r w:rsidRPr="00403A24">
        <w:rPr>
          <w:lang w:val="sr-Cyrl-RS"/>
        </w:rPr>
        <w:t>Угоститељ</w:t>
      </w:r>
      <w:r w:rsidR="002B4E32" w:rsidRPr="00403A24">
        <w:rPr>
          <w:lang w:val="sr-Cyrl-RS"/>
        </w:rPr>
        <w:t xml:space="preserve"> има могућност креирања налога и регистрације у систем.</w:t>
      </w:r>
      <w:r w:rsidR="00E644F6" w:rsidRPr="00403A24">
        <w:rPr>
          <w:lang w:val="sr-Cyrl-RS"/>
        </w:rPr>
        <w:t xml:space="preserve"> Угоститељи могу бити један од следећих типова: правно лице, предузетник, физичко лице и установа. Сваки тип угоститеља садржи одређени скуп података специфичан за тај тип.</w:t>
      </w:r>
      <w:r w:rsidR="002B4E32" w:rsidRPr="00403A24">
        <w:rPr>
          <w:lang w:val="sr-Cyrl-RS"/>
        </w:rPr>
        <w:t xml:space="preserve"> Након креирања налога, </w:t>
      </w:r>
      <w:r w:rsidRPr="00403A24">
        <w:rPr>
          <w:lang w:val="sr-Cyrl-RS"/>
        </w:rPr>
        <w:t>угоститељ</w:t>
      </w:r>
      <w:r w:rsidR="002B4E32" w:rsidRPr="00403A24">
        <w:rPr>
          <w:lang w:val="sr-Cyrl-RS"/>
        </w:rPr>
        <w:t xml:space="preserve"> може изменити и ажурирати своје податке. Да би приступио интернет апликацији и управљао својим налогом, </w:t>
      </w:r>
      <w:r w:rsidRPr="00403A24">
        <w:rPr>
          <w:lang w:val="sr-Cyrl-RS"/>
        </w:rPr>
        <w:t>угоститељ</w:t>
      </w:r>
      <w:r w:rsidR="002B4E32" w:rsidRPr="00403A24">
        <w:rPr>
          <w:lang w:val="sr-Cyrl-RS"/>
        </w:rPr>
        <w:t xml:space="preserve"> се прво мора пријавити у систем. По пријави, све доступне опције постају му доступне, што представља суштину интернет апликације.</w:t>
      </w:r>
      <w:r w:rsidR="003B1292" w:rsidRPr="00403A24">
        <w:rPr>
          <w:lang w:val="sr-Cyrl-RS"/>
        </w:rPr>
        <w:t xml:space="preserve"> Опције које </w:t>
      </w:r>
      <w:r w:rsidRPr="00403A24">
        <w:rPr>
          <w:lang w:val="sr-Cyrl-RS"/>
        </w:rPr>
        <w:t>угоститељ</w:t>
      </w:r>
      <w:r w:rsidR="003B1292" w:rsidRPr="00403A24">
        <w:rPr>
          <w:lang w:val="sr-Cyrl-RS"/>
        </w:rPr>
        <w:t xml:space="preserve"> поседује су:</w:t>
      </w:r>
      <w:r w:rsidR="00AA122B" w:rsidRPr="00403A24">
        <w:rPr>
          <w:lang w:val="sr-Cyrl-RS"/>
        </w:rPr>
        <w:t xml:space="preserve"> евиденција угоститељских објеката</w:t>
      </w:r>
      <w:r w:rsidR="003B1292" w:rsidRPr="00403A24">
        <w:rPr>
          <w:lang w:val="sr-Cyrl-RS"/>
        </w:rPr>
        <w:t>,</w:t>
      </w:r>
      <w:r w:rsidR="00AA122B" w:rsidRPr="00403A24">
        <w:rPr>
          <w:lang w:val="sr-Cyrl-RS"/>
        </w:rPr>
        <w:t xml:space="preserve"> претра</w:t>
      </w:r>
      <w:r w:rsidRPr="00403A24">
        <w:rPr>
          <w:lang w:val="sr-Cyrl-RS"/>
        </w:rPr>
        <w:t>гу</w:t>
      </w:r>
      <w:r w:rsidR="00AA122B" w:rsidRPr="00403A24">
        <w:rPr>
          <w:lang w:val="sr-Cyrl-RS"/>
        </w:rPr>
        <w:t xml:space="preserve"> угоститеља</w:t>
      </w:r>
      <w:r w:rsidR="003B1292" w:rsidRPr="00403A24">
        <w:rPr>
          <w:lang w:val="sr-Cyrl-RS"/>
        </w:rPr>
        <w:t xml:space="preserve">, </w:t>
      </w:r>
      <w:r w:rsidRPr="00403A24">
        <w:rPr>
          <w:lang w:val="sr-Cyrl-RS"/>
        </w:rPr>
        <w:t>претрагу угоститељских објеката</w:t>
      </w:r>
      <w:r w:rsidR="003B1292" w:rsidRPr="00403A24">
        <w:rPr>
          <w:lang w:val="sr-Cyrl-RS"/>
        </w:rPr>
        <w:t>,</w:t>
      </w:r>
      <w:r w:rsidR="00AA122B" w:rsidRPr="00403A24">
        <w:rPr>
          <w:lang w:val="sr-Cyrl-RS"/>
        </w:rPr>
        <w:t xml:space="preserve"> </w:t>
      </w:r>
      <w:r w:rsidRPr="00403A24">
        <w:rPr>
          <w:lang w:val="sr-Cyrl-RS"/>
        </w:rPr>
        <w:t xml:space="preserve">управљање </w:t>
      </w:r>
      <w:r w:rsidR="00AA122B" w:rsidRPr="00403A24">
        <w:rPr>
          <w:lang w:val="sr-Cyrl-RS"/>
        </w:rPr>
        <w:t>захтев</w:t>
      </w:r>
      <w:r w:rsidRPr="00403A24">
        <w:rPr>
          <w:lang w:val="sr-Cyrl-RS"/>
        </w:rPr>
        <w:t xml:space="preserve">има </w:t>
      </w:r>
      <w:r w:rsidR="00AA122B" w:rsidRPr="00403A24">
        <w:rPr>
          <w:lang w:val="sr-Cyrl-RS"/>
        </w:rPr>
        <w:t>за категоризацију угоститељских објеката</w:t>
      </w:r>
      <w:r w:rsidRPr="00403A24">
        <w:rPr>
          <w:lang w:val="sr-Cyrl-RS"/>
        </w:rPr>
        <w:t xml:space="preserve">, управљање </w:t>
      </w:r>
      <w:r w:rsidR="00612FB7" w:rsidRPr="00403A24">
        <w:rPr>
          <w:lang w:val="sr-Cyrl-RS"/>
        </w:rPr>
        <w:t>резервацијама</w:t>
      </w:r>
      <w:r w:rsidR="00E644F6" w:rsidRPr="00403A24">
        <w:rPr>
          <w:lang w:val="sr-Cyrl-RS"/>
        </w:rPr>
        <w:t xml:space="preserve"> својих</w:t>
      </w:r>
      <w:r w:rsidR="00612FB7" w:rsidRPr="00403A24">
        <w:rPr>
          <w:lang w:val="sr-Cyrl-RS"/>
        </w:rPr>
        <w:t xml:space="preserve"> угоститељских објеката. Угоститељу је омогућен лак преглед и измена података о угоститељским објектима, као и контрола резервација угоститељских објеката</w:t>
      </w:r>
      <w:r w:rsidR="003B1292" w:rsidRPr="00403A24">
        <w:rPr>
          <w:lang w:val="sr-Cyrl-RS"/>
        </w:rPr>
        <w:t>.</w:t>
      </w:r>
      <w:r w:rsidR="00612FB7" w:rsidRPr="00403A24">
        <w:rPr>
          <w:lang w:val="sr-Cyrl-RS"/>
        </w:rPr>
        <w:t xml:space="preserve"> </w:t>
      </w:r>
      <w:r w:rsidR="00E644F6" w:rsidRPr="00403A24">
        <w:rPr>
          <w:lang w:val="sr-Cyrl-RS"/>
        </w:rPr>
        <w:t>Сваки угоститељ може поседовати више угоститељских објеката, док угоститељски објекат може да припада само једном угоститељу.</w:t>
      </w:r>
    </w:p>
    <w:p w14:paraId="342971AC" w14:textId="251B472B" w:rsidR="003B1292" w:rsidRPr="00403A24" w:rsidRDefault="00612FB7" w:rsidP="003B1292">
      <w:pPr>
        <w:pStyle w:val="Osnovnitekst"/>
        <w:rPr>
          <w:lang w:val="sr-Cyrl-RS"/>
        </w:rPr>
      </w:pPr>
      <w:r w:rsidRPr="00403A24">
        <w:rPr>
          <w:lang w:val="sr-Cyrl-RS"/>
        </w:rPr>
        <w:t>Све могућности угоститеља су:</w:t>
      </w:r>
    </w:p>
    <w:p w14:paraId="34FA91C0" w14:textId="0B9D0F9D" w:rsidR="003B1292" w:rsidRPr="00403A24" w:rsidRDefault="003B1292" w:rsidP="00950231">
      <w:pPr>
        <w:pStyle w:val="Osnovnitekst"/>
        <w:numPr>
          <w:ilvl w:val="0"/>
          <w:numId w:val="31"/>
        </w:numPr>
        <w:suppressAutoHyphens/>
        <w:rPr>
          <w:lang w:val="sr-Cyrl-RS"/>
        </w:rPr>
      </w:pPr>
      <w:r w:rsidRPr="00403A24">
        <w:rPr>
          <w:lang w:val="sr-Cyrl-RS"/>
        </w:rPr>
        <w:t>Креира налог</w:t>
      </w:r>
      <w:r w:rsidR="00612FB7" w:rsidRPr="00403A24">
        <w:rPr>
          <w:lang w:val="sr-Cyrl-RS"/>
        </w:rPr>
        <w:t>а</w:t>
      </w:r>
    </w:p>
    <w:p w14:paraId="0BB64A6B" w14:textId="7CCF04F9" w:rsidR="003B1292" w:rsidRPr="00403A24" w:rsidRDefault="003B1292" w:rsidP="00950231">
      <w:pPr>
        <w:pStyle w:val="Osnovnitekst"/>
        <w:numPr>
          <w:ilvl w:val="0"/>
          <w:numId w:val="31"/>
        </w:numPr>
        <w:suppressAutoHyphens/>
        <w:rPr>
          <w:lang w:val="sr-Cyrl-RS"/>
        </w:rPr>
      </w:pPr>
      <w:r w:rsidRPr="00403A24">
        <w:rPr>
          <w:lang w:val="sr-Cyrl-RS"/>
        </w:rPr>
        <w:t>Врш</w:t>
      </w:r>
      <w:r w:rsidR="00612FB7" w:rsidRPr="00403A24">
        <w:rPr>
          <w:lang w:val="sr-Cyrl-RS"/>
        </w:rPr>
        <w:t>ење</w:t>
      </w:r>
      <w:r w:rsidRPr="00403A24">
        <w:rPr>
          <w:lang w:val="sr-Cyrl-RS"/>
        </w:rPr>
        <w:t xml:space="preserve"> измен</w:t>
      </w:r>
      <w:r w:rsidR="00612FB7" w:rsidRPr="00403A24">
        <w:rPr>
          <w:lang w:val="sr-Cyrl-RS"/>
        </w:rPr>
        <w:t>а</w:t>
      </w:r>
      <w:r w:rsidRPr="00403A24">
        <w:rPr>
          <w:lang w:val="sr-Cyrl-RS"/>
        </w:rPr>
        <w:t xml:space="preserve"> над својим налогом</w:t>
      </w:r>
    </w:p>
    <w:p w14:paraId="6B51B247" w14:textId="0038EA40" w:rsidR="003B1292" w:rsidRPr="00403A24" w:rsidRDefault="003B1292" w:rsidP="00950231">
      <w:pPr>
        <w:pStyle w:val="Osnovnitekst"/>
        <w:numPr>
          <w:ilvl w:val="0"/>
          <w:numId w:val="31"/>
        </w:numPr>
        <w:suppressAutoHyphens/>
        <w:rPr>
          <w:lang w:val="sr-Cyrl-RS"/>
        </w:rPr>
      </w:pPr>
      <w:r w:rsidRPr="00403A24">
        <w:rPr>
          <w:lang w:val="sr-Cyrl-RS"/>
        </w:rPr>
        <w:t>Пријављ</w:t>
      </w:r>
      <w:r w:rsidR="00612FB7" w:rsidRPr="00403A24">
        <w:rPr>
          <w:lang w:val="sr-Cyrl-RS"/>
        </w:rPr>
        <w:t>ивање</w:t>
      </w:r>
      <w:r w:rsidRPr="00403A24">
        <w:rPr>
          <w:lang w:val="sr-Cyrl-RS"/>
        </w:rPr>
        <w:t xml:space="preserve"> на систем</w:t>
      </w:r>
    </w:p>
    <w:p w14:paraId="38312B9B" w14:textId="496047C0" w:rsidR="003B1292" w:rsidRPr="00403A24" w:rsidRDefault="00612FB7" w:rsidP="00950231">
      <w:pPr>
        <w:pStyle w:val="Osnovnitekst"/>
        <w:numPr>
          <w:ilvl w:val="0"/>
          <w:numId w:val="31"/>
        </w:numPr>
        <w:suppressAutoHyphens/>
        <w:rPr>
          <w:lang w:val="sr-Cyrl-RS"/>
        </w:rPr>
      </w:pPr>
      <w:r w:rsidRPr="00403A24">
        <w:rPr>
          <w:lang w:val="sr-Cyrl-RS"/>
        </w:rPr>
        <w:t>Регистрација угоститељских објеката</w:t>
      </w:r>
    </w:p>
    <w:p w14:paraId="51629CAB" w14:textId="7C9BAA11" w:rsidR="003B1292" w:rsidRPr="00403A24" w:rsidRDefault="009A3C38" w:rsidP="00950231">
      <w:pPr>
        <w:pStyle w:val="Osnovnitekst"/>
        <w:numPr>
          <w:ilvl w:val="0"/>
          <w:numId w:val="31"/>
        </w:numPr>
        <w:suppressAutoHyphens/>
        <w:rPr>
          <w:lang w:val="sr-Cyrl-RS"/>
        </w:rPr>
      </w:pPr>
      <w:r w:rsidRPr="00403A24">
        <w:rPr>
          <w:lang w:val="sr-Cyrl-RS"/>
        </w:rPr>
        <w:t>Измена података о угоститељским објектима</w:t>
      </w:r>
    </w:p>
    <w:p w14:paraId="4F213146" w14:textId="153B4323" w:rsidR="003B1292" w:rsidRPr="00403A24" w:rsidRDefault="009A3C38" w:rsidP="00950231">
      <w:pPr>
        <w:pStyle w:val="Osnovnitekst"/>
        <w:numPr>
          <w:ilvl w:val="0"/>
          <w:numId w:val="31"/>
        </w:numPr>
        <w:suppressAutoHyphens/>
        <w:rPr>
          <w:lang w:val="sr-Cyrl-RS"/>
        </w:rPr>
      </w:pPr>
      <w:r w:rsidRPr="00403A24">
        <w:rPr>
          <w:lang w:val="sr-Cyrl-RS"/>
        </w:rPr>
        <w:t>Претрага угоститеља</w:t>
      </w:r>
    </w:p>
    <w:p w14:paraId="04C59FFE" w14:textId="6D962CA5" w:rsidR="009A3C38" w:rsidRPr="00403A24" w:rsidRDefault="009A3C38" w:rsidP="00950231">
      <w:pPr>
        <w:pStyle w:val="Osnovnitekst"/>
        <w:numPr>
          <w:ilvl w:val="0"/>
          <w:numId w:val="31"/>
        </w:numPr>
        <w:suppressAutoHyphens/>
        <w:rPr>
          <w:lang w:val="sr-Cyrl-RS"/>
        </w:rPr>
      </w:pPr>
      <w:r w:rsidRPr="00403A24">
        <w:rPr>
          <w:lang w:val="sr-Cyrl-RS"/>
        </w:rPr>
        <w:t>Претрага угоститељских објеката</w:t>
      </w:r>
    </w:p>
    <w:p w14:paraId="7488CC07" w14:textId="364830BE" w:rsidR="00E644F6" w:rsidRPr="00403A24" w:rsidRDefault="00E644F6" w:rsidP="00950231">
      <w:pPr>
        <w:pStyle w:val="Osnovnitekst"/>
        <w:numPr>
          <w:ilvl w:val="0"/>
          <w:numId w:val="31"/>
        </w:numPr>
        <w:suppressAutoHyphens/>
        <w:rPr>
          <w:lang w:val="sr-Cyrl-RS"/>
        </w:rPr>
      </w:pPr>
      <w:r w:rsidRPr="00403A24">
        <w:rPr>
          <w:lang w:val="sr-Cyrl-RS"/>
        </w:rPr>
        <w:t>Преглед података о угоститељском објекту</w:t>
      </w:r>
    </w:p>
    <w:p w14:paraId="71A85F24" w14:textId="18CB24B0" w:rsidR="003B1292" w:rsidRPr="00403A24" w:rsidRDefault="009A3C38" w:rsidP="00950231">
      <w:pPr>
        <w:pStyle w:val="Osnovnitekst"/>
        <w:numPr>
          <w:ilvl w:val="0"/>
          <w:numId w:val="31"/>
        </w:numPr>
        <w:suppressAutoHyphens/>
        <w:rPr>
          <w:lang w:val="sr-Cyrl-RS"/>
        </w:rPr>
      </w:pPr>
      <w:r w:rsidRPr="00403A24">
        <w:rPr>
          <w:lang w:val="sr-Cyrl-RS"/>
        </w:rPr>
        <w:t>Подношење захтева за категоризацију угоститељских објеката</w:t>
      </w:r>
    </w:p>
    <w:p w14:paraId="4D850442" w14:textId="515DB06D" w:rsidR="009A3C38" w:rsidRPr="00403A24" w:rsidRDefault="009A3C38" w:rsidP="009A3C38">
      <w:pPr>
        <w:pStyle w:val="Osnovnitekst"/>
        <w:numPr>
          <w:ilvl w:val="0"/>
          <w:numId w:val="31"/>
        </w:numPr>
        <w:suppressAutoHyphens/>
        <w:rPr>
          <w:lang w:val="sr-Cyrl-RS"/>
        </w:rPr>
      </w:pPr>
      <w:r w:rsidRPr="00403A24">
        <w:rPr>
          <w:lang w:val="sr-Cyrl-RS"/>
        </w:rPr>
        <w:t>Креирање резервације</w:t>
      </w:r>
      <w:r w:rsidR="00E653CC" w:rsidRPr="00403A24">
        <w:rPr>
          <w:lang w:val="sr-Cyrl-RS"/>
        </w:rPr>
        <w:t xml:space="preserve"> туристима</w:t>
      </w:r>
      <w:r w:rsidRPr="00403A24">
        <w:rPr>
          <w:lang w:val="sr-Cyrl-RS"/>
        </w:rPr>
        <w:t xml:space="preserve"> за угоститељске објекте</w:t>
      </w:r>
      <w:r w:rsidR="00E653CC" w:rsidRPr="00403A24">
        <w:rPr>
          <w:lang w:val="sr-Cyrl-RS"/>
        </w:rPr>
        <w:t xml:space="preserve"> за које има овлашћење</w:t>
      </w:r>
    </w:p>
    <w:p w14:paraId="5E4AD9E7" w14:textId="773FF98B" w:rsidR="00E653CC" w:rsidRPr="00403A24" w:rsidRDefault="00E653CC" w:rsidP="009A3C38">
      <w:pPr>
        <w:pStyle w:val="Osnovnitekst"/>
        <w:numPr>
          <w:ilvl w:val="0"/>
          <w:numId w:val="31"/>
        </w:numPr>
        <w:suppressAutoHyphens/>
        <w:rPr>
          <w:lang w:val="sr-Cyrl-RS"/>
        </w:rPr>
      </w:pPr>
      <w:r w:rsidRPr="00403A24">
        <w:rPr>
          <w:lang w:val="sr-Cyrl-RS"/>
        </w:rPr>
        <w:lastRenderedPageBreak/>
        <w:t>Измене и брисање већ постојећих резервација угоститељских објеката за које има овлашћење</w:t>
      </w:r>
    </w:p>
    <w:p w14:paraId="6849F7E2" w14:textId="586DA704" w:rsidR="003B1292" w:rsidRPr="00403A24" w:rsidRDefault="003B1292" w:rsidP="003B1292">
      <w:pPr>
        <w:pStyle w:val="IInivonaslova-Potpoglavlje"/>
        <w:rPr>
          <w:lang w:val="sr-Cyrl-RS"/>
        </w:rPr>
      </w:pPr>
      <w:bookmarkStart w:id="6" w:name="_Toc169974264"/>
      <w:r w:rsidRPr="00403A24">
        <w:rPr>
          <w:lang w:val="sr-Cyrl-RS"/>
        </w:rPr>
        <w:t>Администратор</w:t>
      </w:r>
      <w:r w:rsidR="000E7516" w:rsidRPr="00403A24">
        <w:rPr>
          <w:lang w:val="sr-Cyrl-RS"/>
        </w:rPr>
        <w:t>с</w:t>
      </w:r>
      <w:r w:rsidRPr="00403A24">
        <w:rPr>
          <w:lang w:val="sr-Cyrl-RS"/>
        </w:rPr>
        <w:t>ки захтеви</w:t>
      </w:r>
      <w:bookmarkEnd w:id="6"/>
    </w:p>
    <w:p w14:paraId="2B8247B8" w14:textId="42A11969" w:rsidR="00950231" w:rsidRPr="00403A24" w:rsidRDefault="00950231" w:rsidP="00950231">
      <w:pPr>
        <w:pStyle w:val="ListParagraph"/>
        <w:spacing w:line="360" w:lineRule="auto"/>
        <w:ind w:left="0" w:firstLine="720"/>
        <w:jc w:val="both"/>
        <w:rPr>
          <w:lang w:eastAsia="zh-CN"/>
        </w:rPr>
      </w:pPr>
      <w:r w:rsidRPr="00403A24">
        <w:rPr>
          <w:lang w:eastAsia="zh-CN"/>
        </w:rPr>
        <w:t xml:space="preserve">Администратор система има могућност да у систем додаје </w:t>
      </w:r>
      <w:r w:rsidR="009A3C38" w:rsidRPr="00403A24">
        <w:rPr>
          <w:lang w:eastAsia="zh-CN"/>
        </w:rPr>
        <w:t>угоститељске објекте</w:t>
      </w:r>
      <w:r w:rsidR="00E644F6" w:rsidRPr="00403A24">
        <w:rPr>
          <w:lang w:eastAsia="zh-CN"/>
        </w:rPr>
        <w:t>,</w:t>
      </w:r>
      <w:r w:rsidR="009A3C38" w:rsidRPr="00403A24">
        <w:rPr>
          <w:lang w:eastAsia="zh-CN"/>
        </w:rPr>
        <w:t xml:space="preserve"> </w:t>
      </w:r>
      <w:r w:rsidR="00A67A22" w:rsidRPr="00403A24">
        <w:rPr>
          <w:lang w:eastAsia="zh-CN"/>
        </w:rPr>
        <w:t xml:space="preserve">претражи угоститеље и угоститељске објекте, </w:t>
      </w:r>
      <w:r w:rsidR="009A3C38" w:rsidRPr="00403A24">
        <w:rPr>
          <w:lang w:eastAsia="zh-CN"/>
        </w:rPr>
        <w:t>преглед</w:t>
      </w:r>
      <w:r w:rsidR="00E644F6" w:rsidRPr="00403A24">
        <w:rPr>
          <w:lang w:eastAsia="zh-CN"/>
        </w:rPr>
        <w:t xml:space="preserve"> захтева за категоризацију угоститељских објеката</w:t>
      </w:r>
      <w:r w:rsidR="00A67A22" w:rsidRPr="00403A24">
        <w:rPr>
          <w:lang w:eastAsia="zh-CN"/>
        </w:rPr>
        <w:t xml:space="preserve">, </w:t>
      </w:r>
      <w:r w:rsidR="009A3C38" w:rsidRPr="00403A24">
        <w:rPr>
          <w:lang w:eastAsia="zh-CN"/>
        </w:rPr>
        <w:t>одобравање</w:t>
      </w:r>
      <w:r w:rsidR="00AC0A2E" w:rsidRPr="00403A24">
        <w:rPr>
          <w:lang w:eastAsia="zh-CN"/>
        </w:rPr>
        <w:t xml:space="preserve"> или одбијање захтева за категоризацију угоститељских објеката</w:t>
      </w:r>
      <w:r w:rsidRPr="00403A24">
        <w:rPr>
          <w:lang w:eastAsia="zh-CN"/>
        </w:rPr>
        <w:t xml:space="preserve">. </w:t>
      </w:r>
      <w:r w:rsidR="00A67A22" w:rsidRPr="00403A24">
        <w:rPr>
          <w:lang w:eastAsia="zh-CN"/>
        </w:rPr>
        <w:t xml:space="preserve">Као и угоститељ </w:t>
      </w:r>
      <w:r w:rsidR="00A67A22" w:rsidRPr="00403A24">
        <w:t xml:space="preserve">да би администратор приступио интернет апликацији прво </w:t>
      </w:r>
      <w:r w:rsidR="008A386E" w:rsidRPr="00403A24">
        <w:t xml:space="preserve">се </w:t>
      </w:r>
      <w:r w:rsidR="00A67A22" w:rsidRPr="00403A24">
        <w:t>мора пријавити у систем. По пријави, све доступне опције постају му доступне</w:t>
      </w:r>
      <w:r w:rsidR="008A386E" w:rsidRPr="00403A24">
        <w:t>.</w:t>
      </w:r>
    </w:p>
    <w:p w14:paraId="47E243E0" w14:textId="0B8E8CB7" w:rsidR="00950231" w:rsidRPr="00403A24" w:rsidRDefault="00950231" w:rsidP="00950231">
      <w:pPr>
        <w:pStyle w:val="ListParagraph"/>
        <w:spacing w:line="360" w:lineRule="auto"/>
        <w:ind w:left="0" w:firstLine="720"/>
        <w:jc w:val="both"/>
        <w:rPr>
          <w:lang w:eastAsia="zh-CN"/>
        </w:rPr>
      </w:pPr>
      <w:r w:rsidRPr="00403A24">
        <w:rPr>
          <w:lang w:eastAsia="zh-CN"/>
        </w:rPr>
        <w:t>Могућности које администратор поседује су:</w:t>
      </w:r>
    </w:p>
    <w:p w14:paraId="4E52CC41" w14:textId="22C52928" w:rsidR="00950231" w:rsidRPr="00403A24" w:rsidRDefault="008A386E" w:rsidP="00950231">
      <w:pPr>
        <w:pStyle w:val="ListParagraph"/>
        <w:numPr>
          <w:ilvl w:val="0"/>
          <w:numId w:val="32"/>
        </w:numPr>
        <w:spacing w:line="360" w:lineRule="auto"/>
        <w:ind w:left="1800"/>
        <w:jc w:val="both"/>
        <w:rPr>
          <w:lang w:eastAsia="zh-CN"/>
        </w:rPr>
      </w:pPr>
      <w:r w:rsidRPr="00403A24">
        <w:rPr>
          <w:lang w:eastAsia="zh-CN"/>
        </w:rPr>
        <w:t>Вршење измена над својим налогом</w:t>
      </w:r>
    </w:p>
    <w:p w14:paraId="54053BC6" w14:textId="34DE50E5" w:rsidR="008A386E" w:rsidRPr="00403A24" w:rsidRDefault="008A386E" w:rsidP="008A386E">
      <w:pPr>
        <w:pStyle w:val="ListParagraph"/>
        <w:numPr>
          <w:ilvl w:val="0"/>
          <w:numId w:val="32"/>
        </w:numPr>
        <w:spacing w:line="360" w:lineRule="auto"/>
        <w:ind w:left="1800"/>
        <w:jc w:val="both"/>
        <w:rPr>
          <w:lang w:eastAsia="zh-CN"/>
        </w:rPr>
      </w:pPr>
      <w:r w:rsidRPr="00403A24">
        <w:rPr>
          <w:lang w:eastAsia="zh-CN"/>
        </w:rPr>
        <w:t>Креирање угоститељског објекта одређеном угоститељу</w:t>
      </w:r>
    </w:p>
    <w:p w14:paraId="5972B852" w14:textId="0BED9EBA" w:rsidR="00950231" w:rsidRPr="00403A24" w:rsidRDefault="008A386E" w:rsidP="00950231">
      <w:pPr>
        <w:pStyle w:val="ListParagraph"/>
        <w:numPr>
          <w:ilvl w:val="0"/>
          <w:numId w:val="32"/>
        </w:numPr>
        <w:spacing w:line="360" w:lineRule="auto"/>
        <w:ind w:left="1800"/>
        <w:jc w:val="both"/>
        <w:rPr>
          <w:lang w:eastAsia="zh-CN"/>
        </w:rPr>
      </w:pPr>
      <w:r w:rsidRPr="00403A24">
        <w:rPr>
          <w:lang w:eastAsia="zh-CN"/>
        </w:rPr>
        <w:t>Измене и брисање угоститељских објеката</w:t>
      </w:r>
    </w:p>
    <w:p w14:paraId="21161269" w14:textId="08183B0A" w:rsidR="00950231" w:rsidRPr="00403A24" w:rsidRDefault="008A386E" w:rsidP="00950231">
      <w:pPr>
        <w:pStyle w:val="ListParagraph"/>
        <w:numPr>
          <w:ilvl w:val="0"/>
          <w:numId w:val="32"/>
        </w:numPr>
        <w:spacing w:line="360" w:lineRule="auto"/>
        <w:ind w:left="1800"/>
        <w:jc w:val="both"/>
        <w:rPr>
          <w:lang w:eastAsia="zh-CN"/>
        </w:rPr>
      </w:pPr>
      <w:r w:rsidRPr="00403A24">
        <w:rPr>
          <w:lang w:eastAsia="zh-CN"/>
        </w:rPr>
        <w:t>Претрага угоститеља</w:t>
      </w:r>
    </w:p>
    <w:p w14:paraId="66CCF9D8" w14:textId="51B8EA94" w:rsidR="00950231" w:rsidRPr="00403A24" w:rsidRDefault="008A386E" w:rsidP="00950231">
      <w:pPr>
        <w:pStyle w:val="ListParagraph"/>
        <w:numPr>
          <w:ilvl w:val="0"/>
          <w:numId w:val="32"/>
        </w:numPr>
        <w:spacing w:line="360" w:lineRule="auto"/>
        <w:ind w:left="1800"/>
        <w:jc w:val="both"/>
        <w:rPr>
          <w:lang w:eastAsia="zh-CN"/>
        </w:rPr>
      </w:pPr>
      <w:r w:rsidRPr="00403A24">
        <w:rPr>
          <w:lang w:eastAsia="zh-CN"/>
        </w:rPr>
        <w:t>Претрага угоститељских објеката</w:t>
      </w:r>
    </w:p>
    <w:p w14:paraId="4560B523" w14:textId="29406AD8" w:rsidR="00950231" w:rsidRPr="00403A24" w:rsidRDefault="008A386E" w:rsidP="00950231">
      <w:pPr>
        <w:pStyle w:val="ListParagraph"/>
        <w:numPr>
          <w:ilvl w:val="0"/>
          <w:numId w:val="32"/>
        </w:numPr>
        <w:spacing w:line="360" w:lineRule="auto"/>
        <w:ind w:left="1800"/>
        <w:jc w:val="both"/>
        <w:rPr>
          <w:lang w:eastAsia="zh-CN"/>
        </w:rPr>
      </w:pPr>
      <w:r w:rsidRPr="00403A24">
        <w:rPr>
          <w:lang w:eastAsia="zh-CN"/>
        </w:rPr>
        <w:t>Преглед захтева за категоризацију</w:t>
      </w:r>
    </w:p>
    <w:p w14:paraId="2280F275" w14:textId="5DB7E27A" w:rsidR="00950231" w:rsidRPr="00403A24" w:rsidRDefault="008A386E" w:rsidP="00B82BE8">
      <w:pPr>
        <w:pStyle w:val="ListParagraph"/>
        <w:numPr>
          <w:ilvl w:val="0"/>
          <w:numId w:val="32"/>
        </w:numPr>
        <w:spacing w:line="360" w:lineRule="auto"/>
        <w:ind w:left="1800"/>
        <w:jc w:val="both"/>
        <w:rPr>
          <w:lang w:eastAsia="zh-CN"/>
        </w:rPr>
      </w:pPr>
      <w:r w:rsidRPr="00403A24">
        <w:rPr>
          <w:lang w:eastAsia="zh-CN"/>
        </w:rPr>
        <w:t>Одобравање или одбијање захтева за категоризацију</w:t>
      </w:r>
    </w:p>
    <w:p w14:paraId="5DD971F9" w14:textId="7A9A381D" w:rsidR="003B1292" w:rsidRPr="00403A24" w:rsidRDefault="008A386E" w:rsidP="00950231">
      <w:pPr>
        <w:pStyle w:val="IInivonaslova-Potpoglavlje"/>
        <w:rPr>
          <w:lang w:val="sr-Cyrl-RS"/>
        </w:rPr>
      </w:pPr>
      <w:bookmarkStart w:id="7" w:name="_Toc169974265"/>
      <w:bookmarkStart w:id="8" w:name="_Toc254342941"/>
      <w:r w:rsidRPr="00403A24">
        <w:rPr>
          <w:lang w:val="sr-Cyrl-RS"/>
        </w:rPr>
        <w:t>Туристички захтеви</w:t>
      </w:r>
      <w:bookmarkEnd w:id="7"/>
    </w:p>
    <w:p w14:paraId="1A72296C" w14:textId="105ED154" w:rsidR="00950231" w:rsidRPr="00403A24" w:rsidRDefault="00950231" w:rsidP="00950231">
      <w:pPr>
        <w:pStyle w:val="ListParagraph"/>
        <w:spacing w:line="360" w:lineRule="auto"/>
        <w:ind w:left="0" w:firstLine="720"/>
        <w:jc w:val="both"/>
        <w:rPr>
          <w:lang w:eastAsia="zh-CN"/>
        </w:rPr>
      </w:pPr>
      <w:r w:rsidRPr="00403A24">
        <w:rPr>
          <w:lang w:eastAsia="zh-CN"/>
        </w:rPr>
        <w:t>Т</w:t>
      </w:r>
      <w:r w:rsidR="008A386E" w:rsidRPr="00403A24">
        <w:rPr>
          <w:lang w:eastAsia="zh-CN"/>
        </w:rPr>
        <w:t xml:space="preserve">уристи у систему имају најмање права и најједноставнији опсег могућности. Да би приступили систему туристи морају да региструју налог и да се након тога пријаве у систем да би приступили свим опцијама које туристи поседују. Главна сврха туристичких корисника је креирање </w:t>
      </w:r>
      <w:r w:rsidRPr="00403A24">
        <w:rPr>
          <w:lang w:eastAsia="zh-CN"/>
        </w:rPr>
        <w:t xml:space="preserve"> </w:t>
      </w:r>
      <w:r w:rsidR="008A386E" w:rsidRPr="00403A24">
        <w:rPr>
          <w:lang w:eastAsia="zh-CN"/>
        </w:rPr>
        <w:t>и управљање резервацијама у одређеним угоститељским објектима.</w:t>
      </w:r>
    </w:p>
    <w:p w14:paraId="4FE3F894" w14:textId="0C3CE5E6" w:rsidR="00950231" w:rsidRPr="00403A24" w:rsidRDefault="00950231" w:rsidP="00950231">
      <w:pPr>
        <w:pStyle w:val="ListParagraph"/>
        <w:spacing w:line="360" w:lineRule="auto"/>
        <w:ind w:left="0" w:firstLine="720"/>
        <w:jc w:val="both"/>
        <w:rPr>
          <w:lang w:eastAsia="zh-CN"/>
        </w:rPr>
      </w:pPr>
      <w:r w:rsidRPr="00403A24">
        <w:rPr>
          <w:lang w:eastAsia="zh-CN"/>
        </w:rPr>
        <w:t>Могућности које поседују су:</w:t>
      </w:r>
    </w:p>
    <w:p w14:paraId="65693120" w14:textId="49545F99" w:rsidR="00950231" w:rsidRPr="00403A24" w:rsidRDefault="008A386E" w:rsidP="00950231">
      <w:pPr>
        <w:pStyle w:val="ListParagraph"/>
        <w:numPr>
          <w:ilvl w:val="0"/>
          <w:numId w:val="34"/>
        </w:numPr>
        <w:spacing w:line="360" w:lineRule="auto"/>
        <w:jc w:val="both"/>
        <w:rPr>
          <w:lang w:eastAsia="zh-CN"/>
        </w:rPr>
      </w:pPr>
      <w:r w:rsidRPr="00403A24">
        <w:rPr>
          <w:lang w:eastAsia="zh-CN"/>
        </w:rPr>
        <w:t>Вршење измена над својим налогом</w:t>
      </w:r>
    </w:p>
    <w:p w14:paraId="0F8E8ECA" w14:textId="03157EDE" w:rsidR="00950231" w:rsidRPr="00403A24" w:rsidRDefault="008A386E" w:rsidP="008A386E">
      <w:pPr>
        <w:pStyle w:val="ListParagraph"/>
        <w:numPr>
          <w:ilvl w:val="0"/>
          <w:numId w:val="34"/>
        </w:numPr>
        <w:spacing w:line="360" w:lineRule="auto"/>
        <w:jc w:val="both"/>
        <w:rPr>
          <w:lang w:eastAsia="zh-CN"/>
        </w:rPr>
      </w:pPr>
      <w:r w:rsidRPr="00403A24">
        <w:rPr>
          <w:lang w:eastAsia="zh-CN"/>
        </w:rPr>
        <w:t>Претрага угоститељских објеката</w:t>
      </w:r>
    </w:p>
    <w:p w14:paraId="6B08A004" w14:textId="34971285" w:rsidR="00950231" w:rsidRPr="00403A24" w:rsidRDefault="008A386E" w:rsidP="00950231">
      <w:pPr>
        <w:pStyle w:val="ListParagraph"/>
        <w:numPr>
          <w:ilvl w:val="0"/>
          <w:numId w:val="34"/>
        </w:numPr>
        <w:spacing w:line="360" w:lineRule="auto"/>
        <w:jc w:val="both"/>
        <w:rPr>
          <w:lang w:eastAsia="zh-CN"/>
        </w:rPr>
      </w:pPr>
      <w:r w:rsidRPr="00403A24">
        <w:rPr>
          <w:lang w:eastAsia="zh-CN"/>
        </w:rPr>
        <w:t>Креирање резервације у угоститељском објекту</w:t>
      </w:r>
    </w:p>
    <w:p w14:paraId="0F8A883E" w14:textId="00A0A0FC" w:rsidR="00950231" w:rsidRPr="00403A24" w:rsidRDefault="008A386E" w:rsidP="003660D8">
      <w:pPr>
        <w:pStyle w:val="ListParagraph"/>
        <w:numPr>
          <w:ilvl w:val="0"/>
          <w:numId w:val="34"/>
        </w:numPr>
        <w:spacing w:line="360" w:lineRule="auto"/>
        <w:jc w:val="both"/>
        <w:rPr>
          <w:lang w:eastAsia="zh-CN"/>
        </w:rPr>
      </w:pPr>
      <w:r w:rsidRPr="00403A24">
        <w:rPr>
          <w:lang w:eastAsia="zh-CN"/>
        </w:rPr>
        <w:t>Преглед сопствених резервација</w:t>
      </w:r>
    </w:p>
    <w:p w14:paraId="48C47C28" w14:textId="0537A7C7" w:rsidR="00F06BB2" w:rsidRPr="00403A24" w:rsidRDefault="003660D8" w:rsidP="00F06BB2">
      <w:pPr>
        <w:pStyle w:val="Inivonaslova-Poglavlje"/>
        <w:rPr>
          <w:lang w:val="sr-Cyrl-RS"/>
        </w:rPr>
      </w:pPr>
      <w:bookmarkStart w:id="9" w:name="_Toc169974266"/>
      <w:bookmarkEnd w:id="8"/>
      <w:r w:rsidRPr="00403A24">
        <w:rPr>
          <w:lang w:val="sr-Cyrl-RS"/>
        </w:rPr>
        <w:lastRenderedPageBreak/>
        <w:t>Опис коришћених технологија</w:t>
      </w:r>
      <w:bookmarkEnd w:id="9"/>
    </w:p>
    <w:p w14:paraId="004C0AC9" w14:textId="2D4CA6E9" w:rsidR="003660D8" w:rsidRPr="00403A24" w:rsidRDefault="003660D8" w:rsidP="008A386E">
      <w:pPr>
        <w:spacing w:line="360" w:lineRule="auto"/>
        <w:ind w:firstLine="720"/>
        <w:jc w:val="both"/>
      </w:pPr>
      <w:bookmarkStart w:id="10" w:name="_Toc254342942"/>
      <w:bookmarkStart w:id="11" w:name="_Toc442888952"/>
      <w:r w:rsidRPr="00403A24">
        <w:t xml:space="preserve">У овом поглављу биће описане технологије које су коришћене за израду веб информационог система. </w:t>
      </w:r>
    </w:p>
    <w:p w14:paraId="6E5A4953" w14:textId="52436BD8" w:rsidR="0025168A" w:rsidRPr="00403A24" w:rsidRDefault="003660D8" w:rsidP="0025168A">
      <w:pPr>
        <w:spacing w:line="360" w:lineRule="auto"/>
        <w:ind w:firstLine="720"/>
        <w:jc w:val="both"/>
      </w:pPr>
      <w:r w:rsidRPr="00403A24">
        <w:t>Сама апликациј</w:t>
      </w:r>
      <w:r w:rsidR="003959AF" w:rsidRPr="00403A24">
        <w:t>а</w:t>
      </w:r>
      <w:r w:rsidRPr="00403A24">
        <w:t xml:space="preserve"> је базирана на Java платформи, намењена је Windows оперативном систему. Као развојно окружење је коришћен </w:t>
      </w:r>
      <w:r w:rsidR="008A386E" w:rsidRPr="00403A24">
        <w:rPr>
          <w:i/>
          <w:iCs/>
        </w:rPr>
        <w:t>IntelliJ</w:t>
      </w:r>
      <w:r w:rsidRPr="00403A24">
        <w:t xml:space="preserve"> </w:t>
      </w:r>
      <w:r w:rsidR="008A386E" w:rsidRPr="00403A24">
        <w:t>2023.2.3</w:t>
      </w:r>
      <w:r w:rsidRPr="00403A24">
        <w:t xml:space="preserve">, уз коришћење </w:t>
      </w:r>
      <w:r w:rsidRPr="00403A24">
        <w:rPr>
          <w:i/>
          <w:iCs/>
        </w:rPr>
        <w:t>JavaServer Faces</w:t>
      </w:r>
      <w:r w:rsidRPr="00403A24">
        <w:t xml:space="preserve"> (</w:t>
      </w:r>
      <w:r w:rsidRPr="00403A24">
        <w:rPr>
          <w:i/>
          <w:iCs/>
        </w:rPr>
        <w:t>JSF</w:t>
      </w:r>
      <w:r w:rsidRPr="00403A24">
        <w:t>) радног оквира (</w:t>
      </w:r>
      <w:r w:rsidRPr="00403A24">
        <w:rPr>
          <w:i/>
          <w:iCs/>
        </w:rPr>
        <w:t>framework</w:t>
      </w:r>
      <w:r w:rsidRPr="00403A24">
        <w:t>).</w:t>
      </w:r>
      <w:r w:rsidR="0025168A" w:rsidRPr="00403A24">
        <w:t xml:space="preserve"> За верзионисање апликације у току развоја коришћен је </w:t>
      </w:r>
      <w:r w:rsidR="0025168A" w:rsidRPr="00403A24">
        <w:rPr>
          <w:i/>
          <w:iCs/>
        </w:rPr>
        <w:t>Git</w:t>
      </w:r>
      <w:r w:rsidR="0025168A" w:rsidRPr="00403A24">
        <w:t xml:space="preserve"> као и помоћни алат </w:t>
      </w:r>
      <w:r w:rsidR="0025168A" w:rsidRPr="00403A24">
        <w:rPr>
          <w:i/>
          <w:iCs/>
        </w:rPr>
        <w:t>GitKraken</w:t>
      </w:r>
      <w:r w:rsidR="0025168A" w:rsidRPr="00403A24">
        <w:t>.</w:t>
      </w:r>
      <w:r w:rsidR="00D57814" w:rsidRPr="00403A24">
        <w:t xml:space="preserve"> [</w:t>
      </w:r>
      <w:r w:rsidR="00714302" w:rsidRPr="00403A24">
        <w:t>2</w:t>
      </w:r>
      <w:r w:rsidR="00D57814" w:rsidRPr="00403A24">
        <w:t>]</w:t>
      </w:r>
      <w:r w:rsidR="00462122" w:rsidRPr="00403A24">
        <w:t xml:space="preserve"> [</w:t>
      </w:r>
      <w:r w:rsidR="00714302" w:rsidRPr="00403A24">
        <w:t>3</w:t>
      </w:r>
      <w:r w:rsidR="00462122" w:rsidRPr="00403A24">
        <w:t>]</w:t>
      </w:r>
      <w:r w:rsidR="0025168A" w:rsidRPr="00403A24">
        <w:t xml:space="preserve"> </w:t>
      </w:r>
    </w:p>
    <w:p w14:paraId="72BFC200" w14:textId="24A9FF83" w:rsidR="003660D8" w:rsidRPr="00403A24" w:rsidRDefault="00546662" w:rsidP="003660D8">
      <w:pPr>
        <w:spacing w:line="360" w:lineRule="auto"/>
        <w:ind w:firstLine="720"/>
        <w:jc w:val="both"/>
      </w:pPr>
      <w:r w:rsidRPr="00403A24">
        <w:rPr>
          <w:i/>
          <w:iCs/>
        </w:rPr>
        <w:t xml:space="preserve">IntelliJ </w:t>
      </w:r>
      <w:r w:rsidRPr="00403A24">
        <w:t xml:space="preserve">је интегрисано развојно окружење (IDE) које се првенствено користи за развој Јава апликација, укључујући веб, десктоп и мобилне апликације. Поред Јаве </w:t>
      </w:r>
      <w:r w:rsidRPr="00403A24">
        <w:rPr>
          <w:i/>
          <w:iCs/>
        </w:rPr>
        <w:t xml:space="preserve">IntelliJ </w:t>
      </w:r>
      <w:r w:rsidRPr="00403A24">
        <w:t xml:space="preserve"> подржава широк спектар програмских језика као што су Kotlin, Groovy, Scala, JavaScript, TypeScript, SQL и многи други. </w:t>
      </w:r>
      <w:r w:rsidRPr="00403A24">
        <w:rPr>
          <w:i/>
          <w:iCs/>
        </w:rPr>
        <w:t xml:space="preserve">IntelliJ </w:t>
      </w:r>
      <w:r w:rsidRPr="00403A24">
        <w:t xml:space="preserve">је развио JetBrains, компанија основана 2000. године у Прагу, која се фокусира на развој професионалних алата за програмере. Прва верзија </w:t>
      </w:r>
      <w:r w:rsidRPr="00403A24">
        <w:rPr>
          <w:i/>
          <w:iCs/>
        </w:rPr>
        <w:t xml:space="preserve">IntelliJ </w:t>
      </w:r>
      <w:r w:rsidRPr="00403A24">
        <w:t xml:space="preserve">објављена је 2001. године и брзо је стекла популарност због своје напредне подршке за рефакторисање кода и паметне навигације кроз код. </w:t>
      </w:r>
      <w:r w:rsidRPr="00403A24">
        <w:rPr>
          <w:i/>
          <w:iCs/>
        </w:rPr>
        <w:t xml:space="preserve">IntelliJ </w:t>
      </w:r>
      <w:r w:rsidRPr="00403A24">
        <w:t xml:space="preserve">се истиче својим напредним функцијама као што су статичка анализа кода, алати за тестирање, подршка за интеграције са верзионим системима као што су Git, Svn и Mercurial, као и могућности за брзо и ефикасно уређивање кода. Од свог оснивања </w:t>
      </w:r>
      <w:r w:rsidRPr="00403A24">
        <w:rPr>
          <w:i/>
          <w:iCs/>
        </w:rPr>
        <w:t xml:space="preserve">IntelliJ </w:t>
      </w:r>
      <w:r w:rsidRPr="00403A24">
        <w:t xml:space="preserve"> је постао један од најпопуларнијих и најмоћнијих алата за развој софтвера, широко коришћен од стране појединаца и компанија широм света. JetBrains наставља да активно развија </w:t>
      </w:r>
      <w:r w:rsidRPr="00403A24">
        <w:rPr>
          <w:i/>
          <w:iCs/>
        </w:rPr>
        <w:t xml:space="preserve">IntelliJ </w:t>
      </w:r>
      <w:r w:rsidRPr="00403A24">
        <w:t xml:space="preserve">додајући нове функције и побољшања како би подржао најсавременије праксе у развоју софтвера. </w:t>
      </w:r>
    </w:p>
    <w:p w14:paraId="3465BD98" w14:textId="0B53D14C" w:rsidR="003660D8" w:rsidRPr="00403A24" w:rsidRDefault="003660D8" w:rsidP="003660D8">
      <w:pPr>
        <w:spacing w:line="360" w:lineRule="auto"/>
        <w:ind w:firstLine="720"/>
        <w:jc w:val="both"/>
      </w:pPr>
      <w:r w:rsidRPr="00403A24">
        <w:rPr>
          <w:i/>
          <w:iCs/>
          <w:lang w:eastAsia="zh-CN"/>
        </w:rPr>
        <w:t>JavaServer Faces</w:t>
      </w:r>
      <w:r w:rsidRPr="00403A24">
        <w:rPr>
          <w:lang w:eastAsia="zh-CN"/>
        </w:rPr>
        <w:t xml:space="preserve"> (</w:t>
      </w:r>
      <w:r w:rsidRPr="00403A24">
        <w:rPr>
          <w:i/>
          <w:iCs/>
          <w:lang w:eastAsia="zh-CN"/>
        </w:rPr>
        <w:t>JSF</w:t>
      </w:r>
      <w:r w:rsidRPr="00403A24">
        <w:rPr>
          <w:lang w:eastAsia="zh-CN"/>
        </w:rPr>
        <w:t>) се дефинише као радни оквир (</w:t>
      </w:r>
      <w:r w:rsidRPr="00403A24">
        <w:rPr>
          <w:i/>
          <w:iCs/>
          <w:lang w:eastAsia="zh-CN"/>
        </w:rPr>
        <w:t>framework</w:t>
      </w:r>
      <w:r w:rsidRPr="00403A24">
        <w:rPr>
          <w:lang w:eastAsia="zh-CN"/>
        </w:rPr>
        <w:t xml:space="preserve">)  базиран на Јava технологијама. Првенствена употреба је дефинисање модела компонената корисничког интерфејса интернет апликација. Као свој подразумевани систем шаблонирања </w:t>
      </w:r>
      <w:r w:rsidRPr="00403A24">
        <w:rPr>
          <w:i/>
          <w:iCs/>
          <w:lang w:eastAsia="zh-CN"/>
        </w:rPr>
        <w:t>JSF</w:t>
      </w:r>
      <w:r w:rsidRPr="00403A24">
        <w:rPr>
          <w:lang w:eastAsia="zh-CN"/>
        </w:rPr>
        <w:t xml:space="preserve"> користи </w:t>
      </w:r>
      <w:r w:rsidRPr="00403A24">
        <w:rPr>
          <w:i/>
          <w:iCs/>
          <w:lang w:eastAsia="zh-CN"/>
        </w:rPr>
        <w:t>JSP</w:t>
      </w:r>
      <w:r w:rsidRPr="00403A24">
        <w:rPr>
          <w:lang w:eastAsia="zh-CN"/>
        </w:rPr>
        <w:t xml:space="preserve"> – </w:t>
      </w:r>
      <w:r w:rsidRPr="00403A24">
        <w:rPr>
          <w:i/>
          <w:iCs/>
          <w:lang w:eastAsia="zh-CN"/>
        </w:rPr>
        <w:t>JavaServer Pages</w:t>
      </w:r>
      <w:r w:rsidRPr="00403A24">
        <w:rPr>
          <w:lang w:eastAsia="zh-CN"/>
        </w:rPr>
        <w:t xml:space="preserve">. Прва верзија </w:t>
      </w:r>
      <w:r w:rsidRPr="00403A24">
        <w:rPr>
          <w:i/>
          <w:iCs/>
          <w:lang w:eastAsia="zh-CN"/>
        </w:rPr>
        <w:t>JSF-а</w:t>
      </w:r>
      <w:r w:rsidRPr="00403A24">
        <w:rPr>
          <w:lang w:eastAsia="zh-CN"/>
        </w:rPr>
        <w:t xml:space="preserve"> је објављена 2004. године, од тада па до данас су објављиване следеће верзије: </w:t>
      </w:r>
      <w:r w:rsidRPr="00403A24">
        <w:rPr>
          <w:i/>
          <w:iCs/>
          <w:lang w:eastAsia="zh-CN"/>
        </w:rPr>
        <w:t>JSF 1.1</w:t>
      </w:r>
      <w:r w:rsidRPr="00403A24">
        <w:rPr>
          <w:lang w:eastAsia="zh-CN"/>
        </w:rPr>
        <w:t xml:space="preserve"> (2004), </w:t>
      </w:r>
      <w:r w:rsidRPr="00403A24">
        <w:rPr>
          <w:i/>
          <w:iCs/>
          <w:lang w:eastAsia="zh-CN"/>
        </w:rPr>
        <w:t>JSF 1.2</w:t>
      </w:r>
      <w:r w:rsidRPr="00403A24">
        <w:rPr>
          <w:lang w:eastAsia="zh-CN"/>
        </w:rPr>
        <w:t xml:space="preserve"> (2006), </w:t>
      </w:r>
      <w:r w:rsidRPr="00403A24">
        <w:rPr>
          <w:i/>
          <w:iCs/>
          <w:lang w:eastAsia="zh-CN"/>
        </w:rPr>
        <w:t>JSF 2.0</w:t>
      </w:r>
      <w:r w:rsidRPr="00403A24">
        <w:rPr>
          <w:lang w:eastAsia="zh-CN"/>
        </w:rPr>
        <w:t xml:space="preserve"> (2009), </w:t>
      </w:r>
      <w:r w:rsidRPr="00403A24">
        <w:rPr>
          <w:i/>
          <w:iCs/>
          <w:lang w:eastAsia="zh-CN"/>
        </w:rPr>
        <w:t>JSF 2.1</w:t>
      </w:r>
      <w:r w:rsidRPr="00403A24">
        <w:rPr>
          <w:lang w:eastAsia="zh-CN"/>
        </w:rPr>
        <w:t xml:space="preserve"> (2010), </w:t>
      </w:r>
      <w:r w:rsidRPr="00403A24">
        <w:rPr>
          <w:i/>
          <w:iCs/>
          <w:lang w:eastAsia="zh-CN"/>
        </w:rPr>
        <w:t>JSF 2.2</w:t>
      </w:r>
      <w:r w:rsidRPr="00403A24">
        <w:rPr>
          <w:lang w:eastAsia="zh-CN"/>
        </w:rPr>
        <w:t xml:space="preserve"> (2013) и </w:t>
      </w:r>
      <w:r w:rsidRPr="00403A24">
        <w:rPr>
          <w:i/>
          <w:iCs/>
          <w:lang w:eastAsia="zh-CN"/>
        </w:rPr>
        <w:t>JSF 2.3</w:t>
      </w:r>
      <w:r w:rsidRPr="00403A24">
        <w:rPr>
          <w:lang w:eastAsia="zh-CN"/>
        </w:rPr>
        <w:t xml:space="preserve"> (2017). Сваку нову верзију су красили новитети као што су: уклањање багова, побољшња </w:t>
      </w:r>
      <w:r w:rsidRPr="00403A24">
        <w:rPr>
          <w:i/>
          <w:iCs/>
          <w:lang w:eastAsia="zh-CN"/>
        </w:rPr>
        <w:t>API-ja</w:t>
      </w:r>
      <w:r w:rsidRPr="00403A24">
        <w:rPr>
          <w:lang w:eastAsia="zh-CN"/>
        </w:rPr>
        <w:t>, све једноставнији начин употребе, побољш</w:t>
      </w:r>
      <w:r w:rsidR="00A01F50" w:rsidRPr="00403A24">
        <w:rPr>
          <w:lang w:eastAsia="zh-CN"/>
        </w:rPr>
        <w:t>ав</w:t>
      </w:r>
      <w:r w:rsidRPr="00403A24">
        <w:rPr>
          <w:lang w:eastAsia="zh-CN"/>
        </w:rPr>
        <w:t xml:space="preserve">ање перформанси.. Кориснички интерфејс </w:t>
      </w:r>
      <w:r w:rsidRPr="00403A24">
        <w:rPr>
          <w:i/>
          <w:iCs/>
          <w:lang w:eastAsia="zh-CN"/>
        </w:rPr>
        <w:t>JSF-а</w:t>
      </w:r>
      <w:r w:rsidRPr="00403A24">
        <w:rPr>
          <w:lang w:eastAsia="zh-CN"/>
        </w:rPr>
        <w:t xml:space="preserve"> базиран</w:t>
      </w:r>
      <w:r w:rsidR="00A10BBE" w:rsidRPr="00403A24">
        <w:rPr>
          <w:lang w:eastAsia="zh-CN"/>
        </w:rPr>
        <w:t xml:space="preserve"> је</w:t>
      </w:r>
      <w:r w:rsidRPr="00403A24">
        <w:rPr>
          <w:lang w:eastAsia="zh-CN"/>
        </w:rPr>
        <w:t xml:space="preserve"> на једноставности, састоји се од форме на којој се уносе захтеви који се шаљу си</w:t>
      </w:r>
      <w:r w:rsidR="001A42AB" w:rsidRPr="00403A24">
        <w:rPr>
          <w:lang w:eastAsia="zh-CN"/>
        </w:rPr>
        <w:t>с</w:t>
      </w:r>
      <w:r w:rsidRPr="00403A24">
        <w:rPr>
          <w:lang w:eastAsia="zh-CN"/>
        </w:rPr>
        <w:t xml:space="preserve">тему на даљу обраду тј. на серверску страну апликације. За </w:t>
      </w:r>
      <w:r w:rsidR="0025168A" w:rsidRPr="00403A24">
        <w:rPr>
          <w:lang w:eastAsia="zh-CN"/>
        </w:rPr>
        <w:t>израду</w:t>
      </w:r>
      <w:r w:rsidRPr="00403A24">
        <w:rPr>
          <w:lang w:eastAsia="zh-CN"/>
        </w:rPr>
        <w:t xml:space="preserve"> овог система коришћена је верзија JSF 2.2.</w:t>
      </w:r>
      <w:r w:rsidR="0025168A" w:rsidRPr="00403A24">
        <w:t xml:space="preserve"> </w:t>
      </w:r>
    </w:p>
    <w:p w14:paraId="4EB1ED35" w14:textId="4335799A" w:rsidR="0025168A" w:rsidRPr="00403A24" w:rsidRDefault="0025168A" w:rsidP="0025168A">
      <w:pPr>
        <w:spacing w:line="360" w:lineRule="auto"/>
        <w:ind w:firstLine="720"/>
        <w:jc w:val="both"/>
      </w:pPr>
      <w:r w:rsidRPr="00403A24">
        <w:rPr>
          <w:i/>
          <w:iCs/>
        </w:rPr>
        <w:lastRenderedPageBreak/>
        <w:t>Git</w:t>
      </w:r>
      <w:r w:rsidRPr="00403A24">
        <w:t xml:space="preserve"> је систем за контролу верзија који се широко користи за праћење промена у изворном коду током развоја софтвера. Првобитно га је развио Линус Торвалдс 2005. године за развој Линукс кернела. </w:t>
      </w:r>
      <w:r w:rsidRPr="00403A24">
        <w:rPr>
          <w:i/>
          <w:iCs/>
        </w:rPr>
        <w:t>Git</w:t>
      </w:r>
      <w:r w:rsidRPr="00403A24">
        <w:t xml:space="preserve"> омогућава да више програмера раде на истом пројекту истовремено, без страха од губитка података или међусобних конфликата у коду, као и лако праћење историје развоја софтвера и измена над њим. </w:t>
      </w:r>
      <w:r w:rsidRPr="00403A24">
        <w:rPr>
          <w:i/>
          <w:iCs/>
        </w:rPr>
        <w:t xml:space="preserve">Git </w:t>
      </w:r>
      <w:r w:rsidRPr="00403A24">
        <w:t xml:space="preserve">користи дистрибуирани модел, што значи да сваки програмер има копију целокупне историје пројекта на свом локалном систему. Овај модел обезбеђује већу флексибилност и брзину јер већина операција се може обавити локално, без потребе за константним повезивањем са централним сервером. Кључне карактеристике </w:t>
      </w:r>
      <w:r w:rsidRPr="00403A24">
        <w:rPr>
          <w:i/>
          <w:iCs/>
        </w:rPr>
        <w:t xml:space="preserve">Git-а </w:t>
      </w:r>
      <w:r w:rsidRPr="00403A24">
        <w:t>укључују гранање и спајање (branching and merging), што омогућава програмерима да експериментишу са новим функцијама  и идејама без угрожавања стабилне верзије пројекта</w:t>
      </w:r>
      <w:r w:rsidR="001A75FC" w:rsidRPr="00403A24">
        <w:t>. Гране се могу лако креирати, модификовати и касније спојити назад у главну грану (master branch), чиме се олакшава управљање различитим верзијама кода.</w:t>
      </w:r>
    </w:p>
    <w:p w14:paraId="631A3F7D" w14:textId="691989E4" w:rsidR="0025168A" w:rsidRPr="00403A24" w:rsidRDefault="0025168A" w:rsidP="003660D8">
      <w:pPr>
        <w:spacing w:line="360" w:lineRule="auto"/>
        <w:ind w:firstLine="720"/>
        <w:jc w:val="both"/>
      </w:pPr>
    </w:p>
    <w:p w14:paraId="704B3F69" w14:textId="3794218B" w:rsidR="00F06BB2" w:rsidRPr="00403A24" w:rsidRDefault="003660D8" w:rsidP="00F06BB2">
      <w:pPr>
        <w:pStyle w:val="IInivonaslova-Potpoglavlje"/>
        <w:rPr>
          <w:lang w:val="sr-Cyrl-RS"/>
        </w:rPr>
      </w:pPr>
      <w:bookmarkStart w:id="12" w:name="_Toc169974267"/>
      <w:bookmarkEnd w:id="10"/>
      <w:bookmarkEnd w:id="11"/>
      <w:r w:rsidRPr="00403A24">
        <w:rPr>
          <w:lang w:val="sr-Cyrl-RS"/>
        </w:rPr>
        <w:t>Технологије на клијентској страни апликације</w:t>
      </w:r>
      <w:bookmarkEnd w:id="12"/>
    </w:p>
    <w:p w14:paraId="5DF8D886" w14:textId="059A3828" w:rsidR="003660D8" w:rsidRPr="00403A24" w:rsidRDefault="003660D8" w:rsidP="003660D8">
      <w:pPr>
        <w:spacing w:line="360" w:lineRule="auto"/>
        <w:ind w:firstLine="720"/>
        <w:jc w:val="both"/>
      </w:pPr>
      <w:r w:rsidRPr="00403A24">
        <w:t xml:space="preserve">Од конструктора система се очекује да клијентска апликација буде визуелно привлачна и лака за коришћење. Корисник на својој страни апликације уноси захтеве који се обрађују у реалном времену, одговор на своје захтеве треба да добије у изузетно </w:t>
      </w:r>
      <w:r w:rsidR="00E463FD" w:rsidRPr="00403A24">
        <w:t>кратком временском интервалу</w:t>
      </w:r>
      <w:r w:rsidRPr="00403A24">
        <w:t xml:space="preserve">. Што је апликација једноставнија и на поглед лепша то ће се боље </w:t>
      </w:r>
      <w:r w:rsidR="00DB408C" w:rsidRPr="00403A24">
        <w:t xml:space="preserve">позиционирати </w:t>
      </w:r>
      <w:r w:rsidRPr="00403A24">
        <w:t xml:space="preserve"> на тржишту, тако да се доста времена и труда улаже у сам дизајн клијентског дела апликције. Технологије које су коришћене на клије</w:t>
      </w:r>
      <w:r w:rsidR="0065761A" w:rsidRPr="00403A24">
        <w:t>н</w:t>
      </w:r>
      <w:r w:rsidRPr="00403A24">
        <w:t xml:space="preserve">тској стани апликације су: </w:t>
      </w:r>
      <w:r w:rsidRPr="00403A24">
        <w:rPr>
          <w:i/>
          <w:iCs/>
        </w:rPr>
        <w:t>XHTML</w:t>
      </w:r>
      <w:r w:rsidRPr="00403A24">
        <w:t xml:space="preserve"> (</w:t>
      </w:r>
      <w:r w:rsidRPr="00403A24">
        <w:rPr>
          <w:i/>
          <w:iCs/>
        </w:rPr>
        <w:t>Extensible Hyper Text Markup Language</w:t>
      </w:r>
      <w:r w:rsidRPr="00403A24">
        <w:t xml:space="preserve">), </w:t>
      </w:r>
      <w:r w:rsidRPr="00403A24">
        <w:rPr>
          <w:i/>
          <w:iCs/>
        </w:rPr>
        <w:t>CSS</w:t>
      </w:r>
      <w:r w:rsidRPr="00403A24">
        <w:t xml:space="preserve">, библиотека </w:t>
      </w:r>
      <w:r w:rsidRPr="00403A24">
        <w:rPr>
          <w:i/>
          <w:iCs/>
        </w:rPr>
        <w:t>Primefaces</w:t>
      </w:r>
      <w:r w:rsidRPr="00403A24">
        <w:t xml:space="preserve"> са подршком </w:t>
      </w:r>
      <w:r w:rsidRPr="00403A24">
        <w:rPr>
          <w:i/>
          <w:iCs/>
        </w:rPr>
        <w:t>Ajax-a</w:t>
      </w:r>
      <w:r w:rsidRPr="00403A24">
        <w:t xml:space="preserve"> за освежавање самих страница и делова страница апликације.</w:t>
      </w:r>
      <w:r w:rsidR="00E705D0" w:rsidRPr="00403A24">
        <w:t xml:space="preserve"> </w:t>
      </w:r>
      <w:r w:rsidR="003A3BCF" w:rsidRPr="00403A24">
        <w:t>[</w:t>
      </w:r>
      <w:r w:rsidR="00714302" w:rsidRPr="00403A24">
        <w:t>4</w:t>
      </w:r>
      <w:r w:rsidR="003A3BCF" w:rsidRPr="00403A24">
        <w:t>]</w:t>
      </w:r>
      <w:r w:rsidR="000B3E96" w:rsidRPr="00403A24">
        <w:t xml:space="preserve"> [</w:t>
      </w:r>
      <w:r w:rsidR="00714302" w:rsidRPr="00403A24">
        <w:t>5</w:t>
      </w:r>
      <w:r w:rsidR="000B3E96" w:rsidRPr="00403A24">
        <w:t>]</w:t>
      </w:r>
      <w:r w:rsidR="00620278" w:rsidRPr="00403A24">
        <w:t xml:space="preserve"> [</w:t>
      </w:r>
      <w:r w:rsidR="00714302" w:rsidRPr="00403A24">
        <w:t>6</w:t>
      </w:r>
      <w:r w:rsidR="00620278" w:rsidRPr="00403A24">
        <w:t>]</w:t>
      </w:r>
    </w:p>
    <w:p w14:paraId="5F5BED68" w14:textId="2C9A8D96" w:rsidR="003660D8" w:rsidRPr="00403A24" w:rsidRDefault="00FC449B" w:rsidP="003660D8">
      <w:pPr>
        <w:pStyle w:val="IIInivonaslova-Odeljak"/>
        <w:rPr>
          <w:lang w:val="sr-Cyrl-RS"/>
        </w:rPr>
      </w:pPr>
      <w:bookmarkStart w:id="13" w:name="_Toc169974268"/>
      <w:r w:rsidRPr="00403A24">
        <w:rPr>
          <w:lang w:val="sr-Cyrl-RS"/>
        </w:rPr>
        <w:t>XHTML</w:t>
      </w:r>
      <w:bookmarkEnd w:id="13"/>
    </w:p>
    <w:p w14:paraId="3D4F47E6" w14:textId="0BFFBA95" w:rsidR="00FC449B" w:rsidRPr="00403A24" w:rsidRDefault="00FC449B" w:rsidP="00B65563">
      <w:pPr>
        <w:tabs>
          <w:tab w:val="left" w:pos="5580"/>
        </w:tabs>
        <w:ind w:firstLine="720"/>
        <w:jc w:val="both"/>
        <w:rPr>
          <w:lang w:eastAsia="zh-CN"/>
        </w:rPr>
      </w:pPr>
      <w:r w:rsidRPr="00403A24">
        <w:rPr>
          <w:i/>
          <w:iCs/>
        </w:rPr>
        <w:t>XTHML</w:t>
      </w:r>
      <w:r w:rsidRPr="00403A24">
        <w:t xml:space="preserve"> је језик за означавање</w:t>
      </w:r>
      <w:r w:rsidR="00527766" w:rsidRPr="00403A24">
        <w:t>,</w:t>
      </w:r>
      <w:r w:rsidRPr="00403A24">
        <w:t xml:space="preserve"> базиран на </w:t>
      </w:r>
      <w:r w:rsidRPr="00403A24">
        <w:rPr>
          <w:i/>
          <w:iCs/>
        </w:rPr>
        <w:t>XML</w:t>
      </w:r>
      <w:r w:rsidRPr="00403A24">
        <w:t xml:space="preserve"> (</w:t>
      </w:r>
      <w:r w:rsidRPr="00403A24">
        <w:rPr>
          <w:i/>
          <w:iCs/>
        </w:rPr>
        <w:t>Extensible Markup Language</w:t>
      </w:r>
      <w:r w:rsidRPr="00403A24">
        <w:t xml:space="preserve">) описном језику, представља измeну </w:t>
      </w:r>
      <w:r w:rsidRPr="00403A24">
        <w:rPr>
          <w:i/>
          <w:iCs/>
        </w:rPr>
        <w:t>HTML</w:t>
      </w:r>
      <w:r w:rsidRPr="00403A24">
        <w:t xml:space="preserve"> језика који је намењен за опис (програмирање) веб страница. Дизајниран је са циљем да замени </w:t>
      </w:r>
      <w:r w:rsidRPr="00403A24">
        <w:rPr>
          <w:i/>
          <w:iCs/>
        </w:rPr>
        <w:t>HTML</w:t>
      </w:r>
      <w:r w:rsidRPr="00403A24">
        <w:t xml:space="preserve"> језик и прошири типове података са којима је могуће радити. За израду овог система коришћена је верзија </w:t>
      </w:r>
      <w:r w:rsidRPr="00403A24">
        <w:rPr>
          <w:i/>
          <w:iCs/>
        </w:rPr>
        <w:t>XHTML 1.0</w:t>
      </w:r>
      <w:r w:rsidRPr="00403A24">
        <w:t xml:space="preserve">, док постоје и верзије </w:t>
      </w:r>
      <w:r w:rsidRPr="00403A24">
        <w:rPr>
          <w:i/>
          <w:iCs/>
        </w:rPr>
        <w:t>XHTML  1.1</w:t>
      </w:r>
      <w:r w:rsidRPr="00403A24">
        <w:t xml:space="preserve">, као и </w:t>
      </w:r>
      <w:r w:rsidRPr="00403A24">
        <w:rPr>
          <w:i/>
          <w:iCs/>
        </w:rPr>
        <w:t>XHTML 2.0</w:t>
      </w:r>
      <w:r w:rsidRPr="00403A24">
        <w:t>.</w:t>
      </w:r>
      <w:r w:rsidR="00B65563" w:rsidRPr="00403A24">
        <w:t xml:space="preserve"> </w:t>
      </w:r>
      <w:r w:rsidR="009542FB" w:rsidRPr="00403A24">
        <w:rPr>
          <w:lang w:eastAsia="zh-CN"/>
        </w:rPr>
        <w:t>У наставку</w:t>
      </w:r>
      <w:r w:rsidR="00B65563" w:rsidRPr="00403A24">
        <w:rPr>
          <w:lang w:eastAsia="zh-CN"/>
        </w:rPr>
        <w:t xml:space="preserve"> је приказан</w:t>
      </w:r>
      <w:r w:rsidR="00D24B8F" w:rsidRPr="00403A24">
        <w:rPr>
          <w:lang w:eastAsia="zh-CN"/>
        </w:rPr>
        <w:t xml:space="preserve"> код за</w:t>
      </w:r>
      <w:r w:rsidR="00B65563" w:rsidRPr="00403A24">
        <w:rPr>
          <w:lang w:eastAsia="zh-CN"/>
        </w:rPr>
        <w:t xml:space="preserve"> део странице </w:t>
      </w:r>
      <w:r w:rsidR="005F7D21" w:rsidRPr="00403A24">
        <w:rPr>
          <w:lang w:eastAsia="zh-CN"/>
        </w:rPr>
        <w:t xml:space="preserve">која служи </w:t>
      </w:r>
      <w:r w:rsidR="00B65563" w:rsidRPr="00403A24">
        <w:rPr>
          <w:lang w:eastAsia="zh-CN"/>
        </w:rPr>
        <w:t>за пријављивање корисника – логин страна.</w:t>
      </w:r>
    </w:p>
    <w:p w14:paraId="300F599F" w14:textId="77777777" w:rsidR="00E06920" w:rsidRPr="00403A24" w:rsidRDefault="00E06920" w:rsidP="00B65563">
      <w:pPr>
        <w:tabs>
          <w:tab w:val="left" w:pos="5580"/>
        </w:tabs>
        <w:ind w:firstLine="720"/>
        <w:jc w:val="both"/>
        <w:rPr>
          <w:lang w:eastAsia="zh-CN"/>
        </w:rPr>
      </w:pPr>
    </w:p>
    <w:p w14:paraId="5C33B21D" w14:textId="51902F9E"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color w:val="0000FF"/>
          <w:sz w:val="16"/>
          <w:szCs w:val="16"/>
          <w:highlight w:val="white"/>
        </w:rPr>
        <w:t>&lt;h:form</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class</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"loginContent"</w:t>
      </w:r>
      <w:r w:rsidRPr="00403A24">
        <w:rPr>
          <w:rFonts w:ascii="Courier New" w:hAnsi="Courier New" w:cs="Courier New"/>
          <w:color w:val="0000FF"/>
          <w:sz w:val="16"/>
          <w:szCs w:val="16"/>
          <w:highlight w:val="white"/>
        </w:rPr>
        <w:t>&gt;</w:t>
      </w:r>
    </w:p>
    <w:p w14:paraId="4644F972"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 xml:space="preserve">    </w:t>
      </w:r>
      <w:r w:rsidRPr="00403A24">
        <w:rPr>
          <w:rFonts w:ascii="Courier New" w:hAnsi="Courier New" w:cs="Courier New"/>
          <w:color w:val="0000FF"/>
          <w:sz w:val="16"/>
          <w:szCs w:val="16"/>
          <w:highlight w:val="white"/>
        </w:rPr>
        <w:t>&lt;h:panelGrid</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columns</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"3"</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cellpadding</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"5"</w:t>
      </w:r>
      <w:r w:rsidRPr="00403A24">
        <w:rPr>
          <w:rFonts w:ascii="Courier New" w:hAnsi="Courier New" w:cs="Courier New"/>
          <w:color w:val="0000FF"/>
          <w:sz w:val="16"/>
          <w:szCs w:val="16"/>
          <w:highlight w:val="white"/>
        </w:rPr>
        <w:t>&gt;</w:t>
      </w:r>
    </w:p>
    <w:p w14:paraId="5F226E5E"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&lt;p:outputLabel</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value</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"Korisničko ime:"</w:t>
      </w:r>
      <w:r w:rsidRPr="00403A24">
        <w:rPr>
          <w:rFonts w:ascii="Courier New" w:hAnsi="Courier New" w:cs="Courier New"/>
          <w:color w:val="0000FF"/>
          <w:sz w:val="16"/>
          <w:szCs w:val="16"/>
          <w:highlight w:val="white"/>
        </w:rPr>
        <w:t>&gt;&lt;/p:outputLabel&gt;</w:t>
      </w:r>
    </w:p>
    <w:p w14:paraId="46F0F1D3"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&lt;p:inputText</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value</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"#{loginController.username}"</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id</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"korisnickoime"</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required</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"true"</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requiredMessage</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"Polje ne sme ostati prazno!"</w:t>
      </w:r>
      <w:r w:rsidRPr="00403A24">
        <w:rPr>
          <w:rFonts w:ascii="Courier New" w:hAnsi="Courier New" w:cs="Courier New"/>
          <w:color w:val="0000FF"/>
          <w:sz w:val="16"/>
          <w:szCs w:val="16"/>
          <w:highlight w:val="white"/>
        </w:rPr>
        <w:t>/&gt;</w:t>
      </w:r>
    </w:p>
    <w:p w14:paraId="247A1827"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&lt;p:message</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for</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"korisnickoime"</w:t>
      </w:r>
      <w:r w:rsidRPr="00403A24">
        <w:rPr>
          <w:rFonts w:ascii="Courier New" w:hAnsi="Courier New" w:cs="Courier New"/>
          <w:color w:val="0000FF"/>
          <w:sz w:val="16"/>
          <w:szCs w:val="16"/>
          <w:highlight w:val="white"/>
        </w:rPr>
        <w:t>&gt;&lt;/p:message&gt;</w:t>
      </w:r>
    </w:p>
    <w:p w14:paraId="7AFD443D"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p>
    <w:p w14:paraId="612FE194"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&lt;p:outputLabel</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value</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"Lozinka:"</w:t>
      </w:r>
      <w:r w:rsidRPr="00403A24">
        <w:rPr>
          <w:rFonts w:ascii="Courier New" w:hAnsi="Courier New" w:cs="Courier New"/>
          <w:color w:val="000000"/>
          <w:sz w:val="16"/>
          <w:szCs w:val="16"/>
          <w:highlight w:val="white"/>
        </w:rPr>
        <w:t xml:space="preserve"> </w:t>
      </w:r>
      <w:r w:rsidRPr="00403A24">
        <w:rPr>
          <w:rFonts w:ascii="Courier New" w:hAnsi="Courier New" w:cs="Courier New"/>
          <w:color w:val="0000FF"/>
          <w:sz w:val="16"/>
          <w:szCs w:val="16"/>
          <w:highlight w:val="white"/>
        </w:rPr>
        <w:t>&gt;&lt;/p:outputLabel&gt;</w:t>
      </w:r>
    </w:p>
    <w:p w14:paraId="04EDC9B4"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lastRenderedPageBreak/>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&lt;p:password</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value</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"#{loginController.password}"</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id</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"lozinka"</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required</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"true"</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requiredMessage</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"Polje ne sme ostati prazno!"</w:t>
      </w:r>
      <w:r w:rsidRPr="00403A24">
        <w:rPr>
          <w:rFonts w:ascii="Courier New" w:hAnsi="Courier New" w:cs="Courier New"/>
          <w:color w:val="0000FF"/>
          <w:sz w:val="16"/>
          <w:szCs w:val="16"/>
          <w:highlight w:val="white"/>
        </w:rPr>
        <w:t>/&gt;</w:t>
      </w:r>
    </w:p>
    <w:p w14:paraId="315FB730"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&lt;p:message</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for</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"lozinka"</w:t>
      </w:r>
      <w:r w:rsidRPr="00403A24">
        <w:rPr>
          <w:rFonts w:ascii="Courier New" w:hAnsi="Courier New" w:cs="Courier New"/>
          <w:color w:val="0000FF"/>
          <w:sz w:val="16"/>
          <w:szCs w:val="16"/>
          <w:highlight w:val="white"/>
        </w:rPr>
        <w:t>&gt;&lt;/p:message&gt;</w:t>
      </w:r>
    </w:p>
    <w:p w14:paraId="40037A23"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 xml:space="preserve">                </w:t>
      </w:r>
    </w:p>
    <w:p w14:paraId="6071786A"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&lt;h:commandButton</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value</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"Login"</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action</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"#{loginController.login()}"</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styleClass</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"indexButton"</w:t>
      </w:r>
      <w:r w:rsidRPr="00403A24">
        <w:rPr>
          <w:rFonts w:ascii="Courier New" w:hAnsi="Courier New" w:cs="Courier New"/>
          <w:color w:val="0000FF"/>
          <w:sz w:val="16"/>
          <w:szCs w:val="16"/>
          <w:highlight w:val="white"/>
        </w:rPr>
        <w:t>&gt;&lt;/h:commandButton&gt;</w:t>
      </w:r>
    </w:p>
    <w:p w14:paraId="7C256354"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 xml:space="preserve">    </w:t>
      </w:r>
      <w:r w:rsidRPr="00403A24">
        <w:rPr>
          <w:rFonts w:ascii="Courier New" w:hAnsi="Courier New" w:cs="Courier New"/>
          <w:color w:val="0000FF"/>
          <w:sz w:val="16"/>
          <w:szCs w:val="16"/>
          <w:highlight w:val="white"/>
        </w:rPr>
        <w:t>&lt;/h:panelGrid&gt;</w:t>
      </w:r>
    </w:p>
    <w:p w14:paraId="41609224"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 xml:space="preserve">    </w:t>
      </w:r>
      <w:r w:rsidRPr="00403A24">
        <w:rPr>
          <w:rFonts w:ascii="Courier New" w:hAnsi="Courier New" w:cs="Courier New"/>
          <w:color w:val="0000FF"/>
          <w:sz w:val="16"/>
          <w:szCs w:val="16"/>
          <w:highlight w:val="white"/>
        </w:rPr>
        <w:t>&lt;br/&gt;</w:t>
      </w:r>
    </w:p>
    <w:p w14:paraId="30D33609"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&lt;p:outputLabel</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value</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"#{loginController.message}"</w:t>
      </w:r>
      <w:r w:rsidRPr="00403A24">
        <w:rPr>
          <w:rFonts w:ascii="Courier New" w:hAnsi="Courier New" w:cs="Courier New"/>
          <w:color w:val="000000"/>
          <w:sz w:val="16"/>
          <w:szCs w:val="16"/>
          <w:highlight w:val="white"/>
        </w:rPr>
        <w:t xml:space="preserve"> </w:t>
      </w:r>
      <w:r w:rsidRPr="00403A24">
        <w:rPr>
          <w:rFonts w:ascii="Courier New" w:hAnsi="Courier New" w:cs="Courier New"/>
          <w:color w:val="FF0000"/>
          <w:sz w:val="16"/>
          <w:szCs w:val="16"/>
          <w:highlight w:val="white"/>
        </w:rPr>
        <w:t>style</w:t>
      </w:r>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"color: red"</w:t>
      </w:r>
      <w:r w:rsidRPr="00403A24">
        <w:rPr>
          <w:rFonts w:ascii="Courier New" w:hAnsi="Courier New" w:cs="Courier New"/>
          <w:color w:val="0000FF"/>
          <w:sz w:val="16"/>
          <w:szCs w:val="16"/>
          <w:highlight w:val="white"/>
        </w:rPr>
        <w:t>&gt;&lt;/p:outputLabel&gt;</w:t>
      </w:r>
    </w:p>
    <w:p w14:paraId="31DDE3AA" w14:textId="31CCD1A2" w:rsidR="00E06920" w:rsidRPr="00403A24" w:rsidRDefault="00E06920" w:rsidP="00E06920">
      <w:pPr>
        <w:keepNext/>
        <w:rPr>
          <w:sz w:val="16"/>
          <w:szCs w:val="16"/>
        </w:rPr>
      </w:pPr>
      <w:r w:rsidRPr="00403A24">
        <w:rPr>
          <w:rFonts w:ascii="Courier New" w:hAnsi="Courier New" w:cs="Courier New"/>
          <w:color w:val="0000FF"/>
          <w:sz w:val="16"/>
          <w:szCs w:val="16"/>
          <w:highlight w:val="white"/>
        </w:rPr>
        <w:t>&lt;/h:form&gt;</w:t>
      </w:r>
    </w:p>
    <w:p w14:paraId="07C50F0E" w14:textId="0960B260" w:rsidR="00E06920" w:rsidRPr="00403A24" w:rsidRDefault="00E06920" w:rsidP="00E06920">
      <w:pPr>
        <w:pStyle w:val="Caption"/>
        <w:jc w:val="center"/>
      </w:pPr>
      <w:r w:rsidRPr="00403A24">
        <w:t xml:space="preserve">Код </w:t>
      </w:r>
      <w:r w:rsidRPr="00403A24">
        <w:fldChar w:fldCharType="begin"/>
      </w:r>
      <w:r w:rsidRPr="00403A24">
        <w:instrText xml:space="preserve"> SEQ Код \* ARABIC </w:instrText>
      </w:r>
      <w:r w:rsidRPr="00403A24">
        <w:fldChar w:fldCharType="separate"/>
      </w:r>
      <w:r w:rsidR="00124BA1">
        <w:rPr>
          <w:noProof/>
        </w:rPr>
        <w:t>1</w:t>
      </w:r>
      <w:r w:rsidRPr="00403A24">
        <w:fldChar w:fldCharType="end"/>
      </w:r>
      <w:r w:rsidR="009542FB" w:rsidRPr="00403A24">
        <w:t>.1</w:t>
      </w:r>
    </w:p>
    <w:p w14:paraId="2F79197D" w14:textId="016164A1" w:rsidR="00FC449B" w:rsidRPr="00403A24" w:rsidRDefault="00FC449B" w:rsidP="00FC449B">
      <w:pPr>
        <w:pStyle w:val="IIInivonaslova-Odeljak"/>
        <w:rPr>
          <w:lang w:val="sr-Cyrl-RS"/>
        </w:rPr>
      </w:pPr>
      <w:bookmarkStart w:id="14" w:name="_Toc169974269"/>
      <w:r w:rsidRPr="00403A24">
        <w:rPr>
          <w:lang w:val="sr-Cyrl-RS"/>
        </w:rPr>
        <w:t>CSS</w:t>
      </w:r>
      <w:bookmarkStart w:id="15" w:name="_Hlk52100862"/>
      <w:bookmarkEnd w:id="14"/>
    </w:p>
    <w:p w14:paraId="4D166020" w14:textId="4F6D51AA" w:rsidR="00FC449B" w:rsidRPr="00403A24" w:rsidRDefault="00FC449B" w:rsidP="00B65563">
      <w:pPr>
        <w:pStyle w:val="Osnovnitekst"/>
        <w:ind w:firstLine="720"/>
        <w:rPr>
          <w:lang w:val="sr-Cyrl-RS"/>
        </w:rPr>
      </w:pPr>
      <w:r w:rsidRPr="00403A24">
        <w:rPr>
          <w:i/>
          <w:iCs/>
          <w:lang w:val="sr-Cyrl-RS" w:eastAsia="zh-CN"/>
        </w:rPr>
        <w:t>CSS</w:t>
      </w:r>
      <w:r w:rsidRPr="00403A24">
        <w:rPr>
          <w:lang w:val="sr-Cyrl-RS" w:eastAsia="zh-CN"/>
        </w:rPr>
        <w:t xml:space="preserve"> (</w:t>
      </w:r>
      <w:r w:rsidRPr="00403A24">
        <w:rPr>
          <w:i/>
          <w:iCs/>
          <w:lang w:val="sr-Cyrl-RS" w:eastAsia="zh-CN"/>
        </w:rPr>
        <w:t>Cascading Style Sheets</w:t>
      </w:r>
      <w:r w:rsidRPr="00403A24">
        <w:rPr>
          <w:lang w:val="sr-Cyrl-RS" w:eastAsia="zh-CN"/>
        </w:rPr>
        <w:t xml:space="preserve">) је језик помоћу којег се дефинише изглед елемената веб странице. Заменио је </w:t>
      </w:r>
      <w:r w:rsidRPr="00403A24">
        <w:rPr>
          <w:i/>
          <w:iCs/>
          <w:lang w:val="sr-Cyrl-RS" w:eastAsia="zh-CN"/>
        </w:rPr>
        <w:t>HTML</w:t>
      </w:r>
      <w:r w:rsidRPr="00403A24">
        <w:rPr>
          <w:lang w:val="sr-Cyrl-RS" w:eastAsia="zh-CN"/>
        </w:rPr>
        <w:t xml:space="preserve"> који се првобитно користио за дефиницију коп</w:t>
      </w:r>
      <w:r w:rsidR="00B3009D" w:rsidRPr="00403A24">
        <w:rPr>
          <w:lang w:val="sr-Cyrl-RS" w:eastAsia="zh-CN"/>
        </w:rPr>
        <w:t>м</w:t>
      </w:r>
      <w:r w:rsidRPr="00403A24">
        <w:rPr>
          <w:lang w:val="sr-Cyrl-RS" w:eastAsia="zh-CN"/>
        </w:rPr>
        <w:t xml:space="preserve">летног изгледа странице. Од верзије </w:t>
      </w:r>
      <w:r w:rsidRPr="00403A24">
        <w:rPr>
          <w:i/>
          <w:iCs/>
          <w:lang w:val="sr-Cyrl-RS" w:eastAsia="zh-CN"/>
        </w:rPr>
        <w:t>HTML</w:t>
      </w:r>
      <w:r w:rsidRPr="00403A24">
        <w:rPr>
          <w:lang w:val="sr-Cyrl-RS" w:eastAsia="zh-CN"/>
        </w:rPr>
        <w:t xml:space="preserve"> 4.0, </w:t>
      </w:r>
      <w:r w:rsidRPr="00403A24">
        <w:rPr>
          <w:i/>
          <w:iCs/>
          <w:lang w:val="sr-Cyrl-RS" w:eastAsia="zh-CN"/>
        </w:rPr>
        <w:t>CSS</w:t>
      </w:r>
      <w:r w:rsidRPr="00403A24">
        <w:rPr>
          <w:lang w:val="sr-Cyrl-RS" w:eastAsia="zh-CN"/>
        </w:rPr>
        <w:t xml:space="preserve"> је уведен као засебна целина, док је </w:t>
      </w:r>
      <w:r w:rsidRPr="00403A24">
        <w:rPr>
          <w:i/>
          <w:iCs/>
          <w:lang w:val="sr-Cyrl-RS" w:eastAsia="zh-CN"/>
        </w:rPr>
        <w:t>HTML</w:t>
      </w:r>
      <w:r w:rsidRPr="00403A24">
        <w:rPr>
          <w:lang w:val="sr-Cyrl-RS" w:eastAsia="zh-CN"/>
        </w:rPr>
        <w:t xml:space="preserve"> задржао своју првобитну функцију и користи се за структуру и садржај страница.</w:t>
      </w:r>
      <w:r w:rsidR="00B65563" w:rsidRPr="00403A24">
        <w:rPr>
          <w:lang w:val="sr-Cyrl-RS" w:eastAsia="zh-CN"/>
        </w:rPr>
        <w:t xml:space="preserve"> </w:t>
      </w:r>
      <w:r w:rsidR="002D1DA0" w:rsidRPr="00403A24">
        <w:rPr>
          <w:lang w:val="sr-Cyrl-RS" w:eastAsia="zh-CN"/>
        </w:rPr>
        <w:t>У наставку</w:t>
      </w:r>
      <w:r w:rsidR="00B65563" w:rsidRPr="00403A24">
        <w:rPr>
          <w:lang w:val="sr-Cyrl-RS" w:eastAsia="zh-CN"/>
        </w:rPr>
        <w:t xml:space="preserve"> можемо видети део кода који се користи за дизајн и улепшавање изгледа елемента </w:t>
      </w:r>
      <w:r w:rsidR="00B65563" w:rsidRPr="00403A24">
        <w:rPr>
          <w:i/>
          <w:iCs/>
          <w:lang w:val="sr-Cyrl-RS" w:eastAsia="zh-CN"/>
        </w:rPr>
        <w:t>button</w:t>
      </w:r>
      <w:r w:rsidR="00B65563" w:rsidRPr="00403A24">
        <w:rPr>
          <w:lang w:val="sr-Cyrl-RS" w:eastAsia="zh-CN"/>
        </w:rPr>
        <w:t>. [7]</w:t>
      </w:r>
    </w:p>
    <w:bookmarkEnd w:id="15"/>
    <w:p w14:paraId="41815D78"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000000"/>
          <w:sz w:val="20"/>
          <w:szCs w:val="20"/>
          <w:highlight w:val="white"/>
        </w:rPr>
        <w:t>.</w:t>
      </w:r>
      <w:r w:rsidRPr="00403A24">
        <w:rPr>
          <w:rFonts w:ascii="Courier New" w:hAnsi="Courier New" w:cs="Courier New"/>
          <w:color w:val="FF0000"/>
          <w:sz w:val="20"/>
          <w:szCs w:val="20"/>
          <w:highlight w:val="white"/>
        </w:rPr>
        <w:t>indexButton</w:t>
      </w:r>
      <w:r w:rsidRPr="00403A24">
        <w:rPr>
          <w:rFonts w:ascii="Courier New" w:hAnsi="Courier New" w:cs="Courier New"/>
          <w:color w:val="0000FF"/>
          <w:sz w:val="20"/>
          <w:szCs w:val="20"/>
          <w:highlight w:val="white"/>
        </w:rPr>
        <w:t xml:space="preserve"> </w:t>
      </w:r>
      <w:r w:rsidRPr="00403A24">
        <w:rPr>
          <w:rFonts w:ascii="Courier New" w:hAnsi="Courier New" w:cs="Courier New"/>
          <w:b/>
          <w:bCs/>
          <w:color w:val="000000"/>
          <w:sz w:val="20"/>
          <w:szCs w:val="20"/>
          <w:highlight w:val="white"/>
        </w:rPr>
        <w:t>{</w:t>
      </w:r>
    </w:p>
    <w:p w14:paraId="1AEB95E5"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background</w:t>
      </w:r>
      <w:r w:rsidRPr="00403A24">
        <w:rPr>
          <w:rFonts w:ascii="Courier New" w:hAnsi="Courier New" w:cs="Courier New"/>
          <w:b/>
          <w:bCs/>
          <w:color w:val="000000"/>
          <w:sz w:val="20"/>
          <w:szCs w:val="20"/>
          <w:highlight w:val="white"/>
        </w:rPr>
        <w:t>:linear-gradient(to bottom, #c62d1f 5%, #f24437 100%);</w:t>
      </w:r>
    </w:p>
    <w:p w14:paraId="5AE228BD"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background-color</w:t>
      </w:r>
      <w:r w:rsidRPr="00403A24">
        <w:rPr>
          <w:rFonts w:ascii="Courier New" w:hAnsi="Courier New" w:cs="Courier New"/>
          <w:b/>
          <w:bCs/>
          <w:color w:val="000000"/>
          <w:sz w:val="20"/>
          <w:szCs w:val="20"/>
          <w:highlight w:val="white"/>
        </w:rPr>
        <w:t>:#c62d1f;</w:t>
      </w:r>
    </w:p>
    <w:p w14:paraId="3141BD7E"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border-radius</w:t>
      </w:r>
      <w:r w:rsidRPr="00403A24">
        <w:rPr>
          <w:rFonts w:ascii="Courier New" w:hAnsi="Courier New" w:cs="Courier New"/>
          <w:b/>
          <w:bCs/>
          <w:color w:val="000000"/>
          <w:sz w:val="20"/>
          <w:szCs w:val="20"/>
          <w:highlight w:val="white"/>
        </w:rPr>
        <w:t>:26px;</w:t>
      </w:r>
    </w:p>
    <w:p w14:paraId="420F54A7"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border</w:t>
      </w:r>
      <w:r w:rsidRPr="00403A24">
        <w:rPr>
          <w:rFonts w:ascii="Courier New" w:hAnsi="Courier New" w:cs="Courier New"/>
          <w:b/>
          <w:bCs/>
          <w:color w:val="000000"/>
          <w:sz w:val="20"/>
          <w:szCs w:val="20"/>
          <w:highlight w:val="white"/>
        </w:rPr>
        <w:t>:2px solid #d02718;</w:t>
      </w:r>
    </w:p>
    <w:p w14:paraId="612F6840"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display</w:t>
      </w:r>
      <w:r w:rsidRPr="00403A24">
        <w:rPr>
          <w:rFonts w:ascii="Courier New" w:hAnsi="Courier New" w:cs="Courier New"/>
          <w:b/>
          <w:bCs/>
          <w:color w:val="000000"/>
          <w:sz w:val="20"/>
          <w:szCs w:val="20"/>
          <w:highlight w:val="white"/>
        </w:rPr>
        <w:t>:inline-block;</w:t>
      </w:r>
    </w:p>
    <w:p w14:paraId="72BF5A6E"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cursor</w:t>
      </w:r>
      <w:r w:rsidRPr="00403A24">
        <w:rPr>
          <w:rFonts w:ascii="Courier New" w:hAnsi="Courier New" w:cs="Courier New"/>
          <w:b/>
          <w:bCs/>
          <w:color w:val="000000"/>
          <w:sz w:val="20"/>
          <w:szCs w:val="20"/>
          <w:highlight w:val="white"/>
        </w:rPr>
        <w:t>:pointer;</w:t>
      </w:r>
    </w:p>
    <w:p w14:paraId="31FD1F7A"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color</w:t>
      </w:r>
      <w:r w:rsidRPr="00403A24">
        <w:rPr>
          <w:rFonts w:ascii="Courier New" w:hAnsi="Courier New" w:cs="Courier New"/>
          <w:b/>
          <w:bCs/>
          <w:color w:val="000000"/>
          <w:sz w:val="20"/>
          <w:szCs w:val="20"/>
          <w:highlight w:val="white"/>
        </w:rPr>
        <w:t>:#ffffff;</w:t>
      </w:r>
    </w:p>
    <w:p w14:paraId="56AD6C5A"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font-family</w:t>
      </w:r>
      <w:r w:rsidRPr="00403A24">
        <w:rPr>
          <w:rFonts w:ascii="Courier New" w:hAnsi="Courier New" w:cs="Courier New"/>
          <w:b/>
          <w:bCs/>
          <w:color w:val="000000"/>
          <w:sz w:val="20"/>
          <w:szCs w:val="20"/>
          <w:highlight w:val="white"/>
        </w:rPr>
        <w:t>:Arial;</w:t>
      </w:r>
    </w:p>
    <w:p w14:paraId="56229B26"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font-size</w:t>
      </w:r>
      <w:r w:rsidRPr="00403A24">
        <w:rPr>
          <w:rFonts w:ascii="Courier New" w:hAnsi="Courier New" w:cs="Courier New"/>
          <w:b/>
          <w:bCs/>
          <w:color w:val="000000"/>
          <w:sz w:val="20"/>
          <w:szCs w:val="20"/>
          <w:highlight w:val="white"/>
        </w:rPr>
        <w:t>:17px;</w:t>
      </w:r>
    </w:p>
    <w:p w14:paraId="08A6F493"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padding</w:t>
      </w:r>
      <w:r w:rsidRPr="00403A24">
        <w:rPr>
          <w:rFonts w:ascii="Courier New" w:hAnsi="Courier New" w:cs="Courier New"/>
          <w:b/>
          <w:bCs/>
          <w:color w:val="000000"/>
          <w:sz w:val="20"/>
          <w:szCs w:val="20"/>
          <w:highlight w:val="white"/>
        </w:rPr>
        <w:t>:15px 62px;</w:t>
      </w:r>
    </w:p>
    <w:p w14:paraId="080150DF"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text-decoration</w:t>
      </w:r>
      <w:r w:rsidRPr="00403A24">
        <w:rPr>
          <w:rFonts w:ascii="Courier New" w:hAnsi="Courier New" w:cs="Courier New"/>
          <w:b/>
          <w:bCs/>
          <w:color w:val="000000"/>
          <w:sz w:val="20"/>
          <w:szCs w:val="20"/>
          <w:highlight w:val="white"/>
        </w:rPr>
        <w:t>:none;</w:t>
      </w:r>
    </w:p>
    <w:p w14:paraId="2B7FDDA2" w14:textId="35882798" w:rsidR="006021C2" w:rsidRPr="00403A24" w:rsidRDefault="002D1DA0" w:rsidP="002D1DA0">
      <w:pPr>
        <w:pStyle w:val="Osnovnitekst"/>
        <w:keepNext/>
        <w:ind w:firstLine="0"/>
        <w:rPr>
          <w:lang w:val="sr-Cyrl-RS"/>
        </w:rPr>
      </w:pPr>
      <w:r w:rsidRPr="00403A24">
        <w:rPr>
          <w:rFonts w:ascii="Courier New" w:hAnsi="Courier New" w:cs="Courier New"/>
          <w:b/>
          <w:bCs/>
          <w:color w:val="000000"/>
          <w:sz w:val="20"/>
          <w:szCs w:val="20"/>
          <w:highlight w:val="white"/>
          <w:lang w:val="sr-Cyrl-RS"/>
        </w:rPr>
        <w:t>}</w:t>
      </w:r>
    </w:p>
    <w:p w14:paraId="3FC8BF56" w14:textId="6F97B445" w:rsidR="002D1DA0" w:rsidRPr="00403A24" w:rsidRDefault="002D1DA0" w:rsidP="002D1DA0">
      <w:pPr>
        <w:pStyle w:val="Caption"/>
        <w:jc w:val="center"/>
      </w:pPr>
      <w:r w:rsidRPr="00403A24">
        <w:t xml:space="preserve">Код </w:t>
      </w:r>
      <w:r w:rsidRPr="00403A24">
        <w:fldChar w:fldCharType="begin"/>
      </w:r>
      <w:r w:rsidRPr="00403A24">
        <w:instrText xml:space="preserve"> SEQ Код \* ARABIC </w:instrText>
      </w:r>
      <w:r w:rsidRPr="00403A24">
        <w:fldChar w:fldCharType="separate"/>
      </w:r>
      <w:r w:rsidR="00124BA1">
        <w:rPr>
          <w:noProof/>
        </w:rPr>
        <w:t>2</w:t>
      </w:r>
      <w:r w:rsidRPr="00403A24">
        <w:fldChar w:fldCharType="end"/>
      </w:r>
      <w:r w:rsidRPr="00403A24">
        <w:t>.1</w:t>
      </w:r>
    </w:p>
    <w:p w14:paraId="394B343F" w14:textId="495BE5C5" w:rsidR="00FC449B" w:rsidRPr="00403A24" w:rsidRDefault="00917123" w:rsidP="00917123">
      <w:pPr>
        <w:pStyle w:val="IIInivonaslova-Odeljak"/>
        <w:rPr>
          <w:lang w:val="sr-Cyrl-RS"/>
        </w:rPr>
      </w:pPr>
      <w:bookmarkStart w:id="16" w:name="_Toc169974270"/>
      <w:r w:rsidRPr="00403A24">
        <w:rPr>
          <w:lang w:val="sr-Cyrl-RS"/>
        </w:rPr>
        <w:t>Primefaces</w:t>
      </w:r>
      <w:bookmarkEnd w:id="16"/>
    </w:p>
    <w:p w14:paraId="09EAC5F8" w14:textId="1A5D1E10" w:rsidR="00917123" w:rsidRPr="00403A24" w:rsidRDefault="00917123" w:rsidP="00917123">
      <w:pPr>
        <w:pStyle w:val="Osnovnitekst"/>
        <w:rPr>
          <w:lang w:val="sr-Cyrl-RS" w:eastAsia="zh-CN"/>
        </w:rPr>
      </w:pPr>
      <w:r w:rsidRPr="00403A24">
        <w:rPr>
          <w:lang w:val="sr-Cyrl-RS" w:eastAsia="zh-CN"/>
        </w:rPr>
        <w:t xml:space="preserve">Представља библиотеку са компонентама које служе за дизајн корисничког интерфејса интернет апликација које се користе у комбинацији са </w:t>
      </w:r>
      <w:r w:rsidRPr="00403A24">
        <w:rPr>
          <w:i/>
          <w:iCs/>
          <w:lang w:val="sr-Cyrl-RS" w:eastAsia="zh-CN"/>
        </w:rPr>
        <w:t>JavaServer Faces</w:t>
      </w:r>
      <w:r w:rsidRPr="00403A24">
        <w:rPr>
          <w:lang w:val="sr-Cyrl-RS" w:eastAsia="zh-CN"/>
        </w:rPr>
        <w:t xml:space="preserve"> технологијом. Прва верзија ове библиотеке је објављена 2009. године од стране компаније </w:t>
      </w:r>
      <w:r w:rsidRPr="00403A24">
        <w:rPr>
          <w:i/>
          <w:iCs/>
          <w:lang w:val="sr-Cyrl-RS" w:eastAsia="zh-CN"/>
        </w:rPr>
        <w:t>PrimeTek Informatics</w:t>
      </w:r>
      <w:r w:rsidRPr="00403A24">
        <w:rPr>
          <w:lang w:val="sr-Cyrl-RS" w:eastAsia="zh-CN"/>
        </w:rPr>
        <w:t xml:space="preserve">. Последња верзија, као и верзија која је коришћена при изради овог система је верзија </w:t>
      </w:r>
      <w:r w:rsidRPr="00403A24">
        <w:rPr>
          <w:i/>
          <w:iCs/>
          <w:lang w:val="sr-Cyrl-RS" w:eastAsia="zh-CN"/>
        </w:rPr>
        <w:t>Primefaces 8.0</w:t>
      </w:r>
      <w:r w:rsidRPr="00403A24">
        <w:rPr>
          <w:lang w:val="sr-Cyrl-RS" w:eastAsia="zh-CN"/>
        </w:rPr>
        <w:t>. која је објављена у марту 2020. године.</w:t>
      </w:r>
    </w:p>
    <w:p w14:paraId="1228ECD9" w14:textId="77777777" w:rsidR="006021C2" w:rsidRPr="00403A24" w:rsidRDefault="00917123" w:rsidP="006021C2">
      <w:pPr>
        <w:pStyle w:val="Osnovnitekst"/>
        <w:keepNext/>
        <w:jc w:val="center"/>
        <w:rPr>
          <w:lang w:val="sr-Cyrl-RS"/>
        </w:rPr>
      </w:pPr>
      <w:r w:rsidRPr="00403A24">
        <w:rPr>
          <w:noProof/>
          <w:lang w:val="sr-Cyrl-RS" w:eastAsia="zh-CN"/>
        </w:rPr>
        <w:lastRenderedPageBreak/>
        <w:drawing>
          <wp:inline distT="0" distB="0" distL="0" distR="0" wp14:anchorId="161713A1" wp14:editId="0E58D318">
            <wp:extent cx="4991100" cy="1609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1609725"/>
                    </a:xfrm>
                    <a:prstGeom prst="rect">
                      <a:avLst/>
                    </a:prstGeom>
                    <a:noFill/>
                    <a:ln>
                      <a:noFill/>
                    </a:ln>
                  </pic:spPr>
                </pic:pic>
              </a:graphicData>
            </a:graphic>
          </wp:inline>
        </w:drawing>
      </w:r>
    </w:p>
    <w:p w14:paraId="1DE6128B" w14:textId="05FA0F1A" w:rsidR="00B22532" w:rsidRPr="00403A24" w:rsidRDefault="006021C2" w:rsidP="006021C2">
      <w:pPr>
        <w:pStyle w:val="Caption"/>
        <w:jc w:val="center"/>
      </w:pPr>
      <w:bookmarkStart w:id="17" w:name="_Toc52114814"/>
      <w:bookmarkStart w:id="18" w:name="_Toc52114936"/>
      <w:bookmarkStart w:id="19" w:name="_Toc52114987"/>
      <w:bookmarkStart w:id="20" w:name="_Toc52115580"/>
      <w:bookmarkStart w:id="21" w:name="_Toc52241482"/>
      <w:r w:rsidRPr="00403A24">
        <w:t xml:space="preserve">Слика </w:t>
      </w:r>
      <w:r w:rsidRPr="00403A24">
        <w:fldChar w:fldCharType="begin"/>
      </w:r>
      <w:r w:rsidRPr="00403A24">
        <w:instrText xml:space="preserve"> SEQ Слика \* ARABIC </w:instrText>
      </w:r>
      <w:r w:rsidRPr="00403A24">
        <w:fldChar w:fldCharType="separate"/>
      </w:r>
      <w:r w:rsidR="00124BA1">
        <w:rPr>
          <w:noProof/>
        </w:rPr>
        <w:t>1</w:t>
      </w:r>
      <w:r w:rsidRPr="00403A24">
        <w:fldChar w:fldCharType="end"/>
      </w:r>
      <w:r w:rsidRPr="00403A24">
        <w:t xml:space="preserve"> Изглед Primefaces компоненти</w:t>
      </w:r>
      <w:bookmarkEnd w:id="17"/>
      <w:bookmarkEnd w:id="18"/>
      <w:bookmarkEnd w:id="19"/>
      <w:bookmarkEnd w:id="20"/>
      <w:bookmarkEnd w:id="21"/>
    </w:p>
    <w:p w14:paraId="3CE5870C" w14:textId="77777777" w:rsidR="006021C2" w:rsidRPr="00403A24" w:rsidRDefault="006021C2" w:rsidP="006021C2"/>
    <w:p w14:paraId="42254FE1" w14:textId="39BAC235" w:rsidR="00917123" w:rsidRPr="00403A24" w:rsidRDefault="00917123" w:rsidP="00917123">
      <w:pPr>
        <w:pStyle w:val="IInivonaslova-Potpoglavlje"/>
        <w:rPr>
          <w:lang w:val="sr-Cyrl-RS"/>
        </w:rPr>
      </w:pPr>
      <w:bookmarkStart w:id="22" w:name="_Toc169974271"/>
      <w:r w:rsidRPr="00403A24">
        <w:rPr>
          <w:lang w:val="sr-Cyrl-RS"/>
        </w:rPr>
        <w:t>Технологије на серверс</w:t>
      </w:r>
      <w:r w:rsidR="00B22532" w:rsidRPr="00403A24">
        <w:rPr>
          <w:lang w:val="sr-Cyrl-RS"/>
        </w:rPr>
        <w:t>к</w:t>
      </w:r>
      <w:r w:rsidRPr="00403A24">
        <w:rPr>
          <w:lang w:val="sr-Cyrl-RS"/>
        </w:rPr>
        <w:t>ој страни апликације</w:t>
      </w:r>
      <w:bookmarkEnd w:id="22"/>
    </w:p>
    <w:p w14:paraId="11AF895D" w14:textId="18AD3933" w:rsidR="00917123" w:rsidRPr="00403A24" w:rsidRDefault="007B7E82" w:rsidP="00917123">
      <w:pPr>
        <w:pStyle w:val="Osnovnitekst"/>
        <w:rPr>
          <w:lang w:val="sr-Cyrl-RS"/>
        </w:rPr>
      </w:pPr>
      <w:bookmarkStart w:id="23" w:name="_Hlk52103980"/>
      <w:r w:rsidRPr="00403A24">
        <w:rPr>
          <w:lang w:val="sr-Cyrl-RS" w:eastAsia="zh-CN"/>
        </w:rPr>
        <w:t>Захтеви који су послати преко корисничког интерфејса се обрађују на серверској страни апликације. Очекује се да сервер одговори одмах по пријему захтева. Подаци који су важни за функционисање целог система се често налазе на серверу и морају бити правилно складиштени. Због тога сваки сервер</w:t>
      </w:r>
      <w:r w:rsidR="003B26A9" w:rsidRPr="00403A24">
        <w:rPr>
          <w:lang w:val="sr-Cyrl-RS" w:eastAsia="zh-CN"/>
        </w:rPr>
        <w:t xml:space="preserve"> има базу података у којој се чувају сви подаци који се користе и обрађују. Након што се захтеви обраде, резултати се враћају на клијентску страну апликације. Серверски део апликације написан је у програмском језику Java, а за повезивање са базом и размену података користи се алат </w:t>
      </w:r>
      <w:r w:rsidR="003B26A9" w:rsidRPr="00403A24">
        <w:rPr>
          <w:i/>
          <w:iCs/>
          <w:lang w:val="sr-Cyrl-RS" w:eastAsia="zh-CN"/>
        </w:rPr>
        <w:t>Hibernate</w:t>
      </w:r>
      <w:r w:rsidR="003B26A9" w:rsidRPr="00403A24">
        <w:rPr>
          <w:lang w:val="sr-Cyrl-RS" w:eastAsia="zh-CN"/>
        </w:rPr>
        <w:t xml:space="preserve">. За базу података коришћен је </w:t>
      </w:r>
      <w:r w:rsidR="003B26A9" w:rsidRPr="00403A24">
        <w:rPr>
          <w:i/>
          <w:iCs/>
          <w:lang w:val="sr-Cyrl-RS" w:eastAsia="zh-CN"/>
        </w:rPr>
        <w:t>Postgre</w:t>
      </w:r>
      <w:r w:rsidR="00EE5D3D">
        <w:rPr>
          <w:i/>
          <w:iCs/>
          <w:lang w:val="en-US" w:eastAsia="zh-CN"/>
        </w:rPr>
        <w:t>SQL</w:t>
      </w:r>
      <w:r w:rsidR="003B26A9" w:rsidRPr="00403A24">
        <w:rPr>
          <w:lang w:val="sr-Cyrl-RS" w:eastAsia="zh-CN"/>
        </w:rPr>
        <w:t xml:space="preserve">, а алат који је коришћен за креирање, одржавање и ажурирање базе података је </w:t>
      </w:r>
      <w:r w:rsidR="003B26A9" w:rsidRPr="00403A24">
        <w:rPr>
          <w:i/>
          <w:iCs/>
          <w:lang w:val="sr-Cyrl-RS" w:eastAsia="zh-CN"/>
        </w:rPr>
        <w:t>Dbeaver</w:t>
      </w:r>
      <w:r w:rsidR="003B26A9" w:rsidRPr="00403A24">
        <w:rPr>
          <w:lang w:val="sr-Cyrl-RS" w:eastAsia="zh-CN"/>
        </w:rPr>
        <w:t xml:space="preserve">. Обрада захтева послатих преко HTTP-a се врши помоћу </w:t>
      </w:r>
      <w:r w:rsidR="003B26A9" w:rsidRPr="00BD6C3C">
        <w:rPr>
          <w:i/>
          <w:iCs/>
          <w:lang w:val="sr-Cyrl-RS" w:eastAsia="zh-CN"/>
        </w:rPr>
        <w:t>Wildfly</w:t>
      </w:r>
      <w:r w:rsidR="003B26A9" w:rsidRPr="00403A24">
        <w:rPr>
          <w:lang w:val="sr-Cyrl-RS" w:eastAsia="zh-CN"/>
        </w:rPr>
        <w:t xml:space="preserve"> Server-a 24.0.1. </w:t>
      </w:r>
      <w:r w:rsidR="00274AAC" w:rsidRPr="00403A24">
        <w:rPr>
          <w:lang w:val="sr-Cyrl-RS" w:eastAsia="zh-CN"/>
        </w:rPr>
        <w:t xml:space="preserve">Као build tool коришћен је </w:t>
      </w:r>
      <w:r w:rsidR="00274AAC" w:rsidRPr="00403A24">
        <w:rPr>
          <w:i/>
          <w:iCs/>
          <w:lang w:val="sr-Cyrl-RS" w:eastAsia="zh-CN"/>
        </w:rPr>
        <w:t>Apache Maven</w:t>
      </w:r>
      <w:r w:rsidR="00274AAC" w:rsidRPr="00403A24">
        <w:rPr>
          <w:lang w:val="sr-Cyrl-RS" w:eastAsia="zh-CN"/>
        </w:rPr>
        <w:t>.</w:t>
      </w:r>
    </w:p>
    <w:p w14:paraId="29ADF57D" w14:textId="12C816AD" w:rsidR="00917123" w:rsidRPr="00403A24" w:rsidRDefault="00684243" w:rsidP="00917123">
      <w:pPr>
        <w:pStyle w:val="IIInivonaslova-Odeljak"/>
        <w:rPr>
          <w:lang w:val="sr-Cyrl-RS"/>
        </w:rPr>
      </w:pPr>
      <w:bookmarkStart w:id="24" w:name="_Toc169974272"/>
      <w:bookmarkEnd w:id="23"/>
      <w:r w:rsidRPr="00403A24">
        <w:rPr>
          <w:lang w:val="sr-Cyrl-RS"/>
        </w:rPr>
        <w:t>Wildfly</w:t>
      </w:r>
      <w:bookmarkEnd w:id="24"/>
    </w:p>
    <w:p w14:paraId="19B3498C" w14:textId="14B75085" w:rsidR="00917123" w:rsidRPr="00403A24" w:rsidRDefault="00684243" w:rsidP="00917123">
      <w:pPr>
        <w:pStyle w:val="Osnovnitekst"/>
        <w:rPr>
          <w:lang w:val="sr-Cyrl-RS" w:eastAsia="zh-CN"/>
        </w:rPr>
      </w:pPr>
      <w:r w:rsidRPr="00403A24">
        <w:rPr>
          <w:i/>
          <w:iCs/>
          <w:lang w:val="sr-Cyrl-RS" w:eastAsia="zh-CN"/>
        </w:rPr>
        <w:t xml:space="preserve">Wildfly </w:t>
      </w:r>
      <w:r w:rsidRPr="00403A24">
        <w:rPr>
          <w:lang w:val="sr-Cyrl-RS" w:eastAsia="zh-CN"/>
        </w:rPr>
        <w:t xml:space="preserve">је апликативни сервер отвореног кода (open source) који пружа платформу за хостовање Јава апликација. Првобитно познат као Jboss Application Server, </w:t>
      </w:r>
      <w:r w:rsidRPr="00403A24">
        <w:rPr>
          <w:i/>
          <w:iCs/>
          <w:lang w:val="sr-Cyrl-RS" w:eastAsia="zh-CN"/>
        </w:rPr>
        <w:t>Wildfly</w:t>
      </w:r>
      <w:r w:rsidRPr="00403A24">
        <w:rPr>
          <w:lang w:val="sr-Cyrl-RS" w:eastAsia="zh-CN"/>
        </w:rPr>
        <w:t xml:space="preserve"> је развијен од стране Red Hat-a и нуди снажне могућности за развој, имплементацију и управљање Јава ЕЕ (Java Enterprise Edition) апликацијама. </w:t>
      </w:r>
      <w:r w:rsidRPr="00403A24">
        <w:rPr>
          <w:i/>
          <w:iCs/>
          <w:lang w:val="sr-Cyrl-RS" w:eastAsia="zh-CN"/>
        </w:rPr>
        <w:t xml:space="preserve">Wildfly </w:t>
      </w:r>
      <w:r w:rsidRPr="00403A24">
        <w:rPr>
          <w:lang w:val="sr-Cyrl-RS" w:eastAsia="zh-CN"/>
        </w:rPr>
        <w:t xml:space="preserve">је дизајниран да буде лаган и брз, пружајући високе перформансе и скалабилност. Подржава најновије стандарде Јава ЕЕ и омогућава програмерима да лако креирају сложене, високо скалабилне апликације. </w:t>
      </w:r>
      <w:r w:rsidRPr="00403A24">
        <w:rPr>
          <w:i/>
          <w:iCs/>
          <w:lang w:val="sr-Cyrl-RS" w:eastAsia="zh-CN"/>
        </w:rPr>
        <w:t xml:space="preserve">Wildfly </w:t>
      </w:r>
      <w:r w:rsidRPr="00403A24">
        <w:rPr>
          <w:lang w:val="sr-Cyrl-RS" w:eastAsia="zh-CN"/>
        </w:rPr>
        <w:t xml:space="preserve">такође укључује напредне функције као што су кластеринг, управљање трансакцијама и подршка за веб сервисе, што га чини погодним за примену у предузећима. Једна од кључних предности </w:t>
      </w:r>
      <w:r w:rsidR="00274AAC" w:rsidRPr="00403A24">
        <w:rPr>
          <w:i/>
          <w:iCs/>
          <w:lang w:val="sr-Cyrl-RS" w:eastAsia="zh-CN"/>
        </w:rPr>
        <w:t>Wildfly-a</w:t>
      </w:r>
      <w:r w:rsidR="00274AAC" w:rsidRPr="00403A24">
        <w:rPr>
          <w:lang w:val="sr-Cyrl-RS" w:eastAsia="zh-CN"/>
        </w:rPr>
        <w:t xml:space="preserve"> је његова модуларна архитектура, која омогућава корисницима да одаберу и укључе само оне делове система који су им потребни, чиме се смањује употреба ресурса и побољшава перформансе. </w:t>
      </w:r>
      <w:r w:rsidR="00274AAC" w:rsidRPr="00403A24">
        <w:rPr>
          <w:i/>
          <w:iCs/>
          <w:lang w:val="sr-Cyrl-RS" w:eastAsia="zh-CN"/>
        </w:rPr>
        <w:t xml:space="preserve">Wildfly </w:t>
      </w:r>
      <w:r w:rsidR="00274AAC" w:rsidRPr="00403A24">
        <w:rPr>
          <w:lang w:val="sr-Cyrl-RS" w:eastAsia="zh-CN"/>
        </w:rPr>
        <w:t xml:space="preserve">се може лако интегрисати са различитим алатима и технологијама за </w:t>
      </w:r>
      <w:r w:rsidR="00274AAC" w:rsidRPr="00403A24">
        <w:rPr>
          <w:lang w:val="sr-Cyrl-RS" w:eastAsia="zh-CN"/>
        </w:rPr>
        <w:lastRenderedPageBreak/>
        <w:t xml:space="preserve">развој софтвера, као што су </w:t>
      </w:r>
      <w:r w:rsidR="00274AAC" w:rsidRPr="00403A24">
        <w:rPr>
          <w:i/>
          <w:iCs/>
          <w:lang w:val="sr-Cyrl-RS" w:eastAsia="zh-CN"/>
        </w:rPr>
        <w:t xml:space="preserve">Maven, Gradle </w:t>
      </w:r>
      <w:r w:rsidR="00274AAC" w:rsidRPr="00403A24">
        <w:rPr>
          <w:lang w:val="sr-Cyrl-RS" w:eastAsia="zh-CN"/>
        </w:rPr>
        <w:t>и</w:t>
      </w:r>
      <w:r w:rsidR="00274AAC" w:rsidRPr="00403A24">
        <w:rPr>
          <w:i/>
          <w:iCs/>
          <w:lang w:val="sr-Cyrl-RS" w:eastAsia="zh-CN"/>
        </w:rPr>
        <w:t xml:space="preserve"> Jenkins</w:t>
      </w:r>
      <w:r w:rsidR="00274AAC" w:rsidRPr="00403A24">
        <w:rPr>
          <w:lang w:val="sr-Cyrl-RS" w:eastAsia="zh-CN"/>
        </w:rPr>
        <w:t>, чиме се побољшава продуктивност и убрзава развојни циклус.</w:t>
      </w:r>
    </w:p>
    <w:p w14:paraId="4B41963E" w14:textId="2FCD1BD7" w:rsidR="00917123" w:rsidRPr="00403A24" w:rsidRDefault="00BD6C3C" w:rsidP="00917123">
      <w:pPr>
        <w:pStyle w:val="IIInivonaslova-Odeljak"/>
        <w:rPr>
          <w:lang w:val="sr-Cyrl-RS" w:eastAsia="zh-CN"/>
        </w:rPr>
      </w:pPr>
      <w:bookmarkStart w:id="25" w:name="_Toc169974273"/>
      <w:r>
        <w:rPr>
          <w:lang w:val="sr-Cyrl-RS" w:eastAsia="zh-CN"/>
        </w:rPr>
        <w:t>А</w:t>
      </w:r>
      <w:r>
        <w:rPr>
          <w:lang w:val="en-US" w:eastAsia="zh-CN"/>
        </w:rPr>
        <w:t>pache Maven</w:t>
      </w:r>
      <w:bookmarkEnd w:id="25"/>
    </w:p>
    <w:p w14:paraId="2639CB79" w14:textId="605D62A0" w:rsidR="00917123" w:rsidRDefault="00BD6C3C" w:rsidP="00BD6C3C">
      <w:pPr>
        <w:pStyle w:val="Osnovnitekst"/>
        <w:rPr>
          <w:lang w:val="sr-Cyrl-RS" w:eastAsia="zh-CN"/>
        </w:rPr>
      </w:pPr>
      <w:r w:rsidRPr="00BD6C3C">
        <w:rPr>
          <w:i/>
          <w:iCs/>
          <w:lang w:val="sr-Cyrl-RS" w:eastAsia="zh-CN"/>
        </w:rPr>
        <w:t>Apache Maven</w:t>
      </w:r>
      <w:r w:rsidRPr="00BD6C3C">
        <w:rPr>
          <w:lang w:val="sr-Cyrl-RS" w:eastAsia="zh-CN"/>
        </w:rPr>
        <w:t xml:space="preserve"> је алат за управљање пројектима и аутоматизацију изградње софтвера, веома популаран у Јава заједници. Развијен од стране Apache Software Foundation, </w:t>
      </w:r>
      <w:r w:rsidRPr="00BD6C3C">
        <w:rPr>
          <w:i/>
          <w:iCs/>
          <w:lang w:val="sr-Cyrl-RS" w:eastAsia="zh-CN"/>
        </w:rPr>
        <w:t>Maven</w:t>
      </w:r>
      <w:r w:rsidRPr="00BD6C3C">
        <w:rPr>
          <w:lang w:val="sr-Cyrl-RS" w:eastAsia="zh-CN"/>
        </w:rPr>
        <w:t xml:space="preserve"> олакшава изградњу, управљање зависностима и конфигурацију пројеката кроз централизовану POM датотеку.</w:t>
      </w:r>
      <w:r>
        <w:rPr>
          <w:lang w:val="en-US" w:eastAsia="zh-CN"/>
        </w:rPr>
        <w:t xml:space="preserve"> </w:t>
      </w:r>
      <w:r w:rsidRPr="00BD6C3C">
        <w:rPr>
          <w:lang w:val="sr-Cyrl-RS" w:eastAsia="zh-CN"/>
        </w:rPr>
        <w:t xml:space="preserve">Кључна предност </w:t>
      </w:r>
      <w:r w:rsidRPr="00BD6C3C">
        <w:rPr>
          <w:i/>
          <w:iCs/>
          <w:lang w:val="sr-Cyrl-RS" w:eastAsia="zh-CN"/>
        </w:rPr>
        <w:t>Maven</w:t>
      </w:r>
      <w:r w:rsidRPr="00BD6C3C">
        <w:rPr>
          <w:lang w:val="sr-Cyrl-RS" w:eastAsia="zh-CN"/>
        </w:rPr>
        <w:t>-а је управљање зависностима помоћу репозиторијума. Локални и удаљени репозиторијуми омогућавају аутоматско преузимање и ажурирање библиотека, елиминишући потребу за ручним управљањем зависностима. Ово значајно убрзава постављање нових пројеката и одржавање конзистентности између различитих развојних окружења.</w:t>
      </w:r>
      <w:r>
        <w:rPr>
          <w:lang w:val="en-US" w:eastAsia="zh-CN"/>
        </w:rPr>
        <w:t xml:space="preserve"> </w:t>
      </w:r>
      <w:r w:rsidRPr="00BD6C3C">
        <w:rPr>
          <w:i/>
          <w:iCs/>
          <w:lang w:val="sr-Cyrl-RS" w:eastAsia="zh-CN"/>
        </w:rPr>
        <w:t>Maven</w:t>
      </w:r>
      <w:r w:rsidRPr="00BD6C3C">
        <w:rPr>
          <w:lang w:val="sr-Cyrl-RS" w:eastAsia="zh-CN"/>
        </w:rPr>
        <w:t>-ова модуларна архитектура омогућава проширење функционалности путем додатака (plugins), који подржавају компилацију, тестирање, паковање и распоређивање апликација. Ова флексибилност чини га моћним алатом за аутоматизацију различитих аспеката софтверског развоја.</w:t>
      </w:r>
      <w:r>
        <w:rPr>
          <w:lang w:val="en-US" w:eastAsia="zh-CN"/>
        </w:rPr>
        <w:t xml:space="preserve"> </w:t>
      </w:r>
      <w:r w:rsidRPr="00BD6C3C">
        <w:rPr>
          <w:i/>
          <w:iCs/>
          <w:lang w:val="sr-Cyrl-RS" w:eastAsia="zh-CN"/>
        </w:rPr>
        <w:t>Maven</w:t>
      </w:r>
      <w:r w:rsidRPr="00BD6C3C">
        <w:rPr>
          <w:lang w:val="sr-Cyrl-RS" w:eastAsia="zh-CN"/>
        </w:rPr>
        <w:t xml:space="preserve"> се лако интегрише са алатима као што су Jenkins, Eclipse и IntelliJ IDEA, побољшавајући продуктивност и убрзавајући развојни процес. Подршка за континуирану интеграцију и испоруку (CI/CD) омогућава брзу и сигурну имплементацију промена у производним окружењима.</w:t>
      </w:r>
      <w:r>
        <w:rPr>
          <w:lang w:val="en-US" w:eastAsia="zh-CN"/>
        </w:rPr>
        <w:t xml:space="preserve"> </w:t>
      </w:r>
      <w:r w:rsidRPr="00BD6C3C">
        <w:rPr>
          <w:i/>
          <w:iCs/>
          <w:lang w:val="sr-Cyrl-RS" w:eastAsia="zh-CN"/>
        </w:rPr>
        <w:t>Apache Maven</w:t>
      </w:r>
      <w:r w:rsidRPr="00BD6C3C">
        <w:rPr>
          <w:lang w:val="sr-Cyrl-RS" w:eastAsia="zh-CN"/>
        </w:rPr>
        <w:t xml:space="preserve"> је постао кључни алат за Јава програмере због своје флексибилности и једноставности употребе. Apache Software Foundation наставља да активно развија и одржава </w:t>
      </w:r>
      <w:r w:rsidRPr="00BD6C3C">
        <w:rPr>
          <w:i/>
          <w:iCs/>
          <w:lang w:val="sr-Cyrl-RS" w:eastAsia="zh-CN"/>
        </w:rPr>
        <w:t>Maven</w:t>
      </w:r>
      <w:r w:rsidRPr="00BD6C3C">
        <w:rPr>
          <w:lang w:val="sr-Cyrl-RS" w:eastAsia="zh-CN"/>
        </w:rPr>
        <w:t>, обезбеђујући његову релевантност у савременом софтверском развоју.</w:t>
      </w:r>
    </w:p>
    <w:p w14:paraId="530FC2DE" w14:textId="39FA8503" w:rsidR="00BB4134" w:rsidRDefault="00BB4134" w:rsidP="00BB4134">
      <w:pPr>
        <w:pStyle w:val="Osnovnitekst"/>
        <w:ind w:firstLine="0"/>
        <w:rPr>
          <w:lang w:val="sr-Cyrl-RS" w:eastAsia="zh-CN"/>
        </w:rPr>
      </w:pPr>
    </w:p>
    <w:p w14:paraId="5F12C275" w14:textId="77777777" w:rsidR="00BB4134" w:rsidRPr="00BD6C3C" w:rsidRDefault="00BB4134" w:rsidP="00BD6C3C">
      <w:pPr>
        <w:pStyle w:val="Osnovnitekst"/>
        <w:rPr>
          <w:lang w:val="en-US" w:eastAsia="zh-CN"/>
        </w:rPr>
      </w:pPr>
    </w:p>
    <w:p w14:paraId="5ACD922A" w14:textId="4DD3A046" w:rsidR="00BB4134" w:rsidRDefault="00BB4134">
      <w:pPr>
        <w:pStyle w:val="IIInivonaslova-Odeljak"/>
        <w:rPr>
          <w:lang w:val="en-US"/>
        </w:rPr>
      </w:pPr>
      <w:bookmarkStart w:id="26" w:name="_Toc169974274"/>
      <w:r>
        <w:rPr>
          <w:lang w:val="en-US"/>
        </w:rPr>
        <w:t>Hibernate ORM</w:t>
      </w:r>
      <w:bookmarkEnd w:id="26"/>
    </w:p>
    <w:p w14:paraId="21D2C318" w14:textId="7711E6FA" w:rsidR="00BB4134" w:rsidRPr="00BB4134" w:rsidRDefault="00BB4134" w:rsidP="00BB4134">
      <w:pPr>
        <w:pStyle w:val="Osnovnitekst"/>
        <w:rPr>
          <w:lang w:val="sr-Cyrl-RS"/>
        </w:rPr>
      </w:pPr>
      <w:r w:rsidRPr="00BB4134">
        <w:rPr>
          <w:i/>
          <w:iCs/>
          <w:lang w:val="sr-Cyrl-RS"/>
        </w:rPr>
        <w:t>Hibernate</w:t>
      </w:r>
      <w:r w:rsidRPr="00BB4134">
        <w:rPr>
          <w:lang w:val="sr-Cyrl-RS"/>
        </w:rPr>
        <w:t xml:space="preserve"> је популарни ORM (Object-Relational Mapping) алат за Јава који омогућава лако повезивање објеката у Јави са релационим базама података. Развијен од стране Red Hat-а, </w:t>
      </w:r>
      <w:r w:rsidRPr="00BB4134">
        <w:rPr>
          <w:i/>
          <w:iCs/>
          <w:lang w:val="sr-Cyrl-RS"/>
        </w:rPr>
        <w:t>Hibernate</w:t>
      </w:r>
      <w:r w:rsidRPr="00BB4134">
        <w:rPr>
          <w:lang w:val="sr-Cyrl-RS"/>
        </w:rPr>
        <w:t xml:space="preserve"> аутоматизује многе задатке повезане са базама података, чиме поједностављује развој апликација.</w:t>
      </w:r>
      <w:r>
        <w:rPr>
          <w:lang w:val="sr-Cyrl-RS"/>
        </w:rPr>
        <w:t xml:space="preserve"> </w:t>
      </w:r>
      <w:r w:rsidRPr="00BB4134">
        <w:rPr>
          <w:lang w:val="sr-Cyrl-RS"/>
        </w:rPr>
        <w:t xml:space="preserve">Једна од главних предности </w:t>
      </w:r>
      <w:r w:rsidRPr="00BB4134">
        <w:rPr>
          <w:i/>
          <w:iCs/>
          <w:lang w:val="sr-Cyrl-RS"/>
        </w:rPr>
        <w:t>Hibernate</w:t>
      </w:r>
      <w:r w:rsidRPr="00BB4134">
        <w:rPr>
          <w:lang w:val="sr-Cyrl-RS"/>
        </w:rPr>
        <w:t>-а је његова способност да мапира Јава класе на табеле у бази података и да аутоматски конвертује податке између формата који користи апликација и формата који користи база података. Ова аутоматизација смањује количину кода коју програмери морају да пишу и одржавају, побољшавајући продуктивност и смањујући могућност грешака.</w:t>
      </w:r>
      <w:r>
        <w:rPr>
          <w:lang w:val="sr-Cyrl-RS"/>
        </w:rPr>
        <w:t xml:space="preserve"> </w:t>
      </w:r>
      <w:r w:rsidRPr="00BB4134">
        <w:rPr>
          <w:i/>
          <w:iCs/>
          <w:lang w:val="sr-Cyrl-RS"/>
        </w:rPr>
        <w:t>Hibernate</w:t>
      </w:r>
      <w:r w:rsidRPr="00BB4134">
        <w:rPr>
          <w:lang w:val="sr-Cyrl-RS"/>
        </w:rPr>
        <w:t xml:space="preserve"> подржава и напредне функције као што су </w:t>
      </w:r>
      <w:r w:rsidRPr="00BB4134">
        <w:rPr>
          <w:lang w:val="sr-Cyrl-RS"/>
        </w:rPr>
        <w:lastRenderedPageBreak/>
        <w:t xml:space="preserve">кеширање, lazy loading, и управљање трансакцијама. </w:t>
      </w:r>
      <w:r w:rsidRPr="00BB4134">
        <w:rPr>
          <w:i/>
          <w:iCs/>
          <w:lang w:val="sr-Cyrl-RS"/>
        </w:rPr>
        <w:t>Hibernate</w:t>
      </w:r>
      <w:r w:rsidRPr="00BB4134">
        <w:rPr>
          <w:lang w:val="sr-Cyrl-RS"/>
        </w:rPr>
        <w:t xml:space="preserve"> је високо конфигурабилан и може се лако интегрисати са другим Јава фрејмворцима и алатима, као што су Spring и Java EE. Ово олакшава изградњу сложених, скалабилних апликација које могу да задовоље различите потребе корисника и пословне захтеве.</w:t>
      </w:r>
      <w:r>
        <w:rPr>
          <w:lang w:val="sr-Cyrl-RS"/>
        </w:rPr>
        <w:t xml:space="preserve"> </w:t>
      </w:r>
      <w:r w:rsidRPr="00BB4134">
        <w:rPr>
          <w:lang w:val="sr-Cyrl-RS"/>
        </w:rPr>
        <w:t xml:space="preserve">Подршка за различите базе података, укључујући MySQL, PostgreSQL, Oracle, и Microsoft SQL Server, чини </w:t>
      </w:r>
      <w:r w:rsidRPr="00BB4134">
        <w:rPr>
          <w:i/>
          <w:iCs/>
          <w:lang w:val="sr-Cyrl-RS"/>
        </w:rPr>
        <w:t>Hibernate</w:t>
      </w:r>
      <w:r w:rsidRPr="00BB4134">
        <w:rPr>
          <w:lang w:val="sr-Cyrl-RS"/>
        </w:rPr>
        <w:t xml:space="preserve"> флексибилним решењем које се може користити у различитим окружењима. Ова флексибилност, заједно са снажним функцијама и једноставношћу употребе, учинила је </w:t>
      </w:r>
      <w:r w:rsidRPr="00BB4134">
        <w:rPr>
          <w:i/>
          <w:iCs/>
          <w:lang w:val="sr-Cyrl-RS"/>
        </w:rPr>
        <w:t>Hibernate</w:t>
      </w:r>
      <w:r w:rsidRPr="00BB4134">
        <w:rPr>
          <w:lang w:val="sr-Cyrl-RS"/>
        </w:rPr>
        <w:t xml:space="preserve"> једним од најпопуларнијих ORM алата у Јава заједници.</w:t>
      </w:r>
      <w:r>
        <w:rPr>
          <w:lang w:val="sr-Cyrl-RS"/>
        </w:rPr>
        <w:t xml:space="preserve"> </w:t>
      </w:r>
      <w:r w:rsidRPr="00BB4134">
        <w:rPr>
          <w:i/>
          <w:iCs/>
          <w:lang w:val="sr-Cyrl-RS"/>
        </w:rPr>
        <w:t>Hibernate</w:t>
      </w:r>
      <w:r w:rsidRPr="00BB4134">
        <w:rPr>
          <w:lang w:val="sr-Cyrl-RS"/>
        </w:rPr>
        <w:t xml:space="preserve"> је постао суштински алат за Јава програмере захваљујући својој способности да поједностави рад са базама података и побољша продуктивност развоја. Red Hat наставља да развија и одржава </w:t>
      </w:r>
      <w:r w:rsidRPr="00BB4134">
        <w:rPr>
          <w:i/>
          <w:iCs/>
          <w:lang w:val="sr-Cyrl-RS"/>
        </w:rPr>
        <w:t>Hibernate</w:t>
      </w:r>
      <w:r w:rsidRPr="00BB4134">
        <w:rPr>
          <w:lang w:val="sr-Cyrl-RS"/>
        </w:rPr>
        <w:t>, обезбеђујући његову релевантност и ефикасност у савременом развоју софтвера.</w:t>
      </w:r>
    </w:p>
    <w:p w14:paraId="2FFE6CEE" w14:textId="7F09510B" w:rsidR="00EE5D3D" w:rsidRDefault="00EE5D3D">
      <w:pPr>
        <w:pStyle w:val="IIInivonaslova-Odeljak"/>
        <w:rPr>
          <w:lang w:val="en-US"/>
        </w:rPr>
      </w:pPr>
      <w:bookmarkStart w:id="27" w:name="_Toc169974275"/>
      <w:r>
        <w:rPr>
          <w:lang w:val="en-US"/>
        </w:rPr>
        <w:t>PostgreSQL</w:t>
      </w:r>
      <w:bookmarkEnd w:id="27"/>
    </w:p>
    <w:p w14:paraId="614FAFD0" w14:textId="7E4A3413" w:rsidR="00EE5D3D" w:rsidRPr="00EE5D3D" w:rsidRDefault="00EE5D3D" w:rsidP="00EE5D3D">
      <w:pPr>
        <w:pStyle w:val="Osnovnitekst"/>
        <w:rPr>
          <w:lang w:val="en-US"/>
        </w:rPr>
      </w:pPr>
      <w:r w:rsidRPr="00EE5D3D">
        <w:rPr>
          <w:i/>
          <w:iCs/>
          <w:lang w:val="en-US"/>
        </w:rPr>
        <w:t>PostgreSQL</w:t>
      </w:r>
      <w:r w:rsidRPr="00EE5D3D">
        <w:rPr>
          <w:lang w:val="en-US"/>
        </w:rPr>
        <w:t xml:space="preserve"> је моћан, релациони систем за управљање базама података (RDBMS). Развијен од стране PostgreSQL Global Development Group-а, </w:t>
      </w:r>
      <w:r w:rsidRPr="00EE5D3D">
        <w:rPr>
          <w:i/>
          <w:iCs/>
          <w:lang w:val="en-US"/>
        </w:rPr>
        <w:t>PostgreSQL</w:t>
      </w:r>
      <w:r w:rsidRPr="00EE5D3D">
        <w:rPr>
          <w:lang w:val="en-US"/>
        </w:rPr>
        <w:t xml:space="preserve"> је познат по својој стабилности, скалабилности и подршци за напредне функције.</w:t>
      </w:r>
      <w:r>
        <w:rPr>
          <w:lang w:val="en-US"/>
        </w:rPr>
        <w:t xml:space="preserve"> </w:t>
      </w:r>
      <w:r w:rsidRPr="00EE5D3D">
        <w:rPr>
          <w:lang w:val="en-US"/>
        </w:rPr>
        <w:t xml:space="preserve">Једна од главних предности </w:t>
      </w:r>
      <w:r w:rsidRPr="00EE5D3D">
        <w:rPr>
          <w:i/>
          <w:iCs/>
          <w:lang w:val="en-US"/>
        </w:rPr>
        <w:t>PostgreSQL</w:t>
      </w:r>
      <w:r w:rsidRPr="00EE5D3D">
        <w:rPr>
          <w:lang w:val="en-US"/>
        </w:rPr>
        <w:t xml:space="preserve">-а је његова компатибилност са стандардом SQL, као и подршка за ACID (атомичност, конзистентност, изолација, трајност) трансакције, што осигурава висок ниво интегритета података. </w:t>
      </w:r>
      <w:r w:rsidRPr="00EE5D3D">
        <w:rPr>
          <w:i/>
          <w:iCs/>
          <w:lang w:val="en-US"/>
        </w:rPr>
        <w:t>PostgreSQL</w:t>
      </w:r>
      <w:r w:rsidRPr="00EE5D3D">
        <w:rPr>
          <w:lang w:val="en-US"/>
        </w:rPr>
        <w:t xml:space="preserve"> такође подржава напредне типове података, као што су JSON и XML, и омогућава креирање сопствених типова и функција.</w:t>
      </w:r>
      <w:r>
        <w:rPr>
          <w:lang w:val="en-US"/>
        </w:rPr>
        <w:t xml:space="preserve"> </w:t>
      </w:r>
      <w:r w:rsidRPr="00EE5D3D">
        <w:rPr>
          <w:lang w:val="en-US"/>
        </w:rPr>
        <w:t xml:space="preserve">Флексибилност </w:t>
      </w:r>
      <w:r w:rsidRPr="00EE5D3D">
        <w:rPr>
          <w:i/>
          <w:iCs/>
          <w:lang w:val="en-US"/>
        </w:rPr>
        <w:t>PostgreSQL</w:t>
      </w:r>
      <w:r w:rsidRPr="00EE5D3D">
        <w:rPr>
          <w:lang w:val="en-US"/>
        </w:rPr>
        <w:t>-а огледа се и у његовој способности да подржава различите индексе и механизме за претрагу, као што су B-tree, Hash, GiST и GIN индекси. Ова флексибилност омогућава оптимизацију перформанси за различите врсте упита и апликација.</w:t>
      </w:r>
      <w:r>
        <w:rPr>
          <w:lang w:val="en-US"/>
        </w:rPr>
        <w:t xml:space="preserve"> </w:t>
      </w:r>
      <w:r w:rsidRPr="00EE5D3D">
        <w:rPr>
          <w:i/>
          <w:iCs/>
          <w:lang w:val="en-US"/>
        </w:rPr>
        <w:t>PostgreSQL</w:t>
      </w:r>
      <w:r w:rsidRPr="00EE5D3D">
        <w:rPr>
          <w:lang w:val="en-US"/>
        </w:rPr>
        <w:t xml:space="preserve"> је високо конфигурабилан и проширив, омогућавајући корисницима да додају нове функције путем додатака (plugins) и екстензија. Подршка за репликацију и хеадерпад партиционисање чини га идеалним за велике и сложене системе.</w:t>
      </w:r>
      <w:r>
        <w:rPr>
          <w:lang w:val="en-US"/>
        </w:rPr>
        <w:t xml:space="preserve"> </w:t>
      </w:r>
      <w:r w:rsidRPr="00EE5D3D">
        <w:rPr>
          <w:lang w:val="en-US"/>
        </w:rPr>
        <w:t xml:space="preserve">Због своје поузданости и богатства функција, </w:t>
      </w:r>
      <w:r w:rsidRPr="00EE5D3D">
        <w:rPr>
          <w:i/>
          <w:iCs/>
          <w:lang w:val="en-US"/>
        </w:rPr>
        <w:t>PostgreSQL</w:t>
      </w:r>
      <w:r w:rsidRPr="00EE5D3D">
        <w:rPr>
          <w:lang w:val="en-US"/>
        </w:rPr>
        <w:t xml:space="preserve"> се користи у разним индустријама, од финансија и здравства до телекомуникација и владиних служби. Активна заједница корисника и развојних инжењера обезбеђује континуирани развој и подршку за овај робусни систем за управљање базама података.</w:t>
      </w:r>
    </w:p>
    <w:p w14:paraId="4A766DA3" w14:textId="1245E4FC" w:rsidR="00F06BB2" w:rsidRPr="00403A24" w:rsidRDefault="00A312B9" w:rsidP="00F06BB2">
      <w:pPr>
        <w:pStyle w:val="Inivonaslova-Poglavlje"/>
        <w:rPr>
          <w:lang w:val="sr-Cyrl-RS"/>
        </w:rPr>
      </w:pPr>
      <w:bookmarkStart w:id="28" w:name="_Toc169974276"/>
      <w:r w:rsidRPr="00403A24">
        <w:rPr>
          <w:lang w:val="sr-Cyrl-RS"/>
        </w:rPr>
        <w:lastRenderedPageBreak/>
        <w:t>Реализација система</w:t>
      </w:r>
      <w:bookmarkEnd w:id="28"/>
    </w:p>
    <w:p w14:paraId="65AB778A" w14:textId="74E4295B" w:rsidR="00F738BD" w:rsidRPr="00403A24" w:rsidRDefault="00F738BD" w:rsidP="00F738BD">
      <w:pPr>
        <w:pStyle w:val="Osnovnitekst"/>
        <w:rPr>
          <w:lang w:val="sr-Cyrl-RS"/>
        </w:rPr>
      </w:pPr>
      <w:r w:rsidRPr="00403A24">
        <w:rPr>
          <w:lang w:val="sr-Cyrl-RS" w:eastAsia="zh-CN"/>
        </w:rPr>
        <w:t>Веб информациони систем описан у овом документу је подељен на две апликације:</w:t>
      </w:r>
    </w:p>
    <w:p w14:paraId="7E15DE04" w14:textId="77777777" w:rsidR="00F738BD" w:rsidRPr="00403A24" w:rsidRDefault="00F738BD" w:rsidP="00F738BD">
      <w:pPr>
        <w:pStyle w:val="ListParagraph"/>
        <w:numPr>
          <w:ilvl w:val="0"/>
          <w:numId w:val="36"/>
        </w:numPr>
        <w:spacing w:line="360" w:lineRule="auto"/>
        <w:jc w:val="both"/>
        <w:rPr>
          <w:lang w:eastAsia="zh-CN"/>
        </w:rPr>
      </w:pPr>
      <w:r w:rsidRPr="00403A24">
        <w:rPr>
          <w:lang w:eastAsia="zh-CN"/>
        </w:rPr>
        <w:t>Интернет апликација</w:t>
      </w:r>
    </w:p>
    <w:p w14:paraId="27F34D72" w14:textId="77777777" w:rsidR="00F738BD" w:rsidRPr="00403A24" w:rsidRDefault="00F738BD" w:rsidP="00F738BD">
      <w:pPr>
        <w:pStyle w:val="ListParagraph"/>
        <w:numPr>
          <w:ilvl w:val="0"/>
          <w:numId w:val="36"/>
        </w:numPr>
        <w:spacing w:line="360" w:lineRule="auto"/>
        <w:jc w:val="both"/>
        <w:rPr>
          <w:lang w:eastAsia="zh-CN"/>
        </w:rPr>
      </w:pPr>
      <w:r w:rsidRPr="00403A24">
        <w:rPr>
          <w:lang w:eastAsia="zh-CN"/>
        </w:rPr>
        <w:t>Системска апликација</w:t>
      </w:r>
    </w:p>
    <w:p w14:paraId="0A43CA10" w14:textId="3F096300" w:rsidR="00F738BD" w:rsidRPr="00403A24" w:rsidRDefault="00F738BD" w:rsidP="00F738BD">
      <w:pPr>
        <w:pStyle w:val="IInivonaslova-Potpoglavlje"/>
        <w:rPr>
          <w:lang w:val="sr-Cyrl-RS"/>
        </w:rPr>
      </w:pPr>
      <w:bookmarkStart w:id="29" w:name="_Toc169974277"/>
      <w:r w:rsidRPr="00403A24">
        <w:rPr>
          <w:lang w:val="sr-Cyrl-RS"/>
        </w:rPr>
        <w:t>Опис базе података</w:t>
      </w:r>
      <w:bookmarkEnd w:id="29"/>
    </w:p>
    <w:p w14:paraId="634C8043" w14:textId="524C095D" w:rsidR="00DA6861" w:rsidRPr="00403A24" w:rsidRDefault="00CE798A" w:rsidP="00CE798A">
      <w:pPr>
        <w:pStyle w:val="Osnovnitekst"/>
        <w:rPr>
          <w:lang w:val="sr-Cyrl-RS" w:eastAsia="zh-CN"/>
        </w:rPr>
      </w:pPr>
      <w:r w:rsidRPr="00403A24">
        <w:rPr>
          <w:lang w:val="sr-Cyrl-RS" w:eastAsia="zh-CN"/>
        </w:rPr>
        <w:t xml:space="preserve">Целокупна база података је креирана у алату </w:t>
      </w:r>
      <w:r w:rsidRPr="00403A24">
        <w:rPr>
          <w:i/>
          <w:iCs/>
          <w:lang w:val="sr-Cyrl-RS" w:eastAsia="zh-CN"/>
        </w:rPr>
        <w:t>MySQL Workbench</w:t>
      </w:r>
      <w:r w:rsidRPr="00403A24">
        <w:rPr>
          <w:lang w:val="sr-Cyrl-RS" w:eastAsia="zh-CN"/>
        </w:rPr>
        <w:t xml:space="preserve">. </w:t>
      </w:r>
      <w:r w:rsidR="00F738BD" w:rsidRPr="00403A24">
        <w:rPr>
          <w:lang w:val="sr-Cyrl-RS" w:eastAsia="zh-CN"/>
        </w:rPr>
        <w:t xml:space="preserve">База података садржи следеће табеле: </w:t>
      </w:r>
      <w:r w:rsidR="007D39BE">
        <w:rPr>
          <w:i/>
          <w:iCs/>
          <w:lang w:val="en-US" w:eastAsia="zh-CN"/>
        </w:rPr>
        <w:t xml:space="preserve">korisnik, </w:t>
      </w:r>
      <w:r w:rsidR="00D93B2C" w:rsidRPr="001A3084">
        <w:rPr>
          <w:i/>
          <w:iCs/>
          <w:lang w:val="en-US" w:eastAsia="zh-CN"/>
        </w:rPr>
        <w:t>ugostitelj</w:t>
      </w:r>
      <w:r w:rsidR="00F738BD" w:rsidRPr="001A3084">
        <w:rPr>
          <w:i/>
          <w:iCs/>
          <w:lang w:val="sr-Cyrl-RS" w:eastAsia="zh-CN"/>
        </w:rPr>
        <w:t xml:space="preserve">, </w:t>
      </w:r>
      <w:r w:rsidR="00D93B2C" w:rsidRPr="001A3084">
        <w:rPr>
          <w:i/>
          <w:iCs/>
          <w:lang w:val="en-US" w:eastAsia="zh-CN"/>
        </w:rPr>
        <w:t>preduzetnik, fizickolice, pravnolice, ustanova, ugostiteljskiobjekat</w:t>
      </w:r>
      <w:r w:rsidR="00F738BD" w:rsidRPr="001A3084">
        <w:rPr>
          <w:i/>
          <w:iCs/>
          <w:lang w:val="sr-Cyrl-RS" w:eastAsia="zh-CN"/>
        </w:rPr>
        <w:t xml:space="preserve">, </w:t>
      </w:r>
      <w:r w:rsidR="00D93B2C" w:rsidRPr="001A3084">
        <w:rPr>
          <w:i/>
          <w:iCs/>
          <w:lang w:val="en-US" w:eastAsia="zh-CN"/>
        </w:rPr>
        <w:t xml:space="preserve">zahtevzakategorizaciju, sanduce, poruka, </w:t>
      </w:r>
      <w:r w:rsidR="001A3084" w:rsidRPr="001A3084">
        <w:rPr>
          <w:i/>
          <w:iCs/>
          <w:lang w:val="en-US" w:eastAsia="zh-CN"/>
        </w:rPr>
        <w:t>rezervacija, turista, privilegovanikorisnik.</w:t>
      </w:r>
      <w:r w:rsidR="00F738BD" w:rsidRPr="00403A24">
        <w:rPr>
          <w:lang w:val="sr-Cyrl-RS" w:eastAsia="zh-CN"/>
        </w:rPr>
        <w:t xml:space="preserve"> </w:t>
      </w:r>
    </w:p>
    <w:p w14:paraId="360B73F7" w14:textId="1AD879D6" w:rsidR="006C7411" w:rsidRPr="00403A24" w:rsidRDefault="007D39BE" w:rsidP="006C7411">
      <w:pPr>
        <w:pStyle w:val="Osnovnitekst"/>
        <w:keepNext/>
        <w:jc w:val="center"/>
        <w:rPr>
          <w:lang w:val="sr-Cyrl-RS"/>
        </w:rPr>
      </w:pPr>
      <w:r w:rsidRPr="007D39BE">
        <w:rPr>
          <w:noProof/>
          <w:lang w:val="sr-Cyrl-RS"/>
        </w:rPr>
        <w:drawing>
          <wp:inline distT="0" distB="0" distL="0" distR="0" wp14:anchorId="7DC6BA24" wp14:editId="440D8825">
            <wp:extent cx="6120130" cy="3877945"/>
            <wp:effectExtent l="0" t="0" r="0" b="8255"/>
            <wp:docPr id="51440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0643" name="Picture 1" descr="A screenshot of a computer&#10;&#10;Description automatically generated"/>
                    <pic:cNvPicPr/>
                  </pic:nvPicPr>
                  <pic:blipFill>
                    <a:blip r:embed="rId12"/>
                    <a:stretch>
                      <a:fillRect/>
                    </a:stretch>
                  </pic:blipFill>
                  <pic:spPr>
                    <a:xfrm>
                      <a:off x="0" y="0"/>
                      <a:ext cx="6120130" cy="3877945"/>
                    </a:xfrm>
                    <a:prstGeom prst="rect">
                      <a:avLst/>
                    </a:prstGeom>
                  </pic:spPr>
                </pic:pic>
              </a:graphicData>
            </a:graphic>
          </wp:inline>
        </w:drawing>
      </w:r>
    </w:p>
    <w:p w14:paraId="3ECBF592" w14:textId="4C08D3CF" w:rsidR="006C7411" w:rsidRPr="00403A24" w:rsidRDefault="006C7411" w:rsidP="006C7411">
      <w:pPr>
        <w:pStyle w:val="Caption"/>
        <w:jc w:val="center"/>
      </w:pPr>
      <w:bookmarkStart w:id="30" w:name="_Toc52241483"/>
      <w:r w:rsidRPr="00403A24">
        <w:t xml:space="preserve">Слика </w:t>
      </w:r>
      <w:r w:rsidRPr="00403A24">
        <w:fldChar w:fldCharType="begin"/>
      </w:r>
      <w:r w:rsidRPr="00403A24">
        <w:instrText xml:space="preserve"> SEQ Слика \* ARABIC </w:instrText>
      </w:r>
      <w:r w:rsidRPr="00403A24">
        <w:fldChar w:fldCharType="separate"/>
      </w:r>
      <w:r w:rsidR="00124BA1">
        <w:rPr>
          <w:noProof/>
        </w:rPr>
        <w:t>2</w:t>
      </w:r>
      <w:r w:rsidRPr="00403A24">
        <w:fldChar w:fldCharType="end"/>
      </w:r>
      <w:r w:rsidRPr="00403A24">
        <w:t xml:space="preserve"> Изглед базе података</w:t>
      </w:r>
      <w:bookmarkEnd w:id="30"/>
    </w:p>
    <w:p w14:paraId="49EA16FA" w14:textId="77777777" w:rsidR="006C7411" w:rsidRPr="00403A24" w:rsidRDefault="006C7411" w:rsidP="006C7411"/>
    <w:p w14:paraId="1A6C36D7" w14:textId="6D98C480" w:rsidR="007D39BE" w:rsidRPr="007D39BE" w:rsidRDefault="007D39BE" w:rsidP="007D39BE">
      <w:pPr>
        <w:pStyle w:val="Osnovnitekst"/>
        <w:rPr>
          <w:lang w:val="sr-Cyrl-RS" w:eastAsia="zh-CN"/>
        </w:rPr>
      </w:pPr>
      <w:r w:rsidRPr="007D39BE">
        <w:rPr>
          <w:lang w:val="sr-Cyrl-RS" w:eastAsia="zh-CN"/>
        </w:rPr>
        <w:t xml:space="preserve">Табела </w:t>
      </w:r>
      <w:r w:rsidRPr="007D39BE">
        <w:rPr>
          <w:i/>
          <w:iCs/>
          <w:lang w:val="sr-Cyrl-RS" w:eastAsia="zh-CN"/>
        </w:rPr>
        <w:t>korisnik</w:t>
      </w:r>
      <w:r w:rsidRPr="007D39BE">
        <w:rPr>
          <w:lang w:val="sr-Cyrl-RS" w:eastAsia="zh-CN"/>
        </w:rPr>
        <w:t xml:space="preserve"> садржи информације о корисницима система, укључујући</w:t>
      </w:r>
      <w:r w:rsidR="00A7496C">
        <w:rPr>
          <w:lang w:val="sr-Cyrl-RS" w:eastAsia="zh-CN"/>
        </w:rPr>
        <w:t xml:space="preserve"> привилеговане кориснике</w:t>
      </w:r>
      <w:r w:rsidRPr="007D39BE">
        <w:rPr>
          <w:lang w:val="sr-Cyrl-RS" w:eastAsia="zh-CN"/>
        </w:rPr>
        <w:t xml:space="preserve">, </w:t>
      </w:r>
      <w:r w:rsidR="00A7496C">
        <w:rPr>
          <w:lang w:val="sr-Cyrl-RS" w:eastAsia="zh-CN"/>
        </w:rPr>
        <w:t xml:space="preserve">угоститеље </w:t>
      </w:r>
      <w:r w:rsidRPr="007D39BE">
        <w:rPr>
          <w:lang w:val="sr-Cyrl-RS" w:eastAsia="zh-CN"/>
        </w:rPr>
        <w:t>и</w:t>
      </w:r>
      <w:r w:rsidR="00A7496C">
        <w:rPr>
          <w:lang w:val="sr-Cyrl-RS" w:eastAsia="zh-CN"/>
        </w:rPr>
        <w:t xml:space="preserve"> туристе</w:t>
      </w:r>
      <w:r w:rsidRPr="007D39BE">
        <w:rPr>
          <w:lang w:val="sr-Cyrl-RS" w:eastAsia="zh-CN"/>
        </w:rPr>
        <w:t>. Колоне ове табеле укључују</w:t>
      </w:r>
      <w:r w:rsidR="00A7496C">
        <w:rPr>
          <w:lang w:val="en-US" w:eastAsia="zh-CN"/>
        </w:rPr>
        <w:t>:</w:t>
      </w:r>
      <w:r w:rsidRPr="007D39BE">
        <w:rPr>
          <w:lang w:val="sr-Cyrl-RS" w:eastAsia="zh-CN"/>
        </w:rPr>
        <w:t xml:space="preserve"> </w:t>
      </w:r>
      <w:r w:rsidRPr="00A7496C">
        <w:rPr>
          <w:i/>
          <w:iCs/>
          <w:lang w:val="sr-Cyrl-RS" w:eastAsia="zh-CN"/>
        </w:rPr>
        <w:t xml:space="preserve">id, </w:t>
      </w:r>
      <w:r w:rsidR="00A7496C" w:rsidRPr="00A7496C">
        <w:rPr>
          <w:i/>
          <w:iCs/>
          <w:lang w:val="en-US" w:eastAsia="zh-CN"/>
        </w:rPr>
        <w:t>username</w:t>
      </w:r>
      <w:r w:rsidRPr="00A7496C">
        <w:rPr>
          <w:i/>
          <w:iCs/>
          <w:lang w:val="sr-Cyrl-RS" w:eastAsia="zh-CN"/>
        </w:rPr>
        <w:t xml:space="preserve">, </w:t>
      </w:r>
      <w:r w:rsidR="00A7496C" w:rsidRPr="00A7496C">
        <w:rPr>
          <w:i/>
          <w:iCs/>
          <w:lang w:val="en-US" w:eastAsia="zh-CN"/>
        </w:rPr>
        <w:t xml:space="preserve">email </w:t>
      </w:r>
      <w:r w:rsidR="00A7496C">
        <w:rPr>
          <w:lang w:val="sr-Cyrl-RS" w:eastAsia="zh-CN"/>
        </w:rPr>
        <w:t xml:space="preserve">и </w:t>
      </w:r>
      <w:r w:rsidR="00A7496C" w:rsidRPr="00A7496C">
        <w:rPr>
          <w:i/>
          <w:iCs/>
          <w:lang w:val="en-US" w:eastAsia="zh-CN"/>
        </w:rPr>
        <w:t>password</w:t>
      </w:r>
      <w:r w:rsidRPr="007D39BE">
        <w:rPr>
          <w:lang w:val="sr-Cyrl-RS" w:eastAsia="zh-CN"/>
        </w:rPr>
        <w:t>. Ове колоне представљају основне податке потребне за регистрацију сваког корисника у систему. Приликом регистрације, корисничко име (</w:t>
      </w:r>
      <w:r w:rsidR="004A51F0">
        <w:rPr>
          <w:lang w:val="sr-Cyrl-RS" w:eastAsia="zh-CN"/>
        </w:rPr>
        <w:t>колона</w:t>
      </w:r>
      <w:r w:rsidRPr="007D39BE">
        <w:rPr>
          <w:lang w:val="sr-Cyrl-RS" w:eastAsia="zh-CN"/>
        </w:rPr>
        <w:t xml:space="preserve"> </w:t>
      </w:r>
      <w:r w:rsidR="00A7496C">
        <w:rPr>
          <w:i/>
          <w:iCs/>
          <w:lang w:val="en-US" w:eastAsia="zh-CN"/>
        </w:rPr>
        <w:t>username</w:t>
      </w:r>
      <w:r w:rsidRPr="007D39BE">
        <w:rPr>
          <w:lang w:val="sr-Cyrl-RS" w:eastAsia="zh-CN"/>
        </w:rPr>
        <w:t xml:space="preserve">) мора бити </w:t>
      </w:r>
      <w:r w:rsidRPr="007D39BE">
        <w:rPr>
          <w:lang w:val="sr-Cyrl-RS" w:eastAsia="zh-CN"/>
        </w:rPr>
        <w:lastRenderedPageBreak/>
        <w:t>јединствен</w:t>
      </w:r>
      <w:r w:rsidR="00A7496C">
        <w:rPr>
          <w:lang w:val="sr-Cyrl-RS" w:eastAsia="zh-CN"/>
        </w:rPr>
        <w:t>а</w:t>
      </w:r>
      <w:r w:rsidRPr="007D39BE">
        <w:rPr>
          <w:lang w:val="sr-Cyrl-RS" w:eastAsia="zh-CN"/>
        </w:rPr>
        <w:t xml:space="preserve"> за сваког корисника, како би се обезбедила уникатност. Колона</w:t>
      </w:r>
      <w:r w:rsidR="00A7496C">
        <w:rPr>
          <w:i/>
          <w:iCs/>
          <w:lang w:val="en-US" w:eastAsia="zh-CN"/>
        </w:rPr>
        <w:t xml:space="preserve"> password</w:t>
      </w:r>
      <w:r w:rsidRPr="007D39BE">
        <w:rPr>
          <w:lang w:val="sr-Cyrl-RS" w:eastAsia="zh-CN"/>
        </w:rPr>
        <w:t xml:space="preserve"> чува лозинку коју је корисник унео, али ради заштите личних података, лозинка се не чува у изворном облику. Уместо тога, она се криптује помоћу Java класе BCrypt пре него што се унесе у базу података.</w:t>
      </w:r>
    </w:p>
    <w:p w14:paraId="20F2FC22" w14:textId="0258AFA7" w:rsidR="00DA6861" w:rsidRDefault="00A7496C" w:rsidP="00A7496C">
      <w:pPr>
        <w:pStyle w:val="Osnovnitekst"/>
        <w:rPr>
          <w:lang w:val="sr-Cyrl-RS" w:eastAsia="zh-CN"/>
        </w:rPr>
      </w:pPr>
      <w:r>
        <w:rPr>
          <w:lang w:val="sr-Cyrl-RS" w:eastAsia="zh-CN"/>
        </w:rPr>
        <w:t xml:space="preserve">Табела </w:t>
      </w:r>
      <w:r>
        <w:rPr>
          <w:i/>
          <w:iCs/>
          <w:lang w:val="en-US" w:eastAsia="zh-CN"/>
        </w:rPr>
        <w:t xml:space="preserve">ugostitelj </w:t>
      </w:r>
      <w:r>
        <w:rPr>
          <w:lang w:val="sr-Cyrl-RS" w:eastAsia="zh-CN"/>
        </w:rPr>
        <w:t xml:space="preserve">представља табелу која садржи </w:t>
      </w:r>
      <w:r w:rsidR="0093372B">
        <w:rPr>
          <w:lang w:val="sr-Cyrl-RS" w:eastAsia="zh-CN"/>
        </w:rPr>
        <w:t xml:space="preserve">табелу која садржи </w:t>
      </w:r>
      <w:r w:rsidR="00B25CA9">
        <w:rPr>
          <w:lang w:val="sr-Cyrl-RS" w:eastAsia="zh-CN"/>
        </w:rPr>
        <w:t>додатне податке о угоститељима. Угоститељ</w:t>
      </w:r>
      <w:r w:rsidR="00BF13B3">
        <w:rPr>
          <w:lang w:val="en-US" w:eastAsia="zh-CN"/>
        </w:rPr>
        <w:t xml:space="preserve"> </w:t>
      </w:r>
      <w:r w:rsidR="00BF13B3">
        <w:rPr>
          <w:lang w:val="sr-Cyrl-RS" w:eastAsia="zh-CN"/>
        </w:rPr>
        <w:t>представља један од три типа корисника у систему, поред туриста и привилегованих корисника.</w:t>
      </w:r>
      <w:r w:rsidR="003F4BBC">
        <w:rPr>
          <w:lang w:val="sr-Cyrl-RS" w:eastAsia="zh-CN"/>
        </w:rPr>
        <w:t xml:space="preserve"> Сваки угоститељ има своје сандуче са порукама и са табелом </w:t>
      </w:r>
      <w:r w:rsidR="003F4BBC">
        <w:rPr>
          <w:i/>
          <w:iCs/>
          <w:lang w:val="en-US" w:eastAsia="zh-CN"/>
        </w:rPr>
        <w:t xml:space="preserve">sanduce </w:t>
      </w:r>
      <w:r w:rsidR="003F4BBC">
        <w:rPr>
          <w:lang w:val="sr-Cyrl-RS" w:eastAsia="zh-CN"/>
        </w:rPr>
        <w:t xml:space="preserve">повезан је на основу </w:t>
      </w:r>
      <w:r w:rsidR="003F4BBC" w:rsidRPr="00403A24">
        <w:rPr>
          <w:i/>
          <w:iCs/>
          <w:lang w:val="sr-Cyrl-RS" w:eastAsia="zh-CN"/>
        </w:rPr>
        <w:t>id</w:t>
      </w:r>
      <w:r w:rsidR="003F4BBC" w:rsidRPr="00403A24">
        <w:rPr>
          <w:lang w:val="sr-Cyrl-RS" w:eastAsia="zh-CN"/>
        </w:rPr>
        <w:t>-a</w:t>
      </w:r>
      <w:r w:rsidR="003F4BBC">
        <w:rPr>
          <w:lang w:val="sr-Cyrl-RS" w:eastAsia="zh-CN"/>
        </w:rPr>
        <w:t xml:space="preserve"> угоститеља</w:t>
      </w:r>
      <w:r w:rsidR="003F4BBC">
        <w:rPr>
          <w:lang w:val="en-US" w:eastAsia="zh-CN"/>
        </w:rPr>
        <w:t>.</w:t>
      </w:r>
      <w:r w:rsidR="00BF13B3">
        <w:rPr>
          <w:lang w:val="sr-Cyrl-RS" w:eastAsia="zh-CN"/>
        </w:rPr>
        <w:t xml:space="preserve"> </w:t>
      </w:r>
      <w:r w:rsidR="004A51F0">
        <w:rPr>
          <w:lang w:val="sr-Cyrl-RS" w:eastAsia="zh-CN"/>
        </w:rPr>
        <w:t xml:space="preserve">Постоје четири врсте угоститеља: </w:t>
      </w:r>
      <w:r w:rsidR="004A51F0">
        <w:rPr>
          <w:i/>
          <w:iCs/>
          <w:lang w:val="en-US" w:eastAsia="zh-CN"/>
        </w:rPr>
        <w:t xml:space="preserve">preduzetnik, ustanova, pravno lice </w:t>
      </w:r>
      <w:r w:rsidR="004A51F0">
        <w:rPr>
          <w:lang w:val="sr-Cyrl-RS" w:eastAsia="zh-CN"/>
        </w:rPr>
        <w:t xml:space="preserve">и </w:t>
      </w:r>
      <w:r w:rsidR="004A51F0">
        <w:rPr>
          <w:i/>
          <w:iCs/>
          <w:lang w:val="en-US" w:eastAsia="zh-CN"/>
        </w:rPr>
        <w:t>fizicko lice</w:t>
      </w:r>
      <w:r w:rsidR="004A51F0">
        <w:rPr>
          <w:lang w:val="sr-Cyrl-RS" w:eastAsia="zh-CN"/>
        </w:rPr>
        <w:t>. Са тим табелама табела</w:t>
      </w:r>
      <w:r w:rsidR="004A51F0">
        <w:rPr>
          <w:i/>
          <w:iCs/>
          <w:lang w:val="en-US" w:eastAsia="zh-CN"/>
        </w:rPr>
        <w:t xml:space="preserve"> ugostitelj</w:t>
      </w:r>
      <w:r w:rsidR="004A51F0">
        <w:rPr>
          <w:i/>
          <w:iCs/>
          <w:lang w:val="sr-Cyrl-RS" w:eastAsia="zh-CN"/>
        </w:rPr>
        <w:t xml:space="preserve"> </w:t>
      </w:r>
      <w:r w:rsidR="004A51F0">
        <w:rPr>
          <w:lang w:val="sr-Cyrl-RS" w:eastAsia="zh-CN"/>
        </w:rPr>
        <w:t>је повезан</w:t>
      </w:r>
      <w:r w:rsidR="003028AC">
        <w:rPr>
          <w:lang w:val="sr-Cyrl-RS" w:eastAsia="zh-CN"/>
        </w:rPr>
        <w:t>а</w:t>
      </w:r>
      <w:r w:rsidR="004A51F0">
        <w:rPr>
          <w:lang w:val="sr-Cyrl-RS" w:eastAsia="zh-CN"/>
        </w:rPr>
        <w:t xml:space="preserve"> на основу </w:t>
      </w:r>
      <w:r w:rsidR="004A51F0" w:rsidRPr="00403A24">
        <w:rPr>
          <w:i/>
          <w:iCs/>
          <w:lang w:val="sr-Cyrl-RS" w:eastAsia="zh-CN"/>
        </w:rPr>
        <w:t>id</w:t>
      </w:r>
      <w:r w:rsidR="004A51F0" w:rsidRPr="00403A24">
        <w:rPr>
          <w:lang w:val="sr-Cyrl-RS" w:eastAsia="zh-CN"/>
        </w:rPr>
        <w:t>-a</w:t>
      </w:r>
      <w:r w:rsidR="004A51F0">
        <w:rPr>
          <w:lang w:val="sr-Cyrl-RS" w:eastAsia="zh-CN"/>
        </w:rPr>
        <w:t xml:space="preserve"> угоститеља.</w:t>
      </w:r>
    </w:p>
    <w:p w14:paraId="5D168982" w14:textId="0CFFB175" w:rsidR="004A51F0" w:rsidRDefault="004A51F0" w:rsidP="004A51F0">
      <w:pPr>
        <w:pStyle w:val="Osnovnitekst"/>
        <w:rPr>
          <w:lang w:val="sr-Cyrl-RS" w:eastAsia="zh-CN"/>
        </w:rPr>
      </w:pPr>
      <w:r>
        <w:rPr>
          <w:lang w:val="sr-Cyrl-RS" w:eastAsia="zh-CN"/>
        </w:rPr>
        <w:t xml:space="preserve">Табела </w:t>
      </w:r>
      <w:r>
        <w:rPr>
          <w:i/>
          <w:iCs/>
          <w:lang w:val="en-US" w:eastAsia="zh-CN"/>
        </w:rPr>
        <w:t>preduzetnik</w:t>
      </w:r>
      <w:r w:rsidR="003028AC">
        <w:rPr>
          <w:i/>
          <w:iCs/>
          <w:lang w:val="en-US" w:eastAsia="zh-CN"/>
        </w:rPr>
        <w:t xml:space="preserve"> </w:t>
      </w:r>
      <w:r w:rsidR="003028AC">
        <w:rPr>
          <w:lang w:val="sr-Cyrl-RS" w:eastAsia="zh-CN"/>
        </w:rPr>
        <w:t>чува информације</w:t>
      </w:r>
      <w:r w:rsidR="00D15EC2">
        <w:rPr>
          <w:lang w:val="sr-Cyrl-RS" w:eastAsia="zh-CN"/>
        </w:rPr>
        <w:t xml:space="preserve"> корисника угоститеља који су предузетници</w:t>
      </w:r>
      <w:r w:rsidR="003028AC">
        <w:rPr>
          <w:lang w:val="sr-Cyrl-RS" w:eastAsia="zh-CN"/>
        </w:rPr>
        <w:t>.</w:t>
      </w:r>
      <w:r w:rsidR="00D15EC2">
        <w:rPr>
          <w:lang w:val="sr-Cyrl-RS" w:eastAsia="zh-CN"/>
        </w:rPr>
        <w:t xml:space="preserve"> </w:t>
      </w:r>
      <w:r w:rsidR="003028AC">
        <w:rPr>
          <w:lang w:val="sr-Cyrl-RS" w:eastAsia="zh-CN"/>
        </w:rPr>
        <w:t>К</w:t>
      </w:r>
      <w:r w:rsidR="00D15EC2">
        <w:rPr>
          <w:lang w:val="sr-Cyrl-RS" w:eastAsia="zh-CN"/>
        </w:rPr>
        <w:t>олон</w:t>
      </w:r>
      <w:r w:rsidR="003028AC">
        <w:rPr>
          <w:lang w:val="sr-Cyrl-RS" w:eastAsia="zh-CN"/>
        </w:rPr>
        <w:t>е</w:t>
      </w:r>
      <w:r w:rsidR="00D15EC2">
        <w:rPr>
          <w:lang w:val="sr-Cyrl-RS" w:eastAsia="zh-CN"/>
        </w:rPr>
        <w:t xml:space="preserve"> </w:t>
      </w:r>
      <w:r w:rsidR="00D15EC2">
        <w:rPr>
          <w:i/>
          <w:iCs/>
          <w:lang w:val="en-US" w:eastAsia="zh-CN"/>
        </w:rPr>
        <w:t xml:space="preserve">ime, prezime, adresa </w:t>
      </w:r>
      <w:r w:rsidR="00D15EC2">
        <w:rPr>
          <w:lang w:val="sr-Cyrl-RS" w:eastAsia="zh-CN"/>
        </w:rPr>
        <w:t xml:space="preserve">и </w:t>
      </w:r>
      <w:r w:rsidR="00D15EC2">
        <w:rPr>
          <w:i/>
          <w:iCs/>
          <w:lang w:val="en-US" w:eastAsia="zh-CN"/>
        </w:rPr>
        <w:t xml:space="preserve">delatnost </w:t>
      </w:r>
      <w:r w:rsidR="00D15EC2">
        <w:rPr>
          <w:lang w:val="sr-Cyrl-RS" w:eastAsia="zh-CN"/>
        </w:rPr>
        <w:t>садрж</w:t>
      </w:r>
      <w:r w:rsidR="003028AC">
        <w:rPr>
          <w:lang w:val="sr-Cyrl-RS" w:eastAsia="zh-CN"/>
        </w:rPr>
        <w:t>е</w:t>
      </w:r>
      <w:r w:rsidR="00D15EC2">
        <w:rPr>
          <w:lang w:val="sr-Cyrl-RS" w:eastAsia="zh-CN"/>
        </w:rPr>
        <w:t xml:space="preserve"> личне податке предузетника.</w:t>
      </w:r>
    </w:p>
    <w:p w14:paraId="6C9D05DB" w14:textId="0B7D1DFE" w:rsidR="00D15EC2" w:rsidRPr="003028AC" w:rsidRDefault="00D15EC2" w:rsidP="00D15EC2">
      <w:pPr>
        <w:pStyle w:val="Osnovnitekst"/>
        <w:rPr>
          <w:lang w:val="sr-Cyrl-RS" w:eastAsia="zh-CN"/>
        </w:rPr>
      </w:pPr>
      <w:r>
        <w:rPr>
          <w:lang w:val="sr-Cyrl-RS" w:eastAsia="zh-CN"/>
        </w:rPr>
        <w:t xml:space="preserve">Табела </w:t>
      </w:r>
      <w:r>
        <w:rPr>
          <w:i/>
          <w:iCs/>
          <w:lang w:val="en-US" w:eastAsia="zh-CN"/>
        </w:rPr>
        <w:t xml:space="preserve">ustanova </w:t>
      </w:r>
      <w:r w:rsidR="003028AC">
        <w:rPr>
          <w:lang w:val="sr-Cyrl-RS" w:eastAsia="zh-CN"/>
        </w:rPr>
        <w:t xml:space="preserve">чува информације </w:t>
      </w:r>
      <w:r>
        <w:rPr>
          <w:lang w:val="sr-Cyrl-RS" w:eastAsia="zh-CN"/>
        </w:rPr>
        <w:t>корисника угоститеља који представљају установе</w:t>
      </w:r>
      <w:r w:rsidR="003028AC">
        <w:rPr>
          <w:lang w:val="sr-Cyrl-RS" w:eastAsia="zh-CN"/>
        </w:rPr>
        <w:t>.</w:t>
      </w:r>
      <w:r>
        <w:rPr>
          <w:lang w:val="sr-Cyrl-RS" w:eastAsia="zh-CN"/>
        </w:rPr>
        <w:t xml:space="preserve"> </w:t>
      </w:r>
      <w:r w:rsidR="003028AC">
        <w:rPr>
          <w:lang w:val="sr-Cyrl-RS" w:eastAsia="zh-CN"/>
        </w:rPr>
        <w:t>К</w:t>
      </w:r>
      <w:r>
        <w:rPr>
          <w:lang w:val="sr-Cyrl-RS" w:eastAsia="zh-CN"/>
        </w:rPr>
        <w:t>олон</w:t>
      </w:r>
      <w:r w:rsidR="003028AC">
        <w:rPr>
          <w:lang w:val="sr-Cyrl-RS" w:eastAsia="zh-CN"/>
        </w:rPr>
        <w:t>е</w:t>
      </w:r>
      <w:r>
        <w:rPr>
          <w:lang w:val="sr-Cyrl-RS" w:eastAsia="zh-CN"/>
        </w:rPr>
        <w:t xml:space="preserve"> </w:t>
      </w:r>
      <w:r>
        <w:rPr>
          <w:i/>
          <w:iCs/>
          <w:lang w:val="en-US" w:eastAsia="zh-CN"/>
        </w:rPr>
        <w:t xml:space="preserve">naziv, adresa </w:t>
      </w:r>
      <w:r>
        <w:rPr>
          <w:lang w:val="sr-Cyrl-RS" w:eastAsia="zh-CN"/>
        </w:rPr>
        <w:t xml:space="preserve">и </w:t>
      </w:r>
      <w:r>
        <w:rPr>
          <w:i/>
          <w:iCs/>
          <w:lang w:val="en-US" w:eastAsia="zh-CN"/>
        </w:rPr>
        <w:t xml:space="preserve">vrstaustanove </w:t>
      </w:r>
      <w:r>
        <w:rPr>
          <w:lang w:val="sr-Cyrl-RS" w:eastAsia="zh-CN"/>
        </w:rPr>
        <w:t>садрж</w:t>
      </w:r>
      <w:r w:rsidR="003028AC">
        <w:rPr>
          <w:lang w:val="sr-Cyrl-RS" w:eastAsia="zh-CN"/>
        </w:rPr>
        <w:t>е</w:t>
      </w:r>
      <w:r>
        <w:rPr>
          <w:lang w:val="sr-Cyrl-RS" w:eastAsia="zh-CN"/>
        </w:rPr>
        <w:t xml:space="preserve"> податке о установама.</w:t>
      </w:r>
      <w:r w:rsidR="003028AC">
        <w:rPr>
          <w:lang w:val="en-US" w:eastAsia="zh-CN"/>
        </w:rPr>
        <w:t xml:space="preserve"> </w:t>
      </w:r>
      <w:r w:rsidR="003028AC">
        <w:rPr>
          <w:lang w:val="sr-Cyrl-RS" w:eastAsia="zh-CN"/>
        </w:rPr>
        <w:t xml:space="preserve">У колони </w:t>
      </w:r>
      <w:r w:rsidR="003028AC">
        <w:rPr>
          <w:i/>
          <w:iCs/>
          <w:lang w:val="en-US" w:eastAsia="zh-CN"/>
        </w:rPr>
        <w:t xml:space="preserve">vrstaustanove </w:t>
      </w:r>
      <w:r w:rsidR="003028AC">
        <w:rPr>
          <w:i/>
          <w:iCs/>
          <w:lang w:val="sr-Cyrl-RS" w:eastAsia="zh-CN"/>
        </w:rPr>
        <w:t xml:space="preserve"> </w:t>
      </w:r>
      <w:r w:rsidR="003028AC">
        <w:rPr>
          <w:lang w:val="sr-Cyrl-RS" w:eastAsia="zh-CN"/>
        </w:rPr>
        <w:t>чувају се подаци о врсти установе.</w:t>
      </w:r>
    </w:p>
    <w:p w14:paraId="4E4960CF" w14:textId="5DD1D6F1" w:rsidR="003028AC" w:rsidRPr="005B0121" w:rsidRDefault="003028AC" w:rsidP="003028AC">
      <w:pPr>
        <w:pStyle w:val="Osnovnitekst"/>
        <w:rPr>
          <w:lang w:val="sr-Cyrl-RS" w:eastAsia="zh-CN"/>
        </w:rPr>
      </w:pPr>
      <w:r>
        <w:rPr>
          <w:lang w:val="sr-Cyrl-RS" w:eastAsia="zh-CN"/>
        </w:rPr>
        <w:t xml:space="preserve">Табела </w:t>
      </w:r>
      <w:r>
        <w:rPr>
          <w:i/>
          <w:iCs/>
          <w:lang w:val="en-US" w:eastAsia="zh-CN"/>
        </w:rPr>
        <w:t xml:space="preserve">pravnolice </w:t>
      </w:r>
      <w:r>
        <w:rPr>
          <w:lang w:val="sr-Cyrl-RS" w:eastAsia="zh-CN"/>
        </w:rPr>
        <w:t xml:space="preserve">чува информације корисника угоститеља који представљају </w:t>
      </w:r>
      <w:r w:rsidR="005B0121">
        <w:rPr>
          <w:lang w:val="sr-Cyrl-RS" w:eastAsia="zh-CN"/>
        </w:rPr>
        <w:t>правна лица</w:t>
      </w:r>
      <w:r>
        <w:rPr>
          <w:lang w:val="sr-Cyrl-RS" w:eastAsia="zh-CN"/>
        </w:rPr>
        <w:t xml:space="preserve">. Колоне </w:t>
      </w:r>
      <w:r>
        <w:rPr>
          <w:i/>
          <w:iCs/>
          <w:lang w:val="en-US" w:eastAsia="zh-CN"/>
        </w:rPr>
        <w:t xml:space="preserve">nazivfirme, adresafirme </w:t>
      </w:r>
      <w:r>
        <w:rPr>
          <w:lang w:val="sr-Cyrl-RS" w:eastAsia="zh-CN"/>
        </w:rPr>
        <w:t xml:space="preserve">и </w:t>
      </w:r>
      <w:r>
        <w:rPr>
          <w:i/>
          <w:iCs/>
          <w:lang w:val="en-US" w:eastAsia="zh-CN"/>
        </w:rPr>
        <w:t xml:space="preserve">pib </w:t>
      </w:r>
      <w:r>
        <w:rPr>
          <w:lang w:val="sr-Cyrl-RS" w:eastAsia="zh-CN"/>
        </w:rPr>
        <w:t>садрже податке о</w:t>
      </w:r>
      <w:r w:rsidR="005B0121">
        <w:rPr>
          <w:lang w:val="sr-Cyrl-RS" w:eastAsia="zh-CN"/>
        </w:rPr>
        <w:t xml:space="preserve"> правним лицима</w:t>
      </w:r>
      <w:r>
        <w:rPr>
          <w:lang w:val="sr-Cyrl-RS" w:eastAsia="zh-CN"/>
        </w:rPr>
        <w:t>.</w:t>
      </w:r>
      <w:r w:rsidR="005B0121">
        <w:rPr>
          <w:lang w:val="sr-Cyrl-RS" w:eastAsia="zh-CN"/>
        </w:rPr>
        <w:t xml:space="preserve"> Колона </w:t>
      </w:r>
      <w:r w:rsidR="005B0121">
        <w:rPr>
          <w:i/>
          <w:iCs/>
          <w:lang w:val="en-US" w:eastAsia="zh-CN"/>
        </w:rPr>
        <w:t xml:space="preserve">pib </w:t>
      </w:r>
      <w:r w:rsidR="005B0121">
        <w:rPr>
          <w:lang w:val="sr-Cyrl-RS" w:eastAsia="zh-CN"/>
        </w:rPr>
        <w:t>представља порески идентификациони број правног лица, који идентификује правно лице и самим тим мора бити јединствена.</w:t>
      </w:r>
    </w:p>
    <w:p w14:paraId="512F5A00" w14:textId="54DD1686" w:rsidR="003028AC" w:rsidRPr="00D15EC2" w:rsidRDefault="003028AC" w:rsidP="003028AC">
      <w:pPr>
        <w:pStyle w:val="Osnovnitekst"/>
        <w:rPr>
          <w:lang w:val="sr-Cyrl-RS" w:eastAsia="zh-CN"/>
        </w:rPr>
      </w:pPr>
      <w:r>
        <w:rPr>
          <w:lang w:val="sr-Cyrl-RS" w:eastAsia="zh-CN"/>
        </w:rPr>
        <w:t xml:space="preserve">Табела </w:t>
      </w:r>
      <w:r w:rsidR="005B0121">
        <w:rPr>
          <w:i/>
          <w:iCs/>
          <w:lang w:val="en-US" w:eastAsia="zh-CN"/>
        </w:rPr>
        <w:t>fizickolice</w:t>
      </w:r>
      <w:r>
        <w:rPr>
          <w:i/>
          <w:iCs/>
          <w:lang w:val="en-US" w:eastAsia="zh-CN"/>
        </w:rPr>
        <w:t xml:space="preserve"> </w:t>
      </w:r>
      <w:r>
        <w:rPr>
          <w:lang w:val="sr-Cyrl-RS" w:eastAsia="zh-CN"/>
        </w:rPr>
        <w:t xml:space="preserve">чува информације корисника угоститеља који представљају </w:t>
      </w:r>
      <w:r w:rsidR="005B0121">
        <w:rPr>
          <w:lang w:val="sr-Cyrl-RS" w:eastAsia="zh-CN"/>
        </w:rPr>
        <w:t>физичка лица</w:t>
      </w:r>
      <w:r>
        <w:rPr>
          <w:lang w:val="sr-Cyrl-RS" w:eastAsia="zh-CN"/>
        </w:rPr>
        <w:t xml:space="preserve">. Колоне </w:t>
      </w:r>
      <w:r w:rsidR="005B0121">
        <w:rPr>
          <w:i/>
          <w:iCs/>
          <w:lang w:val="en-US" w:eastAsia="zh-CN"/>
        </w:rPr>
        <w:t>ime, prezime</w:t>
      </w:r>
      <w:r>
        <w:rPr>
          <w:i/>
          <w:iCs/>
          <w:lang w:val="en-US" w:eastAsia="zh-CN"/>
        </w:rPr>
        <w:t xml:space="preserve">, adresa </w:t>
      </w:r>
      <w:r>
        <w:rPr>
          <w:lang w:val="sr-Cyrl-RS" w:eastAsia="zh-CN"/>
        </w:rPr>
        <w:t>и</w:t>
      </w:r>
      <w:r w:rsidR="005B0121">
        <w:rPr>
          <w:lang w:val="en-US" w:eastAsia="zh-CN"/>
        </w:rPr>
        <w:t xml:space="preserve"> </w:t>
      </w:r>
      <w:r w:rsidR="005B0121">
        <w:rPr>
          <w:i/>
          <w:iCs/>
          <w:lang w:val="en-US" w:eastAsia="zh-CN"/>
        </w:rPr>
        <w:t>jmbg</w:t>
      </w:r>
      <w:r>
        <w:rPr>
          <w:i/>
          <w:iCs/>
          <w:lang w:val="en-US" w:eastAsia="zh-CN"/>
        </w:rPr>
        <w:t xml:space="preserve"> </w:t>
      </w:r>
      <w:r>
        <w:rPr>
          <w:lang w:val="sr-Cyrl-RS" w:eastAsia="zh-CN"/>
        </w:rPr>
        <w:t>садрже податке о</w:t>
      </w:r>
      <w:r w:rsidR="005B0121">
        <w:rPr>
          <w:lang w:val="sr-Cyrl-RS" w:eastAsia="zh-CN"/>
        </w:rPr>
        <w:t xml:space="preserve"> физичким лицима</w:t>
      </w:r>
      <w:r>
        <w:rPr>
          <w:lang w:val="sr-Cyrl-RS" w:eastAsia="zh-CN"/>
        </w:rPr>
        <w:t>.</w:t>
      </w:r>
      <w:r w:rsidR="005B0121">
        <w:rPr>
          <w:lang w:val="sr-Cyrl-RS" w:eastAsia="zh-CN"/>
        </w:rPr>
        <w:t xml:space="preserve"> Колона </w:t>
      </w:r>
      <w:r w:rsidR="005B0121">
        <w:rPr>
          <w:i/>
          <w:iCs/>
          <w:lang w:val="en-US" w:eastAsia="zh-CN"/>
        </w:rPr>
        <w:t xml:space="preserve">jmbg </w:t>
      </w:r>
      <w:r w:rsidR="005B0121">
        <w:rPr>
          <w:lang w:val="sr-Cyrl-RS" w:eastAsia="zh-CN"/>
        </w:rPr>
        <w:t>представља јединствени матични број грађана, који идентификује физичко лице и самим тим мора бити јединствена.</w:t>
      </w:r>
    </w:p>
    <w:p w14:paraId="099F2168" w14:textId="77D881A4" w:rsidR="00FC4192" w:rsidRDefault="00FC4192" w:rsidP="00FC4192">
      <w:pPr>
        <w:pStyle w:val="Osnovnitekst"/>
        <w:rPr>
          <w:lang w:val="sr-Cyrl-RS" w:eastAsia="zh-CN"/>
        </w:rPr>
      </w:pPr>
      <w:r>
        <w:rPr>
          <w:lang w:val="sr-Cyrl-RS" w:eastAsia="zh-CN"/>
        </w:rPr>
        <w:t xml:space="preserve">Табела </w:t>
      </w:r>
      <w:r>
        <w:rPr>
          <w:i/>
          <w:iCs/>
          <w:lang w:val="en-US" w:eastAsia="zh-CN"/>
        </w:rPr>
        <w:t xml:space="preserve">turista </w:t>
      </w:r>
      <w:r>
        <w:rPr>
          <w:lang w:val="sr-Cyrl-RS" w:eastAsia="zh-CN"/>
        </w:rPr>
        <w:t xml:space="preserve">представља табелу која садржи табелу која садржи додатне податке о туристима. Туристи су корисници система чија је главна функционалност креирање/измена сопствених резервација. Са табелом </w:t>
      </w:r>
      <w:r>
        <w:rPr>
          <w:i/>
          <w:iCs/>
          <w:lang w:val="en-US" w:eastAsia="zh-CN"/>
        </w:rPr>
        <w:t>rezervacija</w:t>
      </w:r>
      <w:r>
        <w:rPr>
          <w:lang w:val="sr-Cyrl-RS" w:eastAsia="zh-CN"/>
        </w:rPr>
        <w:t xml:space="preserve"> повезани су на основу </w:t>
      </w:r>
      <w:r>
        <w:rPr>
          <w:i/>
          <w:iCs/>
          <w:lang w:val="en-US" w:eastAsia="zh-CN"/>
        </w:rPr>
        <w:t>id-</w:t>
      </w:r>
      <w:r>
        <w:rPr>
          <w:lang w:val="sr-Cyrl-RS" w:eastAsia="zh-CN"/>
        </w:rPr>
        <w:t xml:space="preserve">а туристе. Колоне </w:t>
      </w:r>
      <w:r>
        <w:rPr>
          <w:i/>
          <w:iCs/>
          <w:lang w:val="en-US" w:eastAsia="zh-CN"/>
        </w:rPr>
        <w:t xml:space="preserve">ime, prezime, datumrodjenja </w:t>
      </w:r>
      <w:r>
        <w:rPr>
          <w:lang w:val="sr-Cyrl-RS" w:eastAsia="zh-CN"/>
        </w:rPr>
        <w:t xml:space="preserve">и </w:t>
      </w:r>
      <w:r>
        <w:rPr>
          <w:i/>
          <w:iCs/>
          <w:lang w:val="en-US" w:eastAsia="zh-CN"/>
        </w:rPr>
        <w:t xml:space="preserve">drzavljanstvo </w:t>
      </w:r>
      <w:r>
        <w:rPr>
          <w:lang w:val="sr-Cyrl-RS" w:eastAsia="zh-CN"/>
        </w:rPr>
        <w:t>садрже основне информације о туристима.</w:t>
      </w:r>
    </w:p>
    <w:p w14:paraId="3F0B0C9D" w14:textId="02AF3C3C" w:rsidR="00FC4192" w:rsidRDefault="00FC4192" w:rsidP="00FC4192">
      <w:pPr>
        <w:pStyle w:val="Osnovnitekst"/>
        <w:rPr>
          <w:lang w:val="en-US" w:eastAsia="zh-CN"/>
        </w:rPr>
      </w:pPr>
      <w:r>
        <w:rPr>
          <w:lang w:val="sr-Cyrl-RS" w:eastAsia="zh-CN"/>
        </w:rPr>
        <w:t xml:space="preserve">Табела </w:t>
      </w:r>
      <w:r>
        <w:rPr>
          <w:i/>
          <w:iCs/>
          <w:lang w:val="en-US" w:eastAsia="zh-CN"/>
        </w:rPr>
        <w:t xml:space="preserve">privilegovanikorisnik </w:t>
      </w:r>
      <w:r>
        <w:rPr>
          <w:lang w:val="sr-Cyrl-RS" w:eastAsia="zh-CN"/>
        </w:rPr>
        <w:t xml:space="preserve">представља табелу која садржи табелу која садржи додатне податке о привилегованим корисницима. Колоне </w:t>
      </w:r>
      <w:r>
        <w:rPr>
          <w:i/>
          <w:iCs/>
          <w:lang w:val="en-US" w:eastAsia="zh-CN"/>
        </w:rPr>
        <w:t>ime, prezime</w:t>
      </w:r>
      <w:r>
        <w:rPr>
          <w:i/>
          <w:iCs/>
          <w:lang w:val="sr-Cyrl-RS" w:eastAsia="zh-CN"/>
        </w:rPr>
        <w:t xml:space="preserve"> </w:t>
      </w:r>
      <w:r>
        <w:rPr>
          <w:lang w:val="sr-Cyrl-RS" w:eastAsia="zh-CN"/>
        </w:rPr>
        <w:t xml:space="preserve">и </w:t>
      </w:r>
      <w:r>
        <w:rPr>
          <w:i/>
          <w:iCs/>
          <w:lang w:val="en-US" w:eastAsia="zh-CN"/>
        </w:rPr>
        <w:t>datumrodjenja</w:t>
      </w:r>
      <w:r>
        <w:rPr>
          <w:i/>
          <w:iCs/>
          <w:lang w:val="sr-Cyrl-RS" w:eastAsia="zh-CN"/>
        </w:rPr>
        <w:t xml:space="preserve"> </w:t>
      </w:r>
      <w:r>
        <w:rPr>
          <w:lang w:val="sr-Cyrl-RS" w:eastAsia="zh-CN"/>
        </w:rPr>
        <w:t>садрже основне информације о привилегованим корисницима.</w:t>
      </w:r>
    </w:p>
    <w:p w14:paraId="07D44764" w14:textId="67124E88" w:rsidR="00CF3FF3" w:rsidRPr="00CF3FF3" w:rsidRDefault="00CF3FF3" w:rsidP="00CF3FF3">
      <w:pPr>
        <w:pStyle w:val="Osnovnitekst"/>
        <w:rPr>
          <w:lang w:val="sr-Cyrl-RS" w:eastAsia="zh-CN"/>
        </w:rPr>
      </w:pPr>
      <w:r>
        <w:rPr>
          <w:lang w:val="sr-Cyrl-RS" w:eastAsia="zh-CN"/>
        </w:rPr>
        <w:lastRenderedPageBreak/>
        <w:t xml:space="preserve">Табела </w:t>
      </w:r>
      <w:r>
        <w:rPr>
          <w:i/>
          <w:iCs/>
          <w:lang w:val="en-US" w:eastAsia="zh-CN"/>
        </w:rPr>
        <w:t>sanduce</w:t>
      </w:r>
      <w:r>
        <w:rPr>
          <w:i/>
          <w:iCs/>
          <w:lang w:val="sr-Cyrl-RS" w:eastAsia="zh-CN"/>
        </w:rPr>
        <w:t xml:space="preserve"> </w:t>
      </w:r>
      <w:r>
        <w:rPr>
          <w:lang w:val="sr-Cyrl-RS" w:eastAsia="zh-CN"/>
        </w:rPr>
        <w:t xml:space="preserve">садржи информације о сандучетима угоститеља. Свако сандуче има свог угоститеља и поруке које су у том сандучету. Са табелом угоститељ повезана је на основу </w:t>
      </w:r>
      <w:r>
        <w:rPr>
          <w:i/>
          <w:iCs/>
          <w:lang w:val="en-US" w:eastAsia="zh-CN"/>
        </w:rPr>
        <w:t>id-</w:t>
      </w:r>
      <w:r>
        <w:rPr>
          <w:lang w:val="en-US" w:eastAsia="zh-CN"/>
        </w:rPr>
        <w:t>a</w:t>
      </w:r>
      <w:r>
        <w:rPr>
          <w:lang w:val="sr-Cyrl-RS" w:eastAsia="zh-CN"/>
        </w:rPr>
        <w:t xml:space="preserve"> угоститеља, док је са порукама повезана на основу </w:t>
      </w:r>
      <w:r>
        <w:rPr>
          <w:i/>
          <w:iCs/>
          <w:lang w:val="en-US" w:eastAsia="zh-CN"/>
        </w:rPr>
        <w:t>id-</w:t>
      </w:r>
      <w:r>
        <w:rPr>
          <w:lang w:val="en-US" w:eastAsia="zh-CN"/>
        </w:rPr>
        <w:t>a</w:t>
      </w:r>
      <w:r>
        <w:rPr>
          <w:lang w:val="sr-Cyrl-RS" w:eastAsia="zh-CN"/>
        </w:rPr>
        <w:t xml:space="preserve"> сандучета.</w:t>
      </w:r>
    </w:p>
    <w:p w14:paraId="41C9E25C" w14:textId="35153599" w:rsidR="00CF3FF3" w:rsidRDefault="00CF3FF3" w:rsidP="00CF3FF3">
      <w:pPr>
        <w:pStyle w:val="Osnovnitekst"/>
        <w:rPr>
          <w:lang w:val="sr-Cyrl-RS" w:eastAsia="zh-CN"/>
        </w:rPr>
      </w:pPr>
      <w:r>
        <w:rPr>
          <w:lang w:val="sr-Cyrl-RS" w:eastAsia="zh-CN"/>
        </w:rPr>
        <w:t xml:space="preserve">Табела </w:t>
      </w:r>
      <w:r>
        <w:rPr>
          <w:i/>
          <w:iCs/>
          <w:lang w:val="en-US" w:eastAsia="zh-CN"/>
        </w:rPr>
        <w:t>poruka</w:t>
      </w:r>
      <w:r>
        <w:rPr>
          <w:i/>
          <w:iCs/>
          <w:lang w:val="sr-Cyrl-RS" w:eastAsia="zh-CN"/>
        </w:rPr>
        <w:t xml:space="preserve"> </w:t>
      </w:r>
      <w:r>
        <w:rPr>
          <w:lang w:val="sr-Cyrl-RS" w:eastAsia="zh-CN"/>
        </w:rPr>
        <w:t xml:space="preserve">садржи информације о порукама које стижу угоститељима. Порука мора припадати сандучету и са сандучетом је повезана по </w:t>
      </w:r>
      <w:r>
        <w:rPr>
          <w:i/>
          <w:iCs/>
          <w:lang w:val="en-US" w:eastAsia="zh-CN"/>
        </w:rPr>
        <w:t>id-</w:t>
      </w:r>
      <w:r>
        <w:rPr>
          <w:lang w:val="sr-Cyrl-RS" w:eastAsia="zh-CN"/>
        </w:rPr>
        <w:t xml:space="preserve">ју сандучета. Једно сандуче може да садржи више порука док једна порука може припадати само једном сандучету. Колона </w:t>
      </w:r>
      <w:r>
        <w:rPr>
          <w:i/>
          <w:iCs/>
          <w:lang w:val="en-US" w:eastAsia="zh-CN"/>
        </w:rPr>
        <w:t xml:space="preserve">sadrzaj </w:t>
      </w:r>
      <w:r>
        <w:rPr>
          <w:lang w:val="sr-Cyrl-RS" w:eastAsia="zh-CN"/>
        </w:rPr>
        <w:t xml:space="preserve">представља садржај поруке, док колона </w:t>
      </w:r>
      <w:r>
        <w:rPr>
          <w:i/>
          <w:iCs/>
          <w:lang w:val="en-US" w:eastAsia="zh-CN"/>
        </w:rPr>
        <w:t xml:space="preserve">procitana </w:t>
      </w:r>
      <w:r>
        <w:rPr>
          <w:lang w:val="sr-Cyrl-RS" w:eastAsia="zh-CN"/>
        </w:rPr>
        <w:t xml:space="preserve">представља информацију да ли је порука прочитана или не. </w:t>
      </w:r>
    </w:p>
    <w:p w14:paraId="4EDF4186" w14:textId="7EC9C9B4" w:rsidR="00373088" w:rsidRDefault="00373088" w:rsidP="00373088">
      <w:pPr>
        <w:pStyle w:val="Osnovnitekst"/>
        <w:rPr>
          <w:lang w:val="sr-Cyrl-RS" w:eastAsia="zh-CN"/>
        </w:rPr>
      </w:pPr>
      <w:r>
        <w:rPr>
          <w:lang w:val="sr-Cyrl-RS" w:eastAsia="zh-CN"/>
        </w:rPr>
        <w:t xml:space="preserve">Табела </w:t>
      </w:r>
      <w:r>
        <w:rPr>
          <w:i/>
          <w:iCs/>
          <w:lang w:val="en-US" w:eastAsia="zh-CN"/>
        </w:rPr>
        <w:t xml:space="preserve">ugostiteljskiobjekat </w:t>
      </w:r>
      <w:r>
        <w:rPr>
          <w:lang w:val="sr-Cyrl-RS" w:eastAsia="zh-CN"/>
        </w:rPr>
        <w:t>садржи информације о</w:t>
      </w:r>
      <w:r>
        <w:rPr>
          <w:lang w:val="en-US" w:eastAsia="zh-CN"/>
        </w:rPr>
        <w:t xml:space="preserve"> </w:t>
      </w:r>
      <w:r>
        <w:rPr>
          <w:lang w:val="sr-Cyrl-RS" w:eastAsia="zh-CN"/>
        </w:rPr>
        <w:t xml:space="preserve">угоститељским објектима. Угоститељски објекат мора припадати угоститељу и са табелом </w:t>
      </w:r>
      <w:r>
        <w:rPr>
          <w:i/>
          <w:iCs/>
          <w:lang w:val="en-US" w:eastAsia="zh-CN"/>
        </w:rPr>
        <w:t xml:space="preserve">ugostitelj </w:t>
      </w:r>
      <w:r>
        <w:rPr>
          <w:lang w:val="sr-Cyrl-RS" w:eastAsia="zh-CN"/>
        </w:rPr>
        <w:t xml:space="preserve">је повезана по </w:t>
      </w:r>
      <w:r>
        <w:rPr>
          <w:i/>
          <w:iCs/>
          <w:lang w:val="en-US" w:eastAsia="zh-CN"/>
        </w:rPr>
        <w:t>id-</w:t>
      </w:r>
      <w:r>
        <w:rPr>
          <w:lang w:val="sr-Cyrl-RS" w:eastAsia="zh-CN"/>
        </w:rPr>
        <w:t xml:space="preserve">ју угоститеља. Један угоститељ може поседовати више угоститељских објеката, док угоститељски објекат може припадати само једном угоститељу. Угоститељски објекти морају бити категоризовани и у колони </w:t>
      </w:r>
      <w:r>
        <w:rPr>
          <w:i/>
          <w:iCs/>
          <w:lang w:val="en-US" w:eastAsia="zh-CN"/>
        </w:rPr>
        <w:t xml:space="preserve">kategorizovan </w:t>
      </w:r>
      <w:r>
        <w:rPr>
          <w:lang w:val="sr-Cyrl-RS" w:eastAsia="zh-CN"/>
        </w:rPr>
        <w:t xml:space="preserve">се чува та информација.  </w:t>
      </w:r>
      <w:r w:rsidR="00BF4D4A">
        <w:rPr>
          <w:lang w:val="sr-Cyrl-RS" w:eastAsia="zh-CN"/>
        </w:rPr>
        <w:t>Д</w:t>
      </w:r>
      <w:r>
        <w:rPr>
          <w:lang w:val="sr-Cyrl-RS" w:eastAsia="zh-CN"/>
        </w:rPr>
        <w:t xml:space="preserve">атум истека категоризације угоститељског </w:t>
      </w:r>
      <w:r w:rsidR="00BF4D4A">
        <w:rPr>
          <w:lang w:val="sr-Cyrl-RS" w:eastAsia="zh-CN"/>
        </w:rPr>
        <w:t xml:space="preserve">објекта се чува у колони </w:t>
      </w:r>
      <w:r w:rsidR="00BF4D4A">
        <w:rPr>
          <w:i/>
          <w:iCs/>
          <w:lang w:val="en-US" w:eastAsia="zh-CN"/>
        </w:rPr>
        <w:t>istekkategorizacije</w:t>
      </w:r>
      <w:r w:rsidR="00BF4D4A">
        <w:rPr>
          <w:lang w:val="sr-Cyrl-RS" w:eastAsia="zh-CN"/>
        </w:rPr>
        <w:t>, док се информација да ли је за угоститељски објекат послата порука о истеку категоризациј</w:t>
      </w:r>
      <w:r w:rsidR="00F30761">
        <w:rPr>
          <w:lang w:val="sr-Cyrl-RS" w:eastAsia="zh-CN"/>
        </w:rPr>
        <w:t xml:space="preserve">е чува у колони </w:t>
      </w:r>
      <w:r w:rsidR="00F30761">
        <w:rPr>
          <w:i/>
          <w:iCs/>
          <w:lang w:val="en-US" w:eastAsia="zh-CN"/>
        </w:rPr>
        <w:t>notifikovanoistekukategorizacije</w:t>
      </w:r>
      <w:r w:rsidR="00F30761">
        <w:rPr>
          <w:lang w:val="sr-Cyrl-RS" w:eastAsia="zh-CN"/>
        </w:rPr>
        <w:t xml:space="preserve">. Угоститељски објекат могу да креирају угоститељи, као и привилеговани корисници, али у том случају морају навести </w:t>
      </w:r>
      <w:r w:rsidR="00F30761">
        <w:rPr>
          <w:i/>
          <w:iCs/>
          <w:lang w:val="en-US" w:eastAsia="zh-CN"/>
        </w:rPr>
        <w:t xml:space="preserve">username </w:t>
      </w:r>
      <w:r w:rsidR="00F30761">
        <w:rPr>
          <w:lang w:val="sr-Cyrl-RS" w:eastAsia="zh-CN"/>
        </w:rPr>
        <w:t xml:space="preserve">угоститеља који ће бити власник угоститељског објекта. </w:t>
      </w:r>
    </w:p>
    <w:p w14:paraId="622E3916" w14:textId="2835506B" w:rsidR="00F30761" w:rsidRPr="0036727F" w:rsidRDefault="00F30761" w:rsidP="00373088">
      <w:pPr>
        <w:pStyle w:val="Osnovnitekst"/>
        <w:rPr>
          <w:lang w:val="sr-Cyrl-RS" w:eastAsia="zh-CN"/>
        </w:rPr>
      </w:pPr>
      <w:r>
        <w:rPr>
          <w:lang w:val="sr-Cyrl-RS" w:eastAsia="zh-CN"/>
        </w:rPr>
        <w:t xml:space="preserve">Табела </w:t>
      </w:r>
      <w:r>
        <w:rPr>
          <w:i/>
          <w:iCs/>
          <w:lang w:val="en-US" w:eastAsia="zh-CN"/>
        </w:rPr>
        <w:t xml:space="preserve">zahtevzakategorizaciju </w:t>
      </w:r>
      <w:r>
        <w:rPr>
          <w:lang w:val="sr-Cyrl-RS" w:eastAsia="zh-CN"/>
        </w:rPr>
        <w:t xml:space="preserve">чува информације о захтевима за категоризацију угоститељских објеката. Захтев за категоризацију креира угоститељ, власник угоститељског објекта за који се подноси захтев за категоризацију. Захтев за категоризацију повезан је са угоститељем по </w:t>
      </w:r>
      <w:r>
        <w:rPr>
          <w:i/>
          <w:iCs/>
          <w:lang w:val="en-US" w:eastAsia="zh-CN"/>
        </w:rPr>
        <w:t>id</w:t>
      </w:r>
      <w:r>
        <w:rPr>
          <w:lang w:val="en-US" w:eastAsia="zh-CN"/>
        </w:rPr>
        <w:t>-</w:t>
      </w:r>
      <w:r>
        <w:rPr>
          <w:lang w:val="sr-Cyrl-RS" w:eastAsia="zh-CN"/>
        </w:rPr>
        <w:t xml:space="preserve">ју угоститеља, а са угоститељским објектом по </w:t>
      </w:r>
      <w:r>
        <w:rPr>
          <w:i/>
          <w:iCs/>
          <w:lang w:val="en-US" w:eastAsia="zh-CN"/>
        </w:rPr>
        <w:t>id-</w:t>
      </w:r>
      <w:r>
        <w:rPr>
          <w:lang w:val="sr-Cyrl-RS" w:eastAsia="zh-CN"/>
        </w:rPr>
        <w:t xml:space="preserve">ју угоститељског објекта. Угоститељски објекат може имати више захтева за категоризацију, док захтев за категоризацију може припадати једном само једном угоститељском објекту. Иста веза постоји између угоститеља и захтева за категоризацију. </w:t>
      </w:r>
      <w:r w:rsidR="0036727F">
        <w:rPr>
          <w:lang w:val="sr-Cyrl-RS" w:eastAsia="zh-CN"/>
        </w:rPr>
        <w:t xml:space="preserve">У табели </w:t>
      </w:r>
      <w:r w:rsidR="0036727F">
        <w:rPr>
          <w:i/>
          <w:iCs/>
          <w:lang w:val="en-US" w:eastAsia="zh-CN"/>
        </w:rPr>
        <w:t>zahtevzakategorizaciju</w:t>
      </w:r>
      <w:r w:rsidR="0036727F">
        <w:rPr>
          <w:i/>
          <w:iCs/>
          <w:lang w:val="sr-Cyrl-RS" w:eastAsia="zh-CN"/>
        </w:rPr>
        <w:t xml:space="preserve"> </w:t>
      </w:r>
      <w:r w:rsidR="0036727F">
        <w:rPr>
          <w:lang w:val="sr-Cyrl-RS" w:eastAsia="zh-CN"/>
        </w:rPr>
        <w:t>чувају се подаци о датуму подношења захтев</w:t>
      </w:r>
      <w:r w:rsidR="0036727F">
        <w:rPr>
          <w:lang w:val="en-US" w:eastAsia="zh-CN"/>
        </w:rPr>
        <w:t>a (</w:t>
      </w:r>
      <w:r w:rsidR="0036727F">
        <w:rPr>
          <w:lang w:val="sr-Cyrl-RS" w:eastAsia="zh-CN"/>
        </w:rPr>
        <w:t xml:space="preserve">колона </w:t>
      </w:r>
      <w:r w:rsidR="0036727F">
        <w:rPr>
          <w:i/>
          <w:iCs/>
          <w:lang w:val="en-US" w:eastAsia="zh-CN"/>
        </w:rPr>
        <w:t>datumzahteva</w:t>
      </w:r>
      <w:r w:rsidR="0036727F">
        <w:rPr>
          <w:lang w:val="sr-Cyrl-RS" w:eastAsia="zh-CN"/>
        </w:rPr>
        <w:t xml:space="preserve">), о томе да ли је захтев прегледан </w:t>
      </w:r>
      <w:r w:rsidR="0036727F">
        <w:rPr>
          <w:lang w:val="en-US" w:eastAsia="zh-CN"/>
        </w:rPr>
        <w:t>(</w:t>
      </w:r>
      <w:r w:rsidR="0036727F">
        <w:rPr>
          <w:lang w:val="sr-Cyrl-RS" w:eastAsia="zh-CN"/>
        </w:rPr>
        <w:t xml:space="preserve">колона </w:t>
      </w:r>
      <w:r w:rsidR="0036727F">
        <w:rPr>
          <w:i/>
          <w:iCs/>
          <w:lang w:val="en-US" w:eastAsia="zh-CN"/>
        </w:rPr>
        <w:t>pregledan</w:t>
      </w:r>
      <w:r w:rsidR="0036727F">
        <w:rPr>
          <w:lang w:val="sr-Cyrl-RS" w:eastAsia="zh-CN"/>
        </w:rPr>
        <w:t>), да ли је одобрен</w:t>
      </w:r>
      <w:r w:rsidR="0036727F">
        <w:rPr>
          <w:lang w:val="en-US" w:eastAsia="zh-CN"/>
        </w:rPr>
        <w:t>(</w:t>
      </w:r>
      <w:r w:rsidR="0036727F">
        <w:rPr>
          <w:lang w:val="sr-Cyrl-RS" w:eastAsia="zh-CN"/>
        </w:rPr>
        <w:t xml:space="preserve">колона </w:t>
      </w:r>
      <w:r w:rsidR="0036727F">
        <w:rPr>
          <w:i/>
          <w:iCs/>
          <w:lang w:val="en-US" w:eastAsia="zh-CN"/>
        </w:rPr>
        <w:t>odobren</w:t>
      </w:r>
      <w:r w:rsidR="0036727F">
        <w:rPr>
          <w:lang w:val="sr-Cyrl-RS" w:eastAsia="zh-CN"/>
        </w:rPr>
        <w:t>), као и о кориснику који га је прегледао</w:t>
      </w:r>
      <w:r w:rsidR="0036727F">
        <w:rPr>
          <w:lang w:val="en-US" w:eastAsia="zh-CN"/>
        </w:rPr>
        <w:t>(</w:t>
      </w:r>
      <w:r w:rsidR="0036727F">
        <w:rPr>
          <w:lang w:val="sr-Cyrl-RS" w:eastAsia="zh-CN"/>
        </w:rPr>
        <w:t xml:space="preserve">колона </w:t>
      </w:r>
      <w:r w:rsidR="0036727F">
        <w:rPr>
          <w:i/>
          <w:iCs/>
          <w:lang w:val="en-US" w:eastAsia="zh-CN"/>
        </w:rPr>
        <w:t>korisnikpregledao</w:t>
      </w:r>
      <w:r w:rsidR="0036727F">
        <w:rPr>
          <w:lang w:val="sr-Cyrl-RS" w:eastAsia="zh-CN"/>
        </w:rPr>
        <w:t>). Само привилеговани корисници имају право да доносе одлуку о захтеву за категоризацију.</w:t>
      </w:r>
    </w:p>
    <w:p w14:paraId="77DF5C27" w14:textId="77777777" w:rsidR="00373088" w:rsidRPr="00CF3FF3" w:rsidRDefault="00373088" w:rsidP="00CF3FF3">
      <w:pPr>
        <w:pStyle w:val="Osnovnitekst"/>
        <w:rPr>
          <w:lang w:val="sr-Cyrl-RS" w:eastAsia="zh-CN"/>
        </w:rPr>
      </w:pPr>
    </w:p>
    <w:p w14:paraId="1785ECA5" w14:textId="77777777" w:rsidR="00CF3FF3" w:rsidRPr="00CF3FF3" w:rsidRDefault="00CF3FF3" w:rsidP="00FC4192">
      <w:pPr>
        <w:pStyle w:val="Osnovnitekst"/>
        <w:rPr>
          <w:lang w:val="en-US" w:eastAsia="zh-CN"/>
        </w:rPr>
      </w:pPr>
    </w:p>
    <w:p w14:paraId="3EA0EF59" w14:textId="77777777" w:rsidR="00FC4192" w:rsidRDefault="00FC4192" w:rsidP="00FC4192">
      <w:pPr>
        <w:pStyle w:val="Osnovnitekst"/>
        <w:rPr>
          <w:lang w:val="sr-Cyrl-RS" w:eastAsia="zh-CN"/>
        </w:rPr>
      </w:pPr>
    </w:p>
    <w:p w14:paraId="22952216" w14:textId="77777777" w:rsidR="003028AC" w:rsidRPr="00D15EC2" w:rsidRDefault="003028AC" w:rsidP="00D15EC2">
      <w:pPr>
        <w:pStyle w:val="Osnovnitekst"/>
        <w:rPr>
          <w:lang w:val="sr-Cyrl-RS" w:eastAsia="zh-CN"/>
        </w:rPr>
      </w:pPr>
    </w:p>
    <w:p w14:paraId="4A9C635F" w14:textId="77777777" w:rsidR="00D15EC2" w:rsidRPr="00D15EC2" w:rsidRDefault="00D15EC2" w:rsidP="004A51F0">
      <w:pPr>
        <w:pStyle w:val="Osnovnitekst"/>
        <w:rPr>
          <w:lang w:val="sr-Cyrl-RS" w:eastAsia="zh-CN"/>
        </w:rPr>
      </w:pPr>
    </w:p>
    <w:p w14:paraId="3A8181FC" w14:textId="6BAA3C1F" w:rsidR="00DA6861" w:rsidRPr="00403A24" w:rsidRDefault="00DA6861" w:rsidP="00DA6861">
      <w:pPr>
        <w:pStyle w:val="IInivonaslova-Potpoglavlje"/>
        <w:rPr>
          <w:lang w:val="sr-Cyrl-RS" w:eastAsia="zh-CN"/>
        </w:rPr>
      </w:pPr>
      <w:bookmarkStart w:id="31" w:name="_Toc169974278"/>
      <w:r w:rsidRPr="00403A24">
        <w:rPr>
          <w:lang w:val="sr-Cyrl-RS" w:eastAsia="zh-CN"/>
        </w:rPr>
        <w:t>Филтер ауторизације и ра</w:t>
      </w:r>
      <w:r w:rsidR="00511EE2" w:rsidRPr="00403A24">
        <w:rPr>
          <w:lang w:val="sr-Cyrl-RS" w:eastAsia="zh-CN"/>
        </w:rPr>
        <w:t>с</w:t>
      </w:r>
      <w:r w:rsidRPr="00403A24">
        <w:rPr>
          <w:lang w:val="sr-Cyrl-RS" w:eastAsia="zh-CN"/>
        </w:rPr>
        <w:t>подела улога</w:t>
      </w:r>
      <w:bookmarkEnd w:id="31"/>
    </w:p>
    <w:p w14:paraId="0DE2B489" w14:textId="58DAE96D" w:rsidR="00DA6861" w:rsidRPr="00403A24" w:rsidRDefault="00DA6861" w:rsidP="00DA6861">
      <w:pPr>
        <w:pStyle w:val="Osnovnitekst"/>
        <w:rPr>
          <w:lang w:val="sr-Cyrl-RS" w:eastAsia="zh-CN"/>
        </w:rPr>
      </w:pPr>
      <w:r w:rsidRPr="00403A24">
        <w:rPr>
          <w:lang w:val="sr-Cyrl-RS" w:eastAsia="zh-CN"/>
        </w:rPr>
        <w:t>Контрола приступа заснована на атрибутима дефинише парадигму контроле приступа којом се права приступа додељују корисницима коришћењем смерница у комбинацији са атрибутима. Атрибути могу бити кориснички атрибути, атрибути ресурса, атрибути окружења, објекти. Логика атрибута се своди на логику “АКО, ОНДА” тј. АКО је подносилац захтева на пример</w:t>
      </w:r>
      <w:r w:rsidR="00F61CF2" w:rsidRPr="00403A24">
        <w:rPr>
          <w:lang w:val="sr-Cyrl-RS" w:eastAsia="zh-CN"/>
        </w:rPr>
        <w:t>-</w:t>
      </w:r>
      <w:r w:rsidRPr="00403A24">
        <w:rPr>
          <w:lang w:val="sr-Cyrl-RS" w:eastAsia="zh-CN"/>
        </w:rPr>
        <w:t xml:space="preserve">администратор ОНДА има могућност да врши радње за које је он овлашћен, читање и упис осетљивих података. </w:t>
      </w:r>
      <w:r w:rsidR="00805854" w:rsidRPr="00403A24">
        <w:rPr>
          <w:lang w:val="sr-Cyrl-RS" w:eastAsia="zh-CN"/>
        </w:rPr>
        <w:t>[10]</w:t>
      </w:r>
    </w:p>
    <w:p w14:paraId="5F934480" w14:textId="090B3451" w:rsidR="00DA6861" w:rsidRPr="00403A24" w:rsidRDefault="00DA6861" w:rsidP="00DA6861">
      <w:pPr>
        <w:pStyle w:val="Osnovnitekst"/>
        <w:rPr>
          <w:lang w:val="sr-Cyrl-RS"/>
        </w:rPr>
      </w:pPr>
      <w:r w:rsidRPr="00403A24">
        <w:rPr>
          <w:lang w:val="sr-Cyrl-RS" w:eastAsia="zh-CN"/>
        </w:rPr>
        <w:t>Контрола приступа у овом систему је заснована на улогама. Улоге су унапред дефинисане и имају одређене скупове привилегија.</w:t>
      </w:r>
    </w:p>
    <w:p w14:paraId="6B33C344" w14:textId="77777777" w:rsidR="006021C2" w:rsidRPr="00403A24" w:rsidRDefault="00DA6861" w:rsidP="006021C2">
      <w:pPr>
        <w:pStyle w:val="Osnovnitekst"/>
        <w:keepNext/>
        <w:jc w:val="center"/>
        <w:rPr>
          <w:lang w:val="sr-Cyrl-RS"/>
        </w:rPr>
      </w:pPr>
      <w:r w:rsidRPr="00403A24">
        <w:rPr>
          <w:noProof/>
          <w:lang w:val="sr-Cyrl-RS" w:eastAsia="zh-CN"/>
        </w:rPr>
        <w:drawing>
          <wp:inline distT="0" distB="0" distL="0" distR="0" wp14:anchorId="5F9549AF" wp14:editId="7D3895B6">
            <wp:extent cx="5943600" cy="2619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410CCD9B" w14:textId="3338D3EC" w:rsidR="00DA6861" w:rsidRPr="00403A24" w:rsidRDefault="006021C2" w:rsidP="006021C2">
      <w:pPr>
        <w:pStyle w:val="Caption"/>
        <w:jc w:val="center"/>
      </w:pPr>
      <w:bookmarkStart w:id="32" w:name="_Toc52114816"/>
      <w:bookmarkStart w:id="33" w:name="_Toc52114938"/>
      <w:bookmarkStart w:id="34" w:name="_Toc52114989"/>
      <w:bookmarkStart w:id="35" w:name="_Toc52115582"/>
      <w:bookmarkStart w:id="36" w:name="_Toc52241484"/>
      <w:r w:rsidRPr="00403A24">
        <w:t xml:space="preserve">Слика </w:t>
      </w:r>
      <w:r w:rsidRPr="00403A24">
        <w:fldChar w:fldCharType="begin"/>
      </w:r>
      <w:r w:rsidRPr="00403A24">
        <w:instrText xml:space="preserve"> SEQ Слика \* ARABIC </w:instrText>
      </w:r>
      <w:r w:rsidRPr="00403A24">
        <w:fldChar w:fldCharType="separate"/>
      </w:r>
      <w:r w:rsidR="00124BA1">
        <w:rPr>
          <w:noProof/>
        </w:rPr>
        <w:t>3</w:t>
      </w:r>
      <w:r w:rsidRPr="00403A24">
        <w:fldChar w:fldCharType="end"/>
      </w:r>
      <w:r w:rsidRPr="00403A24">
        <w:t xml:space="preserve"> Филтер ауторизације</w:t>
      </w:r>
      <w:bookmarkEnd w:id="32"/>
      <w:bookmarkEnd w:id="33"/>
      <w:bookmarkEnd w:id="34"/>
      <w:bookmarkEnd w:id="35"/>
      <w:bookmarkEnd w:id="36"/>
    </w:p>
    <w:p w14:paraId="31CA3707" w14:textId="58778310" w:rsidR="00DA6861" w:rsidRPr="00403A24" w:rsidRDefault="00DA6861" w:rsidP="00DA6861">
      <w:pPr>
        <w:pStyle w:val="Osnovnitekst"/>
        <w:rPr>
          <w:lang w:val="sr-Cyrl-RS" w:eastAsia="zh-CN"/>
        </w:rPr>
      </w:pPr>
      <w:r w:rsidRPr="00403A24">
        <w:rPr>
          <w:lang w:val="sr-Cyrl-RS" w:eastAsia="zh-CN"/>
        </w:rPr>
        <w:t xml:space="preserve">Проблем око додељивања улога је решен помоћу филтера ауторизације. Филтер ауторизације очекује да се током остваривања сесије у самој сесији нађе одређени атрибут на основу кога ће филтер одобрити приступ одређеним страницама или одбити приступ и пребацити корисника на почетну страницу. На слици </w:t>
      </w:r>
      <w:r w:rsidR="006D66C7" w:rsidRPr="00403A24">
        <w:rPr>
          <w:lang w:val="sr-Cyrl-RS" w:eastAsia="zh-CN"/>
        </w:rPr>
        <w:t>5</w:t>
      </w:r>
      <w:r w:rsidRPr="00403A24">
        <w:rPr>
          <w:lang w:val="sr-Cyrl-RS" w:eastAsia="zh-CN"/>
        </w:rPr>
        <w:t>. можемо видети филтер ауторизације везан за администратора. Где су администратору дата права приступа страницама које у себи имају префикс “/</w:t>
      </w:r>
      <w:r w:rsidRPr="00403A24">
        <w:rPr>
          <w:i/>
          <w:iCs/>
          <w:lang w:val="sr-Cyrl-RS" w:eastAsia="zh-CN"/>
        </w:rPr>
        <w:t>admin</w:t>
      </w:r>
      <w:r w:rsidRPr="00403A24">
        <w:rPr>
          <w:lang w:val="sr-Cyrl-RS" w:eastAsia="zh-CN"/>
        </w:rPr>
        <w:t>/”. Из HTTP (</w:t>
      </w:r>
      <w:r w:rsidRPr="00403A24">
        <w:rPr>
          <w:i/>
          <w:iCs/>
          <w:lang w:val="sr-Cyrl-RS" w:eastAsia="zh-CN"/>
        </w:rPr>
        <w:t>HyperText Tansfer Protocol</w:t>
      </w:r>
      <w:r w:rsidRPr="00403A24">
        <w:rPr>
          <w:lang w:val="sr-Cyrl-RS" w:eastAsia="zh-CN"/>
        </w:rPr>
        <w:t>) сесије се извлачи атрибут који је именован са “</w:t>
      </w:r>
      <w:r w:rsidRPr="00403A24">
        <w:rPr>
          <w:i/>
          <w:iCs/>
          <w:lang w:val="sr-Cyrl-RS" w:eastAsia="zh-CN"/>
        </w:rPr>
        <w:t>admin</w:t>
      </w:r>
      <w:r w:rsidRPr="00403A24">
        <w:rPr>
          <w:lang w:val="sr-Cyrl-RS" w:eastAsia="zh-CN"/>
        </w:rPr>
        <w:t xml:space="preserve">” у оквиру кога се налази објекат, уколико је сесија успешно остварена, </w:t>
      </w:r>
      <w:r w:rsidRPr="00403A24">
        <w:rPr>
          <w:lang w:val="sr-Cyrl-RS" w:eastAsia="zh-CN"/>
        </w:rPr>
        <w:lastRenderedPageBreak/>
        <w:t>корисник који је администратор ће им</w:t>
      </w:r>
      <w:r w:rsidR="007248E1" w:rsidRPr="00403A24">
        <w:rPr>
          <w:lang w:val="sr-Cyrl-RS" w:eastAsia="zh-CN"/>
        </w:rPr>
        <w:t>а</w:t>
      </w:r>
      <w:r w:rsidRPr="00403A24">
        <w:rPr>
          <w:lang w:val="sr-Cyrl-RS" w:eastAsia="zh-CN"/>
        </w:rPr>
        <w:t>ти приступ страницама које у оквиру своје путање (смернице – линка) поседују кључну реч “</w:t>
      </w:r>
      <w:r w:rsidRPr="00403A24">
        <w:rPr>
          <w:i/>
          <w:iCs/>
          <w:lang w:val="sr-Cyrl-RS" w:eastAsia="zh-CN"/>
        </w:rPr>
        <w:t>admin</w:t>
      </w:r>
      <w:r w:rsidRPr="00403A24">
        <w:rPr>
          <w:lang w:val="sr-Cyrl-RS" w:eastAsia="zh-CN"/>
        </w:rPr>
        <w:t>”.</w:t>
      </w:r>
    </w:p>
    <w:p w14:paraId="7856CF94" w14:textId="77777777" w:rsidR="006021C2" w:rsidRPr="00403A24" w:rsidRDefault="00DA6861" w:rsidP="006021C2">
      <w:pPr>
        <w:pStyle w:val="Osnovnitekst"/>
        <w:keepNext/>
        <w:jc w:val="center"/>
        <w:rPr>
          <w:lang w:val="sr-Cyrl-RS"/>
        </w:rPr>
      </w:pPr>
      <w:r w:rsidRPr="00403A24">
        <w:rPr>
          <w:noProof/>
          <w:lang w:val="sr-Cyrl-RS" w:eastAsia="zh-CN"/>
        </w:rPr>
        <w:drawing>
          <wp:inline distT="0" distB="0" distL="0" distR="0" wp14:anchorId="69F142B4" wp14:editId="6798F58A">
            <wp:extent cx="5934075" cy="2876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767546F6" w14:textId="0E3F01F1" w:rsidR="00DA6861" w:rsidRPr="00403A24" w:rsidRDefault="006021C2" w:rsidP="006021C2">
      <w:pPr>
        <w:pStyle w:val="Caption"/>
        <w:jc w:val="center"/>
      </w:pPr>
      <w:bookmarkStart w:id="37" w:name="_Toc52114817"/>
      <w:bookmarkStart w:id="38" w:name="_Toc52114939"/>
      <w:bookmarkStart w:id="39" w:name="_Toc52114990"/>
      <w:bookmarkStart w:id="40" w:name="_Toc52115583"/>
      <w:bookmarkStart w:id="41" w:name="_Toc52241485"/>
      <w:r w:rsidRPr="00403A24">
        <w:t xml:space="preserve">Слика </w:t>
      </w:r>
      <w:r w:rsidRPr="00403A24">
        <w:fldChar w:fldCharType="begin"/>
      </w:r>
      <w:r w:rsidRPr="00403A24">
        <w:instrText xml:space="preserve"> SEQ Слика \* ARABIC </w:instrText>
      </w:r>
      <w:r w:rsidRPr="00403A24">
        <w:fldChar w:fldCharType="separate"/>
      </w:r>
      <w:r w:rsidR="00124BA1">
        <w:rPr>
          <w:noProof/>
        </w:rPr>
        <w:t>4</w:t>
      </w:r>
      <w:r w:rsidRPr="00403A24">
        <w:fldChar w:fldCharType="end"/>
      </w:r>
      <w:r w:rsidRPr="00403A24">
        <w:t xml:space="preserve"> Успешно оставаривање сесије</w:t>
      </w:r>
      <w:bookmarkEnd w:id="37"/>
      <w:bookmarkEnd w:id="38"/>
      <w:bookmarkEnd w:id="39"/>
      <w:bookmarkEnd w:id="40"/>
      <w:bookmarkEnd w:id="41"/>
    </w:p>
    <w:p w14:paraId="72F4BB81" w14:textId="77777777" w:rsidR="00DA6861" w:rsidRPr="00403A24" w:rsidRDefault="00DA6861" w:rsidP="00DA6861">
      <w:pPr>
        <w:pStyle w:val="Osnovnitekst"/>
        <w:ind w:firstLine="0"/>
        <w:rPr>
          <w:lang w:val="sr-Cyrl-RS"/>
        </w:rPr>
      </w:pPr>
    </w:p>
    <w:p w14:paraId="7846E21C" w14:textId="3A6D4C98" w:rsidR="00DA6861" w:rsidRPr="00403A24" w:rsidRDefault="00DA6861" w:rsidP="00DA6861">
      <w:pPr>
        <w:pStyle w:val="Osnovnitekst"/>
        <w:rPr>
          <w:lang w:val="sr-Cyrl-RS" w:eastAsia="zh-CN"/>
        </w:rPr>
      </w:pPr>
      <w:r w:rsidRPr="00403A24">
        <w:rPr>
          <w:lang w:val="sr-Cyrl-RS" w:eastAsia="zh-CN"/>
        </w:rPr>
        <w:t>Приликом пријављивања на сервис корисник уноси корисничко име и лозинку. Улоге које постоје у систему су:</w:t>
      </w:r>
    </w:p>
    <w:p w14:paraId="0E202EE6" w14:textId="6899C1F5" w:rsidR="00DA6861" w:rsidRPr="00403A24" w:rsidRDefault="00DA6861" w:rsidP="00DA6861">
      <w:pPr>
        <w:pStyle w:val="Osnovnitekst"/>
        <w:numPr>
          <w:ilvl w:val="0"/>
          <w:numId w:val="39"/>
        </w:numPr>
        <w:rPr>
          <w:lang w:val="sr-Cyrl-RS" w:eastAsia="zh-CN"/>
        </w:rPr>
      </w:pPr>
      <w:r w:rsidRPr="00403A24">
        <w:rPr>
          <w:lang w:val="sr-Cyrl-RS" w:eastAsia="zh-CN"/>
        </w:rPr>
        <w:t>Администратор</w:t>
      </w:r>
    </w:p>
    <w:p w14:paraId="6DB2B961" w14:textId="16BD8F72" w:rsidR="00DA6861" w:rsidRPr="00403A24" w:rsidRDefault="00DA6861" w:rsidP="00DA6861">
      <w:pPr>
        <w:pStyle w:val="Osnovnitekst"/>
        <w:numPr>
          <w:ilvl w:val="0"/>
          <w:numId w:val="39"/>
        </w:numPr>
        <w:rPr>
          <w:lang w:val="sr-Cyrl-RS" w:eastAsia="zh-CN"/>
        </w:rPr>
      </w:pPr>
      <w:r w:rsidRPr="00403A24">
        <w:rPr>
          <w:lang w:val="sr-Cyrl-RS" w:eastAsia="zh-CN"/>
        </w:rPr>
        <w:t>Корисник</w:t>
      </w:r>
    </w:p>
    <w:p w14:paraId="0134C124" w14:textId="4770690A" w:rsidR="00DA6861" w:rsidRPr="00403A24" w:rsidRDefault="00DA6861" w:rsidP="00DA6861">
      <w:pPr>
        <w:pStyle w:val="Osnovnitekst"/>
        <w:numPr>
          <w:ilvl w:val="0"/>
          <w:numId w:val="39"/>
        </w:numPr>
        <w:rPr>
          <w:lang w:val="sr-Cyrl-RS" w:eastAsia="zh-CN"/>
        </w:rPr>
      </w:pPr>
      <w:r w:rsidRPr="00403A24">
        <w:rPr>
          <w:lang w:val="sr-Cyrl-RS" w:eastAsia="zh-CN"/>
        </w:rPr>
        <w:t>Тренер</w:t>
      </w:r>
    </w:p>
    <w:p w14:paraId="7A4BFC39" w14:textId="77777777" w:rsidR="00DA6861" w:rsidRPr="00403A24" w:rsidRDefault="00DA6861" w:rsidP="00DA6861">
      <w:pPr>
        <w:pStyle w:val="Osnovnitekst"/>
        <w:numPr>
          <w:ilvl w:val="0"/>
          <w:numId w:val="39"/>
        </w:numPr>
        <w:rPr>
          <w:lang w:val="sr-Cyrl-RS" w:eastAsia="zh-CN"/>
        </w:rPr>
      </w:pPr>
      <w:r w:rsidRPr="00403A24">
        <w:rPr>
          <w:lang w:val="sr-Cyrl-RS" w:eastAsia="zh-CN"/>
        </w:rPr>
        <w:t>Радник</w:t>
      </w:r>
    </w:p>
    <w:p w14:paraId="576565C7" w14:textId="77777777" w:rsidR="00DA6861" w:rsidRPr="00403A24" w:rsidRDefault="00DA6861" w:rsidP="00DA6861">
      <w:pPr>
        <w:pStyle w:val="Osnovnitekst"/>
        <w:rPr>
          <w:lang w:val="sr-Cyrl-RS" w:eastAsia="zh-CN"/>
        </w:rPr>
      </w:pPr>
      <w:r w:rsidRPr="00403A24">
        <w:rPr>
          <w:lang w:val="sr-Cyrl-RS" w:eastAsia="zh-CN"/>
        </w:rPr>
        <w:t>У зависности од улога креирају се корисничка имена која се састоје од атрибута који представља кључну реч и од произвољног остатка који администратор, тренер и радник бирају приликом регистрације, на основу тога се администратору додељује кључна реч “</w:t>
      </w:r>
      <w:r w:rsidRPr="00403A24">
        <w:rPr>
          <w:i/>
          <w:iCs/>
          <w:lang w:val="sr-Cyrl-RS" w:eastAsia="zh-CN"/>
        </w:rPr>
        <w:t>admin</w:t>
      </w:r>
      <w:r w:rsidRPr="00403A24">
        <w:rPr>
          <w:lang w:val="sr-Cyrl-RS" w:eastAsia="zh-CN"/>
        </w:rPr>
        <w:t>”, тренеру “</w:t>
      </w:r>
      <w:r w:rsidRPr="00403A24">
        <w:rPr>
          <w:i/>
          <w:iCs/>
          <w:lang w:val="sr-Cyrl-RS" w:eastAsia="zh-CN"/>
        </w:rPr>
        <w:t>coach</w:t>
      </w:r>
      <w:r w:rsidRPr="00403A24">
        <w:rPr>
          <w:lang w:val="sr-Cyrl-RS" w:eastAsia="zh-CN"/>
        </w:rPr>
        <w:t>”, раднику “</w:t>
      </w:r>
      <w:r w:rsidRPr="00403A24">
        <w:rPr>
          <w:i/>
          <w:iCs/>
          <w:lang w:val="sr-Cyrl-RS" w:eastAsia="zh-CN"/>
        </w:rPr>
        <w:t>worker</w:t>
      </w:r>
      <w:r w:rsidRPr="00403A24">
        <w:rPr>
          <w:lang w:val="sr-Cyrl-RS" w:eastAsia="zh-CN"/>
        </w:rPr>
        <w:t xml:space="preserve">”, док се кориснику оставља могућност да сам дефинише своје јединствено корисничко име приликом регистрације. </w:t>
      </w:r>
    </w:p>
    <w:p w14:paraId="17B7F0E1" w14:textId="1914615E" w:rsidR="00B82F49" w:rsidRPr="00403A24" w:rsidRDefault="00DA6861" w:rsidP="00DA6861">
      <w:pPr>
        <w:pStyle w:val="Osnovnitekst"/>
        <w:rPr>
          <w:lang w:val="sr-Cyrl-RS" w:eastAsia="zh-CN"/>
        </w:rPr>
      </w:pPr>
      <w:r w:rsidRPr="00403A24">
        <w:rPr>
          <w:lang w:val="sr-Cyrl-RS" w:eastAsia="zh-CN"/>
        </w:rPr>
        <w:t>Након уноса подат</w:t>
      </w:r>
      <w:r w:rsidR="00AF1D86" w:rsidRPr="00403A24">
        <w:rPr>
          <w:lang w:val="sr-Cyrl-RS" w:eastAsia="zh-CN"/>
        </w:rPr>
        <w:t>ака</w:t>
      </w:r>
      <w:r w:rsidRPr="00403A24">
        <w:rPr>
          <w:lang w:val="sr-Cyrl-RS" w:eastAsia="zh-CN"/>
        </w:rPr>
        <w:t xml:space="preserve">, врши се провера улога у систему што је приказано на слици </w:t>
      </w:r>
      <w:r w:rsidR="006021C2" w:rsidRPr="00403A24">
        <w:rPr>
          <w:lang w:val="sr-Cyrl-RS" w:eastAsia="zh-CN"/>
        </w:rPr>
        <w:t>6</w:t>
      </w:r>
      <w:r w:rsidRPr="00403A24">
        <w:rPr>
          <w:lang w:val="sr-Cyrl-RS" w:eastAsia="zh-CN"/>
        </w:rPr>
        <w:t xml:space="preserve">. На основу корисничког имена из базе података се дохвата јединствени корисник, за којег се проверава исправност лозинке. Након тога следи провера података везаних за улоге. Уколико су подаци исправни, на основу корисничког имена се одређује улога у систему и у оквиру </w:t>
      </w:r>
      <w:r w:rsidRPr="00403A24">
        <w:rPr>
          <w:lang w:val="sr-Cyrl-RS" w:eastAsia="zh-CN"/>
        </w:rPr>
        <w:lastRenderedPageBreak/>
        <w:t>HTTP сесије се додаје атрибут улоге који може бити: “</w:t>
      </w:r>
      <w:r w:rsidRPr="00403A24">
        <w:rPr>
          <w:i/>
          <w:iCs/>
          <w:lang w:val="sr-Cyrl-RS" w:eastAsia="zh-CN"/>
        </w:rPr>
        <w:t>admin</w:t>
      </w:r>
      <w:r w:rsidRPr="00403A24">
        <w:rPr>
          <w:lang w:val="sr-Cyrl-RS" w:eastAsia="zh-CN"/>
        </w:rPr>
        <w:t>”, “</w:t>
      </w:r>
      <w:r w:rsidRPr="00403A24">
        <w:rPr>
          <w:i/>
          <w:iCs/>
          <w:lang w:val="sr-Cyrl-RS" w:eastAsia="zh-CN"/>
        </w:rPr>
        <w:t>coach</w:t>
      </w:r>
      <w:r w:rsidRPr="00403A24">
        <w:rPr>
          <w:lang w:val="sr-Cyrl-RS" w:eastAsia="zh-CN"/>
        </w:rPr>
        <w:t>”, “</w:t>
      </w:r>
      <w:r w:rsidRPr="00403A24">
        <w:rPr>
          <w:i/>
          <w:iCs/>
          <w:lang w:val="sr-Cyrl-RS" w:eastAsia="zh-CN"/>
        </w:rPr>
        <w:t>worker</w:t>
      </w:r>
      <w:r w:rsidRPr="00403A24">
        <w:rPr>
          <w:lang w:val="sr-Cyrl-RS" w:eastAsia="zh-CN"/>
        </w:rPr>
        <w:t>” или “</w:t>
      </w:r>
      <w:r w:rsidRPr="00403A24">
        <w:rPr>
          <w:i/>
          <w:iCs/>
          <w:lang w:val="sr-Cyrl-RS" w:eastAsia="zh-CN"/>
        </w:rPr>
        <w:t>user</w:t>
      </w:r>
      <w:r w:rsidRPr="00403A24">
        <w:rPr>
          <w:lang w:val="sr-Cyrl-RS" w:eastAsia="zh-CN"/>
        </w:rPr>
        <w:t>”. Поред атрибута у сесију се додаје и објекат самог корисника са свим његовим подацима. Након успешног пријављивања на систем и остваривања сесије на ред долази филтер ауторизације који одобрава или одбија приступе одређеним деловима система које јесу или нису одобрене кориснику.</w:t>
      </w:r>
    </w:p>
    <w:p w14:paraId="649123CA" w14:textId="7F672604" w:rsidR="00DA6861" w:rsidRPr="00403A24" w:rsidRDefault="00DA6861" w:rsidP="00DA6861">
      <w:pPr>
        <w:pStyle w:val="IInivonaslova-Potpoglavlje"/>
        <w:rPr>
          <w:lang w:val="sr-Cyrl-RS" w:eastAsia="zh-CN"/>
        </w:rPr>
      </w:pPr>
      <w:bookmarkStart w:id="42" w:name="_Toc169974279"/>
      <w:r w:rsidRPr="00403A24">
        <w:rPr>
          <w:lang w:val="sr-Cyrl-RS" w:eastAsia="zh-CN"/>
        </w:rPr>
        <w:t>Чување лозинке</w:t>
      </w:r>
      <w:bookmarkEnd w:id="42"/>
    </w:p>
    <w:p w14:paraId="4734B833" w14:textId="77777777" w:rsidR="00DA6861" w:rsidRPr="00403A24" w:rsidRDefault="00DA6861" w:rsidP="00DA6861">
      <w:pPr>
        <w:pStyle w:val="Osnovnitekst"/>
        <w:rPr>
          <w:lang w:val="sr-Cyrl-RS" w:eastAsia="zh-CN"/>
        </w:rPr>
      </w:pPr>
      <w:r w:rsidRPr="00403A24">
        <w:rPr>
          <w:lang w:val="sr-Cyrl-RS" w:eastAsia="zh-CN"/>
        </w:rPr>
        <w:t>У претходном поглављу су омогућена ограничена права приступа, поставља се питање да ли лозинка корисника система може бити злоупотребљена, да ли се на неки начин може приступити бази, открити лозинка и тиме доћи до поверљивих података које корисник поседује.</w:t>
      </w:r>
    </w:p>
    <w:p w14:paraId="37DD5E94" w14:textId="3750C69B" w:rsidR="00DA6861" w:rsidRPr="00403A24" w:rsidRDefault="00DA6861" w:rsidP="00DA6861">
      <w:pPr>
        <w:pStyle w:val="Osnovnitekst"/>
        <w:rPr>
          <w:lang w:val="sr-Cyrl-RS" w:eastAsia="zh-CN"/>
        </w:rPr>
      </w:pPr>
      <w:r w:rsidRPr="00403A24">
        <w:rPr>
          <w:lang w:val="sr-Cyrl-RS" w:eastAsia="zh-CN"/>
        </w:rPr>
        <w:t xml:space="preserve">У ту сврху се у овом систему користи </w:t>
      </w:r>
      <w:r w:rsidRPr="00403A24">
        <w:rPr>
          <w:i/>
          <w:iCs/>
          <w:lang w:val="sr-Cyrl-RS" w:eastAsia="zh-CN"/>
        </w:rPr>
        <w:t>Java</w:t>
      </w:r>
      <w:r w:rsidRPr="00403A24">
        <w:rPr>
          <w:lang w:val="sr-Cyrl-RS" w:eastAsia="zh-CN"/>
        </w:rPr>
        <w:t xml:space="preserve"> класа </w:t>
      </w:r>
      <w:r w:rsidRPr="00403A24">
        <w:rPr>
          <w:i/>
          <w:iCs/>
          <w:lang w:val="sr-Cyrl-RS" w:eastAsia="zh-CN"/>
        </w:rPr>
        <w:t>BCrypt</w:t>
      </w:r>
      <w:r w:rsidRPr="00403A24">
        <w:rPr>
          <w:lang w:val="sr-Cyrl-RS" w:eastAsia="zh-CN"/>
        </w:rPr>
        <w:t>, која врши криптовање – хеширање лозинке, која се у криптованом облику чува у бази података. Уколико се на нелегалан начин приступи корисниковој лозинки тешко ће се моћи декриптовати и искористити зарад измене и злоупотребе корисникових података.</w:t>
      </w:r>
    </w:p>
    <w:p w14:paraId="452E507F" w14:textId="77777777" w:rsidR="00CF56C8" w:rsidRPr="00403A24" w:rsidRDefault="00DA6861" w:rsidP="00CF56C8">
      <w:pPr>
        <w:pStyle w:val="Osnovnitekst"/>
        <w:keepNext/>
        <w:jc w:val="center"/>
        <w:rPr>
          <w:lang w:val="sr-Cyrl-RS"/>
        </w:rPr>
      </w:pPr>
      <w:r w:rsidRPr="00403A24">
        <w:rPr>
          <w:noProof/>
          <w:lang w:val="sr-Cyrl-RS" w:eastAsia="zh-CN"/>
        </w:rPr>
        <w:drawing>
          <wp:inline distT="0" distB="0" distL="0" distR="0" wp14:anchorId="50E26E3D" wp14:editId="19ABF008">
            <wp:extent cx="596265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285750"/>
                    </a:xfrm>
                    <a:prstGeom prst="rect">
                      <a:avLst/>
                    </a:prstGeom>
                    <a:noFill/>
                    <a:ln>
                      <a:noFill/>
                    </a:ln>
                  </pic:spPr>
                </pic:pic>
              </a:graphicData>
            </a:graphic>
          </wp:inline>
        </w:drawing>
      </w:r>
    </w:p>
    <w:p w14:paraId="64C051A0" w14:textId="427B1736" w:rsidR="00FE59EE" w:rsidRPr="00403A24" w:rsidRDefault="00CF56C8" w:rsidP="00CF56C8">
      <w:pPr>
        <w:pStyle w:val="Caption"/>
        <w:jc w:val="center"/>
        <w:rPr>
          <w:lang w:eastAsia="zh-CN"/>
        </w:rPr>
      </w:pPr>
      <w:bookmarkStart w:id="43" w:name="_Toc52114818"/>
      <w:bookmarkStart w:id="44" w:name="_Toc52114940"/>
      <w:bookmarkStart w:id="45" w:name="_Toc52114991"/>
      <w:bookmarkStart w:id="46" w:name="_Toc52115584"/>
      <w:bookmarkStart w:id="47" w:name="_Toc52241486"/>
      <w:r w:rsidRPr="00403A24">
        <w:t xml:space="preserve">Слика </w:t>
      </w:r>
      <w:r w:rsidRPr="00403A24">
        <w:fldChar w:fldCharType="begin"/>
      </w:r>
      <w:r w:rsidRPr="00403A24">
        <w:instrText xml:space="preserve"> SEQ Слика \* ARABIC </w:instrText>
      </w:r>
      <w:r w:rsidRPr="00403A24">
        <w:fldChar w:fldCharType="separate"/>
      </w:r>
      <w:r w:rsidR="00124BA1">
        <w:rPr>
          <w:noProof/>
        </w:rPr>
        <w:t>5</w:t>
      </w:r>
      <w:r w:rsidRPr="00403A24">
        <w:fldChar w:fldCharType="end"/>
      </w:r>
      <w:r w:rsidRPr="00403A24">
        <w:t xml:space="preserve"> </w:t>
      </w:r>
      <w:r w:rsidRPr="00403A24">
        <w:rPr>
          <w:lang w:eastAsia="zh-CN"/>
        </w:rPr>
        <w:t>Метода за хеширање шифре</w:t>
      </w:r>
      <w:bookmarkEnd w:id="43"/>
      <w:bookmarkEnd w:id="44"/>
      <w:bookmarkEnd w:id="45"/>
      <w:bookmarkEnd w:id="46"/>
      <w:bookmarkEnd w:id="47"/>
    </w:p>
    <w:p w14:paraId="5888E4DD" w14:textId="77777777" w:rsidR="00CF56C8" w:rsidRPr="00403A24" w:rsidRDefault="00CF56C8" w:rsidP="00CF56C8">
      <w:pPr>
        <w:rPr>
          <w:lang w:eastAsia="zh-CN"/>
        </w:rPr>
      </w:pPr>
    </w:p>
    <w:p w14:paraId="764F64E5" w14:textId="19B6197C" w:rsidR="00DA6861" w:rsidRPr="00403A24" w:rsidRDefault="00DA6861" w:rsidP="00DA6861">
      <w:pPr>
        <w:pStyle w:val="Osnovnitekst"/>
        <w:rPr>
          <w:lang w:val="sr-Cyrl-RS" w:eastAsia="zh-CN"/>
        </w:rPr>
      </w:pPr>
      <w:r w:rsidRPr="00403A24">
        <w:rPr>
          <w:lang w:val="sr-Cyrl-RS" w:eastAsia="zh-CN"/>
        </w:rPr>
        <w:t xml:space="preserve">Метода која се користи приликом хеширања је метода </w:t>
      </w:r>
      <w:r w:rsidRPr="00403A24">
        <w:rPr>
          <w:i/>
          <w:iCs/>
          <w:lang w:val="sr-Cyrl-RS" w:eastAsia="zh-CN"/>
        </w:rPr>
        <w:t>hashpw</w:t>
      </w:r>
      <w:r w:rsidRPr="00403A24">
        <w:rPr>
          <w:lang w:val="sr-Cyrl-RS" w:eastAsia="zh-CN"/>
        </w:rPr>
        <w:t xml:space="preserve">, која као аргументе прима лозинку и </w:t>
      </w:r>
      <w:r w:rsidRPr="00403A24">
        <w:rPr>
          <w:i/>
          <w:iCs/>
          <w:lang w:val="sr-Cyrl-RS" w:eastAsia="zh-CN"/>
        </w:rPr>
        <w:t>salt</w:t>
      </w:r>
      <w:r w:rsidRPr="00403A24">
        <w:rPr>
          <w:lang w:val="sr-Cyrl-RS" w:eastAsia="zh-CN"/>
        </w:rPr>
        <w:t xml:space="preserve">. Лозинка је у изворном формату – онаква какву је корисник унео. </w:t>
      </w:r>
      <w:r w:rsidRPr="00403A24">
        <w:rPr>
          <w:i/>
          <w:iCs/>
          <w:lang w:val="sr-Cyrl-RS" w:eastAsia="zh-CN"/>
        </w:rPr>
        <w:t>Salt</w:t>
      </w:r>
      <w:r w:rsidRPr="00403A24">
        <w:rPr>
          <w:lang w:val="sr-Cyrl-RS" w:eastAsia="zh-CN"/>
        </w:rPr>
        <w:t xml:space="preserve"> представља случајан податак на основу ког се врши хеширање и који представља додатну заштиту од напада као што је </w:t>
      </w:r>
      <w:r w:rsidRPr="00403A24">
        <w:rPr>
          <w:i/>
          <w:iCs/>
          <w:lang w:val="sr-Cyrl-RS" w:eastAsia="zh-CN"/>
        </w:rPr>
        <w:t>Rainbow</w:t>
      </w:r>
      <w:r w:rsidRPr="00403A24">
        <w:rPr>
          <w:lang w:val="sr-Cyrl-RS" w:eastAsia="zh-CN"/>
        </w:rPr>
        <w:t xml:space="preserve"> table. Детаљнији опис метода је дат на следећем линку </w:t>
      </w:r>
      <w:hyperlink r:id="rId16" w:history="1">
        <w:r w:rsidRPr="00403A24">
          <w:rPr>
            <w:rStyle w:val="Hyperlink"/>
            <w:lang w:val="sr-Cyrl-RS" w:eastAsia="zh-CN"/>
          </w:rPr>
          <w:t>https://en.wikipedia.org/wiki/Bcrypt</w:t>
        </w:r>
      </w:hyperlink>
      <w:r w:rsidRPr="00403A24">
        <w:rPr>
          <w:lang w:val="sr-Cyrl-RS" w:eastAsia="zh-CN"/>
        </w:rPr>
        <w:t xml:space="preserve"> .</w:t>
      </w:r>
    </w:p>
    <w:p w14:paraId="2E8E072D" w14:textId="77777777" w:rsidR="00DA6861" w:rsidRPr="00403A24" w:rsidRDefault="00DA6861" w:rsidP="00DA6861">
      <w:pPr>
        <w:pStyle w:val="Osnovnitekst"/>
        <w:rPr>
          <w:lang w:val="sr-Cyrl-RS"/>
        </w:rPr>
      </w:pPr>
    </w:p>
    <w:p w14:paraId="432298BA" w14:textId="77777777" w:rsidR="00CF56C8" w:rsidRPr="00403A24" w:rsidRDefault="00DA6861" w:rsidP="00CF56C8">
      <w:pPr>
        <w:pStyle w:val="Osnovnitekst"/>
        <w:keepNext/>
        <w:jc w:val="center"/>
        <w:rPr>
          <w:lang w:val="sr-Cyrl-RS"/>
        </w:rPr>
      </w:pPr>
      <w:r w:rsidRPr="00403A24">
        <w:rPr>
          <w:noProof/>
          <w:lang w:val="sr-Cyrl-RS" w:eastAsia="zh-CN"/>
        </w:rPr>
        <w:drawing>
          <wp:inline distT="0" distB="0" distL="0" distR="0" wp14:anchorId="5DE5E665" wp14:editId="57C49B9D">
            <wp:extent cx="4333875" cy="857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875" cy="857250"/>
                    </a:xfrm>
                    <a:prstGeom prst="rect">
                      <a:avLst/>
                    </a:prstGeom>
                    <a:noFill/>
                    <a:ln>
                      <a:noFill/>
                    </a:ln>
                  </pic:spPr>
                </pic:pic>
              </a:graphicData>
            </a:graphic>
          </wp:inline>
        </w:drawing>
      </w:r>
    </w:p>
    <w:p w14:paraId="17C5EFDD" w14:textId="10736A9A" w:rsidR="00DA6861" w:rsidRPr="00403A24" w:rsidRDefault="00CF56C8" w:rsidP="00CF56C8">
      <w:pPr>
        <w:pStyle w:val="Caption"/>
        <w:jc w:val="center"/>
      </w:pPr>
      <w:bookmarkStart w:id="48" w:name="_Toc52114819"/>
      <w:bookmarkStart w:id="49" w:name="_Toc52114941"/>
      <w:bookmarkStart w:id="50" w:name="_Toc52114992"/>
      <w:bookmarkStart w:id="51" w:name="_Toc52115585"/>
      <w:bookmarkStart w:id="52" w:name="_Toc52241487"/>
      <w:r w:rsidRPr="00403A24">
        <w:t xml:space="preserve">Слика </w:t>
      </w:r>
      <w:r w:rsidRPr="00403A24">
        <w:fldChar w:fldCharType="begin"/>
      </w:r>
      <w:r w:rsidRPr="00403A24">
        <w:instrText xml:space="preserve"> SEQ Слика \* ARABIC </w:instrText>
      </w:r>
      <w:r w:rsidRPr="00403A24">
        <w:fldChar w:fldCharType="separate"/>
      </w:r>
      <w:r w:rsidR="00124BA1">
        <w:rPr>
          <w:noProof/>
        </w:rPr>
        <w:t>6</w:t>
      </w:r>
      <w:r w:rsidRPr="00403A24">
        <w:fldChar w:fldCharType="end"/>
      </w:r>
      <w:r w:rsidRPr="00403A24">
        <w:t xml:space="preserve"> Коришћење методе за хеширање</w:t>
      </w:r>
      <w:bookmarkEnd w:id="48"/>
      <w:bookmarkEnd w:id="49"/>
      <w:bookmarkEnd w:id="50"/>
      <w:bookmarkEnd w:id="51"/>
      <w:bookmarkEnd w:id="52"/>
    </w:p>
    <w:p w14:paraId="4498A07D" w14:textId="77777777" w:rsidR="00CF56C8" w:rsidRPr="00403A24" w:rsidRDefault="00CF56C8" w:rsidP="00CF56C8"/>
    <w:p w14:paraId="15899FD9" w14:textId="603EE4B5" w:rsidR="00DA6861" w:rsidRPr="00403A24" w:rsidRDefault="00DA6861" w:rsidP="00DA6861">
      <w:pPr>
        <w:pStyle w:val="Osnovnitekst"/>
        <w:rPr>
          <w:lang w:val="sr-Cyrl-RS"/>
        </w:rPr>
      </w:pPr>
      <w:r w:rsidRPr="00403A24">
        <w:rPr>
          <w:lang w:val="sr-Cyrl-RS" w:eastAsia="zh-CN"/>
        </w:rPr>
        <w:lastRenderedPageBreak/>
        <w:t xml:space="preserve">Метода </w:t>
      </w:r>
      <w:r w:rsidRPr="00403A24">
        <w:rPr>
          <w:i/>
          <w:iCs/>
          <w:lang w:val="sr-Cyrl-RS" w:eastAsia="zh-CN"/>
        </w:rPr>
        <w:t>hashpw</w:t>
      </w:r>
      <w:r w:rsidRPr="00403A24">
        <w:rPr>
          <w:lang w:val="sr-Cyrl-RS" w:eastAsia="zh-CN"/>
        </w:rPr>
        <w:t xml:space="preserve"> се у овом систему користи приликом регистровања корисника и то непосредно пре него што се сви подаци упишу у базу података. Корисникова лозинка пролази кроз процес хеширања и тако хеширана бива упамћена у базу података.</w:t>
      </w:r>
    </w:p>
    <w:p w14:paraId="63F61C8A" w14:textId="77777777" w:rsidR="00CF56C8" w:rsidRPr="00403A24" w:rsidRDefault="00DA6861" w:rsidP="00CF56C8">
      <w:pPr>
        <w:pStyle w:val="Osnovnitekst"/>
        <w:keepNext/>
        <w:jc w:val="center"/>
        <w:rPr>
          <w:lang w:val="sr-Cyrl-RS"/>
        </w:rPr>
      </w:pPr>
      <w:r w:rsidRPr="00403A24">
        <w:rPr>
          <w:noProof/>
          <w:lang w:val="sr-Cyrl-RS" w:eastAsia="zh-CN"/>
        </w:rPr>
        <w:drawing>
          <wp:inline distT="0" distB="0" distL="0" distR="0" wp14:anchorId="2C32A5FA" wp14:editId="2E162DF4">
            <wp:extent cx="5838825" cy="2981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8825" cy="2981325"/>
                    </a:xfrm>
                    <a:prstGeom prst="rect">
                      <a:avLst/>
                    </a:prstGeom>
                    <a:noFill/>
                    <a:ln>
                      <a:noFill/>
                    </a:ln>
                  </pic:spPr>
                </pic:pic>
              </a:graphicData>
            </a:graphic>
          </wp:inline>
        </w:drawing>
      </w:r>
    </w:p>
    <w:p w14:paraId="474DA6B3" w14:textId="3240E6E7" w:rsidR="00DA6861" w:rsidRPr="00403A24" w:rsidRDefault="00CF56C8" w:rsidP="00CF56C8">
      <w:pPr>
        <w:pStyle w:val="Caption"/>
        <w:jc w:val="center"/>
        <w:rPr>
          <w:lang w:eastAsia="zh-CN"/>
        </w:rPr>
      </w:pPr>
      <w:bookmarkStart w:id="53" w:name="_Toc52114820"/>
      <w:bookmarkStart w:id="54" w:name="_Toc52114942"/>
      <w:bookmarkStart w:id="55" w:name="_Toc52114993"/>
      <w:bookmarkStart w:id="56" w:name="_Toc52115586"/>
      <w:bookmarkStart w:id="57" w:name="_Toc52241488"/>
      <w:r w:rsidRPr="00403A24">
        <w:t xml:space="preserve">Слика </w:t>
      </w:r>
      <w:r w:rsidRPr="00403A24">
        <w:fldChar w:fldCharType="begin"/>
      </w:r>
      <w:r w:rsidRPr="00403A24">
        <w:instrText xml:space="preserve"> SEQ Слика \* ARABIC </w:instrText>
      </w:r>
      <w:r w:rsidRPr="00403A24">
        <w:fldChar w:fldCharType="separate"/>
      </w:r>
      <w:r w:rsidR="00124BA1">
        <w:rPr>
          <w:noProof/>
        </w:rPr>
        <w:t>7</w:t>
      </w:r>
      <w:r w:rsidRPr="00403A24">
        <w:fldChar w:fldCharType="end"/>
      </w:r>
      <w:r w:rsidRPr="00403A24">
        <w:t xml:space="preserve"> Метода </w:t>
      </w:r>
      <w:r w:rsidRPr="00403A24">
        <w:rPr>
          <w:lang w:eastAsia="zh-CN"/>
        </w:rPr>
        <w:t>checkpw</w:t>
      </w:r>
      <w:bookmarkEnd w:id="53"/>
      <w:bookmarkEnd w:id="54"/>
      <w:bookmarkEnd w:id="55"/>
      <w:bookmarkEnd w:id="56"/>
      <w:bookmarkEnd w:id="57"/>
    </w:p>
    <w:p w14:paraId="0564138B" w14:textId="77777777" w:rsidR="00CF56C8" w:rsidRPr="00403A24" w:rsidRDefault="00CF56C8" w:rsidP="00CF56C8">
      <w:pPr>
        <w:rPr>
          <w:lang w:eastAsia="zh-CN"/>
        </w:rPr>
      </w:pPr>
    </w:p>
    <w:p w14:paraId="04EC5EDD" w14:textId="357FEFD0" w:rsidR="00DA6861" w:rsidRPr="00403A24" w:rsidRDefault="00DA6861" w:rsidP="00DA6861">
      <w:pPr>
        <w:pStyle w:val="Osnovnitekst"/>
        <w:rPr>
          <w:lang w:val="sr-Cyrl-RS" w:eastAsia="zh-CN"/>
        </w:rPr>
      </w:pPr>
      <w:r w:rsidRPr="00403A24">
        <w:rPr>
          <w:lang w:val="sr-Cyrl-RS" w:eastAsia="zh-CN"/>
        </w:rPr>
        <w:t xml:space="preserve">Метода </w:t>
      </w:r>
      <w:r w:rsidRPr="00403A24">
        <w:rPr>
          <w:i/>
          <w:iCs/>
          <w:lang w:val="sr-Cyrl-RS" w:eastAsia="zh-CN"/>
        </w:rPr>
        <w:t>checkpw</w:t>
      </w:r>
      <w:r w:rsidRPr="00403A24">
        <w:rPr>
          <w:lang w:val="sr-Cyrl-RS" w:eastAsia="zh-CN"/>
        </w:rPr>
        <w:t xml:space="preserve"> служи да би се упоредила лозинка која је у изворном формату са хешираном лозинком. Изворни код методе </w:t>
      </w:r>
      <w:r w:rsidRPr="00403A24">
        <w:rPr>
          <w:i/>
          <w:iCs/>
          <w:lang w:val="sr-Cyrl-RS" w:eastAsia="zh-CN"/>
        </w:rPr>
        <w:t>checkpw</w:t>
      </w:r>
      <w:r w:rsidRPr="00403A24">
        <w:rPr>
          <w:lang w:val="sr-Cyrl-RS" w:eastAsia="zh-CN"/>
        </w:rPr>
        <w:t xml:space="preserve"> се налази на слици </w:t>
      </w:r>
      <w:r w:rsidR="009D096C" w:rsidRPr="00403A24">
        <w:rPr>
          <w:lang w:val="sr-Cyrl-RS" w:eastAsia="zh-CN"/>
        </w:rPr>
        <w:t>9</w:t>
      </w:r>
      <w:r w:rsidRPr="00403A24">
        <w:rPr>
          <w:lang w:val="sr-Cyrl-RS" w:eastAsia="zh-CN"/>
        </w:rPr>
        <w:t>.</w:t>
      </w:r>
    </w:p>
    <w:p w14:paraId="6F1EA7B7" w14:textId="77777777" w:rsidR="00CF56C8" w:rsidRPr="00403A24" w:rsidRDefault="00DA6861" w:rsidP="00CF56C8">
      <w:pPr>
        <w:pStyle w:val="Osnovnitekst"/>
        <w:keepNext/>
        <w:jc w:val="center"/>
        <w:rPr>
          <w:lang w:val="sr-Cyrl-RS"/>
        </w:rPr>
      </w:pPr>
      <w:r w:rsidRPr="00403A24">
        <w:rPr>
          <w:noProof/>
          <w:lang w:val="sr-Cyrl-RS" w:eastAsia="zh-CN"/>
        </w:rPr>
        <w:drawing>
          <wp:inline distT="0" distB="0" distL="0" distR="0" wp14:anchorId="51C8B4A6" wp14:editId="1BC72AA9">
            <wp:extent cx="3914775" cy="228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4775" cy="228600"/>
                    </a:xfrm>
                    <a:prstGeom prst="rect">
                      <a:avLst/>
                    </a:prstGeom>
                    <a:noFill/>
                    <a:ln>
                      <a:noFill/>
                    </a:ln>
                  </pic:spPr>
                </pic:pic>
              </a:graphicData>
            </a:graphic>
          </wp:inline>
        </w:drawing>
      </w:r>
    </w:p>
    <w:p w14:paraId="0D114C88" w14:textId="6BCA321E" w:rsidR="00DA6861" w:rsidRPr="00403A24" w:rsidRDefault="00CF56C8" w:rsidP="00CF56C8">
      <w:pPr>
        <w:pStyle w:val="Caption"/>
        <w:jc w:val="center"/>
        <w:rPr>
          <w:b w:val="0"/>
          <w:bCs w:val="0"/>
          <w:lang w:eastAsia="zh-CN"/>
        </w:rPr>
      </w:pPr>
      <w:bookmarkStart w:id="58" w:name="_Toc52114821"/>
      <w:bookmarkStart w:id="59" w:name="_Toc52114943"/>
      <w:bookmarkStart w:id="60" w:name="_Toc52114994"/>
      <w:bookmarkStart w:id="61" w:name="_Toc52115587"/>
      <w:bookmarkStart w:id="62" w:name="_Toc52241489"/>
      <w:r w:rsidRPr="00403A24">
        <w:t xml:space="preserve">Слика </w:t>
      </w:r>
      <w:r w:rsidRPr="00403A24">
        <w:fldChar w:fldCharType="begin"/>
      </w:r>
      <w:r w:rsidRPr="00403A24">
        <w:instrText xml:space="preserve"> SEQ Слика \* ARABIC </w:instrText>
      </w:r>
      <w:r w:rsidRPr="00403A24">
        <w:fldChar w:fldCharType="separate"/>
      </w:r>
      <w:r w:rsidR="00124BA1">
        <w:rPr>
          <w:noProof/>
        </w:rPr>
        <w:t>8</w:t>
      </w:r>
      <w:r w:rsidRPr="00403A24">
        <w:fldChar w:fldCharType="end"/>
      </w:r>
      <w:r w:rsidRPr="00403A24">
        <w:t xml:space="preserve"> </w:t>
      </w:r>
      <w:r w:rsidRPr="00403A24">
        <w:rPr>
          <w:lang w:eastAsia="zh-CN"/>
        </w:rPr>
        <w:t>Коришћење методе checkpw</w:t>
      </w:r>
      <w:bookmarkEnd w:id="58"/>
      <w:bookmarkEnd w:id="59"/>
      <w:bookmarkEnd w:id="60"/>
      <w:bookmarkEnd w:id="61"/>
      <w:bookmarkEnd w:id="62"/>
    </w:p>
    <w:p w14:paraId="7105A9F9" w14:textId="77777777" w:rsidR="00CF56C8" w:rsidRPr="00403A24" w:rsidRDefault="00CF56C8" w:rsidP="00CF56C8">
      <w:pPr>
        <w:rPr>
          <w:lang w:eastAsia="zh-CN"/>
        </w:rPr>
      </w:pPr>
    </w:p>
    <w:p w14:paraId="49B865B0" w14:textId="7041EBB6" w:rsidR="00CA5634" w:rsidRPr="00403A24" w:rsidRDefault="00CA5634" w:rsidP="00CA5634">
      <w:pPr>
        <w:pStyle w:val="Osnovnitekst"/>
        <w:ind w:firstLine="720"/>
        <w:rPr>
          <w:lang w:val="sr-Cyrl-RS"/>
        </w:rPr>
      </w:pPr>
      <w:r w:rsidRPr="00403A24">
        <w:rPr>
          <w:lang w:val="sr-Cyrl-RS" w:eastAsia="zh-CN"/>
        </w:rPr>
        <w:t xml:space="preserve">Приликом пријављивања на систем, пре него што се оствари сесија, проверава се унета лозинка са лозинком која се налази у бази података. Из базе података се као објекат на основу корисничког имена узимају сви подаци везани за корисника. Затим се из објекта извлачи лозинка у хешираном формату, позива се метода </w:t>
      </w:r>
      <w:r w:rsidRPr="00403A24">
        <w:rPr>
          <w:i/>
          <w:iCs/>
          <w:lang w:val="sr-Cyrl-RS" w:eastAsia="zh-CN"/>
        </w:rPr>
        <w:t>checkpw</w:t>
      </w:r>
      <w:r w:rsidRPr="00403A24">
        <w:rPr>
          <w:lang w:val="sr-Cyrl-RS" w:eastAsia="zh-CN"/>
        </w:rPr>
        <w:t xml:space="preserve"> са аргументима лозинка и хеширана лозинка. Уколико се лозинке поклапају корисник ће бити успешно пријављен на систем.</w:t>
      </w:r>
    </w:p>
    <w:p w14:paraId="2DF2767D" w14:textId="1268C8A7" w:rsidR="00CA5634" w:rsidRPr="00403A24" w:rsidRDefault="00C04F95" w:rsidP="00C04F95">
      <w:pPr>
        <w:pStyle w:val="IInivonaslova-Potpoglavlje"/>
        <w:rPr>
          <w:lang w:val="sr-Cyrl-RS"/>
        </w:rPr>
      </w:pPr>
      <w:bookmarkStart w:id="63" w:name="_Toc169974280"/>
      <w:r w:rsidRPr="00403A24">
        <w:rPr>
          <w:lang w:val="sr-Cyrl-RS"/>
        </w:rPr>
        <w:t>Валидација података у оквиру форме</w:t>
      </w:r>
      <w:bookmarkEnd w:id="63"/>
    </w:p>
    <w:p w14:paraId="4D041D92" w14:textId="57498A3B" w:rsidR="00C04F95" w:rsidRPr="00403A24" w:rsidRDefault="00C04F95" w:rsidP="00C04F95">
      <w:pPr>
        <w:pStyle w:val="Osnovnitekst"/>
        <w:rPr>
          <w:lang w:val="sr-Cyrl-RS" w:eastAsia="zh-CN"/>
        </w:rPr>
      </w:pPr>
      <w:r w:rsidRPr="00403A24">
        <w:rPr>
          <w:lang w:val="sr-Cyrl-RS" w:eastAsia="zh-CN"/>
        </w:rPr>
        <w:t xml:space="preserve">Пре него што се подаци унесу у базу података они морају проћи процес валидације. Процес валидације се састоји од испитивања података, тј. да ли су подаци унети у исправном формату. Приликом ових провера коришћени су регуларни изрази и валидаторске поруке. </w:t>
      </w:r>
      <w:r w:rsidRPr="00403A24">
        <w:rPr>
          <w:lang w:val="sr-Cyrl-RS" w:eastAsia="zh-CN"/>
        </w:rPr>
        <w:lastRenderedPageBreak/>
        <w:t>Форма која служи за унос података не може остати непопуњена, па се и о томе мора водити рачуна.</w:t>
      </w:r>
      <w:r w:rsidR="002F3AB6" w:rsidRPr="00403A24">
        <w:rPr>
          <w:lang w:val="sr-Cyrl-RS" w:eastAsia="zh-CN"/>
        </w:rPr>
        <w:t xml:space="preserve"> [11]</w:t>
      </w:r>
    </w:p>
    <w:p w14:paraId="6A3BFB19" w14:textId="77777777" w:rsidR="00721C23" w:rsidRPr="00403A24" w:rsidRDefault="00C04F95" w:rsidP="00721C23">
      <w:pPr>
        <w:pStyle w:val="Osnovnitekst"/>
        <w:keepNext/>
        <w:jc w:val="center"/>
        <w:rPr>
          <w:lang w:val="sr-Cyrl-RS"/>
        </w:rPr>
      </w:pPr>
      <w:r w:rsidRPr="00403A24">
        <w:rPr>
          <w:noProof/>
          <w:lang w:val="sr-Cyrl-RS" w:eastAsia="zh-CN"/>
        </w:rPr>
        <w:drawing>
          <wp:inline distT="0" distB="0" distL="0" distR="0" wp14:anchorId="26ED6C0B" wp14:editId="0A851DCF">
            <wp:extent cx="5934075" cy="876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876300"/>
                    </a:xfrm>
                    <a:prstGeom prst="rect">
                      <a:avLst/>
                    </a:prstGeom>
                    <a:noFill/>
                    <a:ln>
                      <a:noFill/>
                    </a:ln>
                  </pic:spPr>
                </pic:pic>
              </a:graphicData>
            </a:graphic>
          </wp:inline>
        </w:drawing>
      </w:r>
    </w:p>
    <w:p w14:paraId="59836A4D" w14:textId="0111A507" w:rsidR="00721C23" w:rsidRPr="00403A24" w:rsidRDefault="00721C23" w:rsidP="00721C23">
      <w:pPr>
        <w:pStyle w:val="ListParagraph"/>
        <w:jc w:val="center"/>
        <w:rPr>
          <w:b/>
          <w:bCs/>
          <w:sz w:val="20"/>
          <w:szCs w:val="20"/>
          <w:lang w:eastAsia="zh-CN"/>
        </w:rPr>
      </w:pPr>
      <w:bookmarkStart w:id="64" w:name="_Toc52114944"/>
      <w:bookmarkStart w:id="65" w:name="_Toc52114995"/>
      <w:bookmarkStart w:id="66" w:name="_Toc52115588"/>
      <w:bookmarkStart w:id="67" w:name="_Toc52241490"/>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124BA1">
        <w:rPr>
          <w:b/>
          <w:bCs/>
          <w:noProof/>
          <w:sz w:val="20"/>
          <w:szCs w:val="20"/>
        </w:rPr>
        <w:t>9</w:t>
      </w:r>
      <w:r w:rsidRPr="00403A24">
        <w:rPr>
          <w:b/>
          <w:bCs/>
          <w:sz w:val="20"/>
          <w:szCs w:val="20"/>
        </w:rPr>
        <w:fldChar w:fldCharType="end"/>
      </w:r>
      <w:r w:rsidRPr="00403A24">
        <w:rPr>
          <w:b/>
          <w:bCs/>
          <w:sz w:val="20"/>
          <w:szCs w:val="20"/>
          <w:lang w:eastAsia="zh-CN"/>
        </w:rPr>
        <w:t xml:space="preserve"> Коришћење регуларних израза приликом валидације лозинке</w:t>
      </w:r>
      <w:bookmarkEnd w:id="64"/>
      <w:bookmarkEnd w:id="65"/>
      <w:bookmarkEnd w:id="66"/>
      <w:bookmarkEnd w:id="67"/>
    </w:p>
    <w:p w14:paraId="4DC72CA4" w14:textId="2191E165" w:rsidR="00C04F95" w:rsidRPr="00403A24" w:rsidRDefault="00C04F95" w:rsidP="00721C23">
      <w:pPr>
        <w:pStyle w:val="Caption"/>
        <w:jc w:val="center"/>
        <w:rPr>
          <w:b w:val="0"/>
          <w:bCs w:val="0"/>
          <w:lang w:eastAsia="zh-CN"/>
        </w:rPr>
      </w:pPr>
    </w:p>
    <w:p w14:paraId="144DE9FE" w14:textId="700CC027" w:rsidR="00C04F95" w:rsidRPr="00403A24" w:rsidRDefault="00C04F95" w:rsidP="00C04F95">
      <w:pPr>
        <w:pStyle w:val="Osnovnitekst"/>
        <w:jc w:val="center"/>
        <w:rPr>
          <w:lang w:val="sr-Cyrl-RS"/>
        </w:rPr>
      </w:pPr>
    </w:p>
    <w:p w14:paraId="3822DA2E" w14:textId="77777777" w:rsidR="00721C23" w:rsidRPr="00403A24" w:rsidRDefault="00C04F95" w:rsidP="00721C23">
      <w:pPr>
        <w:pStyle w:val="Osnovnitekst"/>
        <w:keepNext/>
        <w:jc w:val="center"/>
        <w:rPr>
          <w:lang w:val="sr-Cyrl-RS"/>
        </w:rPr>
      </w:pPr>
      <w:r w:rsidRPr="00403A24">
        <w:rPr>
          <w:noProof/>
          <w:lang w:val="sr-Cyrl-RS" w:eastAsia="zh-CN"/>
        </w:rPr>
        <w:drawing>
          <wp:inline distT="0" distB="0" distL="0" distR="0" wp14:anchorId="405FDB9F" wp14:editId="3879270F">
            <wp:extent cx="5934075" cy="619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619125"/>
                    </a:xfrm>
                    <a:prstGeom prst="rect">
                      <a:avLst/>
                    </a:prstGeom>
                    <a:noFill/>
                    <a:ln>
                      <a:noFill/>
                    </a:ln>
                  </pic:spPr>
                </pic:pic>
              </a:graphicData>
            </a:graphic>
          </wp:inline>
        </w:drawing>
      </w:r>
    </w:p>
    <w:p w14:paraId="543AF87F" w14:textId="62D6D1EE" w:rsidR="00C04F95" w:rsidRPr="00403A24" w:rsidRDefault="00721C23" w:rsidP="00C04F95">
      <w:pPr>
        <w:pStyle w:val="ListParagraph"/>
        <w:jc w:val="center"/>
        <w:rPr>
          <w:b/>
          <w:bCs/>
          <w:sz w:val="20"/>
          <w:szCs w:val="20"/>
          <w:lang w:eastAsia="zh-CN"/>
        </w:rPr>
      </w:pPr>
      <w:bookmarkStart w:id="68" w:name="_Toc52114945"/>
      <w:bookmarkStart w:id="69" w:name="_Toc52114996"/>
      <w:bookmarkStart w:id="70" w:name="_Toc52115589"/>
      <w:bookmarkStart w:id="71" w:name="_Toc52241491"/>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124BA1">
        <w:rPr>
          <w:b/>
          <w:bCs/>
          <w:noProof/>
          <w:sz w:val="20"/>
          <w:szCs w:val="20"/>
        </w:rPr>
        <w:t>10</w:t>
      </w:r>
      <w:r w:rsidRPr="00403A24">
        <w:rPr>
          <w:b/>
          <w:bCs/>
          <w:sz w:val="20"/>
          <w:szCs w:val="20"/>
        </w:rPr>
        <w:fldChar w:fldCharType="end"/>
      </w:r>
      <w:r w:rsidRPr="00403A24">
        <w:rPr>
          <w:b/>
          <w:bCs/>
          <w:sz w:val="20"/>
          <w:szCs w:val="20"/>
          <w:lang w:eastAsia="zh-CN"/>
        </w:rPr>
        <w:t xml:space="preserve"> Коришћење регуларних израза за испитивање формата email-а</w:t>
      </w:r>
      <w:bookmarkEnd w:id="68"/>
      <w:bookmarkEnd w:id="69"/>
      <w:bookmarkEnd w:id="70"/>
      <w:bookmarkEnd w:id="71"/>
    </w:p>
    <w:p w14:paraId="1FA8B7BD" w14:textId="77777777" w:rsidR="00C04F95" w:rsidRPr="00403A24" w:rsidRDefault="00C04F95" w:rsidP="00C04F95">
      <w:pPr>
        <w:pStyle w:val="Osnovnitekst"/>
        <w:ind w:firstLine="0"/>
        <w:rPr>
          <w:lang w:val="sr-Cyrl-RS"/>
        </w:rPr>
      </w:pPr>
    </w:p>
    <w:p w14:paraId="7AA6312F" w14:textId="26DA513F" w:rsidR="0027365C" w:rsidRPr="00403A24" w:rsidRDefault="00CE798A" w:rsidP="0027365C">
      <w:pPr>
        <w:pStyle w:val="Osnovnitekst"/>
        <w:rPr>
          <w:lang w:val="sr-Cyrl-RS" w:eastAsia="zh-CN"/>
        </w:rPr>
      </w:pPr>
      <w:r w:rsidRPr="00403A24">
        <w:rPr>
          <w:lang w:val="sr-Cyrl-RS" w:eastAsia="zh-CN"/>
        </w:rPr>
        <w:t>Три</w:t>
      </w:r>
      <w:r w:rsidR="00C04F95" w:rsidRPr="00403A24">
        <w:rPr>
          <w:lang w:val="sr-Cyrl-RS" w:eastAsia="zh-CN"/>
        </w:rPr>
        <w:t xml:space="preserve"> најбитнија поља на форми за регистровање за кој</w:t>
      </w:r>
      <w:r w:rsidRPr="00403A24">
        <w:rPr>
          <w:lang w:val="sr-Cyrl-RS" w:eastAsia="zh-CN"/>
        </w:rPr>
        <w:t>а</w:t>
      </w:r>
      <w:r w:rsidR="00C04F95" w:rsidRPr="00403A24">
        <w:rPr>
          <w:lang w:val="sr-Cyrl-RS" w:eastAsia="zh-CN"/>
        </w:rPr>
        <w:t xml:space="preserve"> су коришћени регуларни изрази и валидација јесу поље за унос лозинке, потврду лозинке као и поље за унос email адресе.</w:t>
      </w:r>
      <w:r w:rsidRPr="00403A24">
        <w:rPr>
          <w:lang w:val="sr-Cyrl-RS" w:eastAsia="zh-CN"/>
        </w:rPr>
        <w:t xml:space="preserve"> Ова поља морају испоштовати одређене формате који ће бити описани у наставку документа.</w:t>
      </w:r>
    </w:p>
    <w:p w14:paraId="7A5DA963" w14:textId="142E16F1" w:rsidR="0027365C" w:rsidRPr="00403A24" w:rsidRDefault="00C04F95" w:rsidP="0027365C">
      <w:pPr>
        <w:pStyle w:val="Osnovnitekst"/>
        <w:rPr>
          <w:lang w:val="sr-Cyrl-RS" w:eastAsia="zh-CN"/>
        </w:rPr>
      </w:pPr>
      <w:r w:rsidRPr="00403A24">
        <w:rPr>
          <w:lang w:val="sr-Cyrl-RS" w:eastAsia="zh-CN"/>
        </w:rPr>
        <w:t>Регуларни израз који је коришћен за проверу валидности формата лозинке обезбеђује да се лозинка састоји од минимум осам, а максимум дванаест карактера</w:t>
      </w:r>
      <w:r w:rsidR="00A562D3" w:rsidRPr="00403A24">
        <w:rPr>
          <w:lang w:val="sr-Cyrl-RS" w:eastAsia="zh-CN"/>
        </w:rPr>
        <w:t>. Л</w:t>
      </w:r>
      <w:r w:rsidRPr="00403A24">
        <w:rPr>
          <w:lang w:val="sr-Cyrl-RS" w:eastAsia="zh-CN"/>
        </w:rPr>
        <w:t>озинка треба да садржи минимум једно велико и три мала слова</w:t>
      </w:r>
      <w:r w:rsidR="00860FB2" w:rsidRPr="00403A24">
        <w:rPr>
          <w:lang w:val="sr-Cyrl-RS" w:eastAsia="zh-CN"/>
        </w:rPr>
        <w:t>,</w:t>
      </w:r>
      <w:r w:rsidRPr="00403A24">
        <w:rPr>
          <w:lang w:val="sr-Cyrl-RS" w:eastAsia="zh-CN"/>
        </w:rPr>
        <w:t xml:space="preserve"> да почиње великим или малим словом. Лозинка треба да садржи и минимум један нумерик, као и минимум један специјални знак. Максималан број узастопних карактера је два.</w:t>
      </w:r>
    </w:p>
    <w:p w14:paraId="293CBD9A" w14:textId="77777777" w:rsidR="0027365C" w:rsidRPr="00403A24" w:rsidRDefault="00C04F95" w:rsidP="0027365C">
      <w:pPr>
        <w:pStyle w:val="Osnovnitekst"/>
        <w:rPr>
          <w:lang w:val="sr-Cyrl-RS" w:eastAsia="zh-CN"/>
        </w:rPr>
      </w:pPr>
      <w:r w:rsidRPr="00403A24">
        <w:rPr>
          <w:lang w:val="sr-Cyrl-RS" w:eastAsia="zh-CN"/>
        </w:rPr>
        <w:t>Валидација email адресе се састоји од регуларног израза који дефинише формат саме адресе. Очекивани формат је низ карактера и бројева, након којег следи специјални знак “@” након којег следи низ карактера, затим специјлани знак “.” И након тога поново низ карактера.</w:t>
      </w:r>
    </w:p>
    <w:p w14:paraId="6BD904F9" w14:textId="70C65A8B" w:rsidR="00C04F95" w:rsidRPr="00403A24" w:rsidRDefault="00C04F95" w:rsidP="0027365C">
      <w:pPr>
        <w:pStyle w:val="Osnovnitekst"/>
        <w:rPr>
          <w:lang w:val="sr-Cyrl-RS" w:eastAsia="zh-CN"/>
        </w:rPr>
      </w:pPr>
      <w:r w:rsidRPr="00403A24">
        <w:rPr>
          <w:lang w:val="sr-Cyrl-RS" w:eastAsia="zh-CN"/>
        </w:rPr>
        <w:t>Осим ових валидација постоје и валидације да свако поље форме мора бити попуњено и садржати валидне податке. Кликом на дугме “Registracija” најпре се проверава попуњеност свих поља форме, након чега следи провера регуларних израза и испуњавање очекиваног формата. Уколико је све у реду корисник ће бити успешно регистрован, уколико је дошло до неке грешке корисник ће путем валидаторских порука бити обавештен о конкретној насталој грешци.</w:t>
      </w:r>
    </w:p>
    <w:p w14:paraId="1C6BA7C2" w14:textId="1862EE52" w:rsidR="0027365C" w:rsidRPr="00403A24" w:rsidRDefault="0027365C" w:rsidP="0027365C">
      <w:pPr>
        <w:pStyle w:val="IInivonaslova-Potpoglavlje"/>
        <w:rPr>
          <w:lang w:val="sr-Cyrl-RS"/>
        </w:rPr>
      </w:pPr>
      <w:bookmarkStart w:id="72" w:name="_Toc169974281"/>
      <w:r w:rsidRPr="00403A24">
        <w:rPr>
          <w:lang w:val="sr-Cyrl-RS"/>
        </w:rPr>
        <w:lastRenderedPageBreak/>
        <w:t>Повезивање хардвера и софтвера</w:t>
      </w:r>
      <w:bookmarkEnd w:id="72"/>
    </w:p>
    <w:p w14:paraId="3A12D0E8" w14:textId="774DFEF7" w:rsidR="0027365C" w:rsidRPr="00403A24" w:rsidRDefault="0027365C" w:rsidP="0027365C">
      <w:pPr>
        <w:pStyle w:val="Osnovnitekst"/>
        <w:rPr>
          <w:lang w:val="sr-Cyrl-RS"/>
        </w:rPr>
      </w:pPr>
      <w:r w:rsidRPr="00403A24">
        <w:rPr>
          <w:lang w:val="sr-Cyrl-RS"/>
        </w:rPr>
        <w:t xml:space="preserve">Систем се састоји од Arduino хардвера са својим софтвером помоћу којег се програмира и системске и интернет апликације. Потребно је податке очитане помоћу </w:t>
      </w:r>
      <w:r w:rsidR="00161508" w:rsidRPr="00403A24">
        <w:rPr>
          <w:lang w:val="sr-Cyrl-RS"/>
        </w:rPr>
        <w:t xml:space="preserve">Arduino </w:t>
      </w:r>
      <w:r w:rsidRPr="00403A24">
        <w:rPr>
          <w:lang w:val="sr-Cyrl-RS"/>
        </w:rPr>
        <w:t>плочице пренети у остатак система и обрадити.</w:t>
      </w:r>
    </w:p>
    <w:p w14:paraId="2C469046" w14:textId="396218D6" w:rsidR="00281641" w:rsidRPr="00403A24" w:rsidRDefault="0027365C" w:rsidP="004D2605">
      <w:pPr>
        <w:pStyle w:val="Osnovnitekst"/>
        <w:rPr>
          <w:lang w:val="sr-Cyrl-RS"/>
        </w:rPr>
      </w:pPr>
      <w:r w:rsidRPr="00403A24">
        <w:rPr>
          <w:lang w:val="sr-Cyrl-RS"/>
        </w:rPr>
        <w:t xml:space="preserve">Овај проблем је решен тако што су сву подаци </w:t>
      </w:r>
      <w:r w:rsidR="00161508" w:rsidRPr="00403A24">
        <w:rPr>
          <w:lang w:val="sr-Cyrl-RS"/>
        </w:rPr>
        <w:t xml:space="preserve">који су очитани путем серијског улаза Arduino плочице пре одласка у систем, били унети у базу података. На овај начин је комуникација између апликативног </w:t>
      </w:r>
      <w:r w:rsidR="00281641" w:rsidRPr="00403A24">
        <w:rPr>
          <w:lang w:val="sr-Cyrl-RS"/>
        </w:rPr>
        <w:t>и хардверског дела апликације остварена кроз базу података. Након уноса очитаних података у базу, апликативни део система преузима улогу и исте податке користи</w:t>
      </w:r>
      <w:r w:rsidR="004145B9" w:rsidRPr="00403A24">
        <w:rPr>
          <w:lang w:val="sr-Cyrl-RS"/>
        </w:rPr>
        <w:t>.</w:t>
      </w:r>
    </w:p>
    <w:p w14:paraId="44BB4DEE" w14:textId="30CB9E82" w:rsidR="00EB5A6A" w:rsidRPr="00403A24" w:rsidRDefault="00113DBB" w:rsidP="004D2605">
      <w:pPr>
        <w:pStyle w:val="Osnovnitekst"/>
        <w:rPr>
          <w:lang w:val="sr-Cyrl-RS"/>
        </w:rPr>
      </w:pPr>
      <w:r w:rsidRPr="00403A24">
        <w:rPr>
          <w:lang w:val="sr-Cyrl-RS"/>
        </w:rPr>
        <w:t xml:space="preserve">Начин на који је </w:t>
      </w:r>
      <w:r w:rsidRPr="00403A24">
        <w:rPr>
          <w:i/>
          <w:iCs/>
          <w:lang w:val="sr-Cyrl-RS"/>
        </w:rPr>
        <w:t>Aruino</w:t>
      </w:r>
      <w:r w:rsidRPr="00403A24">
        <w:rPr>
          <w:lang w:val="sr-Cyrl-RS"/>
        </w:rPr>
        <w:t xml:space="preserve"> повезан са базом података се налази на слици </w:t>
      </w:r>
      <w:r w:rsidR="00BE372F" w:rsidRPr="00403A24">
        <w:rPr>
          <w:lang w:val="sr-Cyrl-RS"/>
        </w:rPr>
        <w:t>13</w:t>
      </w:r>
      <w:r w:rsidRPr="00403A24">
        <w:rPr>
          <w:lang w:val="sr-Cyrl-RS"/>
        </w:rPr>
        <w:t xml:space="preserve">. Најпре се креира конекција између базе података и </w:t>
      </w:r>
      <w:r w:rsidRPr="00403A24">
        <w:rPr>
          <w:i/>
          <w:iCs/>
          <w:lang w:val="sr-Cyrl-RS"/>
        </w:rPr>
        <w:t>Arduino</w:t>
      </w:r>
      <w:r w:rsidRPr="00403A24">
        <w:rPr>
          <w:lang w:val="sr-Cyrl-RS"/>
        </w:rPr>
        <w:t xml:space="preserve"> софтвера, за пре</w:t>
      </w:r>
      <w:r w:rsidR="00EB5A6A" w:rsidRPr="00403A24">
        <w:rPr>
          <w:lang w:val="sr-Cyrl-RS"/>
        </w:rPr>
        <w:t>н</w:t>
      </w:r>
      <w:r w:rsidRPr="00403A24">
        <w:rPr>
          <w:lang w:val="sr-Cyrl-RS"/>
        </w:rPr>
        <w:t xml:space="preserve">ос података се користи </w:t>
      </w:r>
      <w:r w:rsidRPr="00403A24">
        <w:rPr>
          <w:i/>
          <w:iCs/>
          <w:lang w:val="sr-Cyrl-RS"/>
        </w:rPr>
        <w:t>localhost</w:t>
      </w:r>
      <w:r w:rsidRPr="00403A24">
        <w:rPr>
          <w:lang w:val="sr-Cyrl-RS"/>
        </w:rPr>
        <w:t xml:space="preserve"> и </w:t>
      </w:r>
      <w:r w:rsidRPr="00403A24">
        <w:rPr>
          <w:i/>
          <w:iCs/>
          <w:lang w:val="sr-Cyrl-RS"/>
        </w:rPr>
        <w:t>GlassFish Server</w:t>
      </w:r>
      <w:r w:rsidRPr="00403A24">
        <w:rPr>
          <w:lang w:val="sr-Cyrl-RS"/>
        </w:rPr>
        <w:t xml:space="preserve">. Након успешне конекције могуће је очитавање података са </w:t>
      </w:r>
      <w:r w:rsidRPr="00403A24">
        <w:rPr>
          <w:i/>
          <w:iCs/>
          <w:lang w:val="sr-Cyrl-RS"/>
        </w:rPr>
        <w:t>RFID</w:t>
      </w:r>
      <w:r w:rsidRPr="00403A24">
        <w:rPr>
          <w:lang w:val="sr-Cyrl-RS"/>
        </w:rPr>
        <w:t xml:space="preserve"> картице. Прислањањем картице на сензор долази до очитавања података са картице</w:t>
      </w:r>
      <w:r w:rsidR="00EB5A6A" w:rsidRPr="00403A24">
        <w:rPr>
          <w:lang w:val="sr-Cyrl-RS"/>
        </w:rPr>
        <w:t>. Специјални идентификатор картице се уноси у базу података.</w:t>
      </w:r>
      <w:r w:rsidR="004D2605" w:rsidRPr="00403A24">
        <w:rPr>
          <w:lang w:val="sr-Cyrl-RS"/>
        </w:rPr>
        <w:t xml:space="preserve"> </w:t>
      </w:r>
      <w:r w:rsidR="00EB5A6A" w:rsidRPr="00403A24">
        <w:rPr>
          <w:lang w:val="sr-Cyrl-RS"/>
        </w:rPr>
        <w:t>Даљи ток обраде података преузима апликативни део система.</w:t>
      </w:r>
    </w:p>
    <w:p w14:paraId="06AFC3B5" w14:textId="77777777" w:rsidR="0054358B" w:rsidRPr="00403A24" w:rsidRDefault="00113DBB" w:rsidP="0054358B">
      <w:pPr>
        <w:pStyle w:val="Osnovnitekst"/>
        <w:keepNext/>
        <w:jc w:val="center"/>
        <w:rPr>
          <w:lang w:val="sr-Cyrl-RS"/>
        </w:rPr>
      </w:pPr>
      <w:r w:rsidRPr="00403A24">
        <w:rPr>
          <w:noProof/>
          <w:lang w:val="sr-Cyrl-RS"/>
        </w:rPr>
        <w:lastRenderedPageBreak/>
        <w:drawing>
          <wp:inline distT="0" distB="0" distL="0" distR="0" wp14:anchorId="3D58B697" wp14:editId="23844464">
            <wp:extent cx="6124575" cy="67722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6772275"/>
                    </a:xfrm>
                    <a:prstGeom prst="rect">
                      <a:avLst/>
                    </a:prstGeom>
                    <a:noFill/>
                    <a:ln>
                      <a:noFill/>
                    </a:ln>
                  </pic:spPr>
                </pic:pic>
              </a:graphicData>
            </a:graphic>
          </wp:inline>
        </w:drawing>
      </w:r>
    </w:p>
    <w:p w14:paraId="322C451E" w14:textId="5B563FEF" w:rsidR="004145B9" w:rsidRPr="00403A24" w:rsidRDefault="0054358B" w:rsidP="0054358B">
      <w:pPr>
        <w:pStyle w:val="Caption"/>
        <w:jc w:val="center"/>
      </w:pPr>
      <w:bookmarkStart w:id="73" w:name="_Toc52115590"/>
      <w:bookmarkStart w:id="74" w:name="_Toc52241492"/>
      <w:r w:rsidRPr="00403A24">
        <w:t xml:space="preserve">Слика </w:t>
      </w:r>
      <w:r w:rsidRPr="00403A24">
        <w:fldChar w:fldCharType="begin"/>
      </w:r>
      <w:r w:rsidRPr="00403A24">
        <w:instrText xml:space="preserve"> SEQ Слика \* ARABIC </w:instrText>
      </w:r>
      <w:r w:rsidRPr="00403A24">
        <w:fldChar w:fldCharType="separate"/>
      </w:r>
      <w:r w:rsidR="00124BA1">
        <w:rPr>
          <w:noProof/>
        </w:rPr>
        <w:t>11</w:t>
      </w:r>
      <w:r w:rsidRPr="00403A24">
        <w:fldChar w:fldCharType="end"/>
      </w:r>
      <w:r w:rsidRPr="00403A24">
        <w:rPr>
          <w:b w:val="0"/>
          <w:bCs w:val="0"/>
        </w:rPr>
        <w:t xml:space="preserve"> </w:t>
      </w:r>
      <w:r w:rsidRPr="00403A24">
        <w:t>Arduino код</w:t>
      </w:r>
      <w:bookmarkEnd w:id="73"/>
      <w:bookmarkEnd w:id="74"/>
    </w:p>
    <w:p w14:paraId="320CAFD5" w14:textId="76C58ED3" w:rsidR="0027365C" w:rsidRPr="00403A24" w:rsidRDefault="0027365C" w:rsidP="0027365C">
      <w:pPr>
        <w:pStyle w:val="Inivonaslova-Poglavlje"/>
        <w:rPr>
          <w:lang w:val="sr-Cyrl-RS"/>
        </w:rPr>
      </w:pPr>
      <w:bookmarkStart w:id="75" w:name="_Toc169974282"/>
      <w:r w:rsidRPr="00403A24">
        <w:rPr>
          <w:lang w:val="sr-Cyrl-RS"/>
        </w:rPr>
        <w:lastRenderedPageBreak/>
        <w:t>Опис рада система</w:t>
      </w:r>
      <w:bookmarkEnd w:id="75"/>
    </w:p>
    <w:p w14:paraId="14052AD1" w14:textId="1B06ED5B" w:rsidR="001F3C64" w:rsidRPr="00A14C53" w:rsidRDefault="00A14C53" w:rsidP="001F3C64">
      <w:pPr>
        <w:pStyle w:val="Osnovnitekst"/>
        <w:rPr>
          <w:lang w:val="sr-Cyrl-RS"/>
        </w:rPr>
      </w:pPr>
      <w:r>
        <w:t xml:space="preserve">У </w:t>
      </w:r>
      <w:r>
        <w:rPr>
          <w:lang w:val="sr-Cyrl-RS"/>
        </w:rPr>
        <w:t>наредним редовима документа ће бити представљен начин рада система кроз кратко корисничко упутство. Свака функционалност система биће описана, а уз опис ће бити приложена слика ради бољег разумевања.</w:t>
      </w:r>
    </w:p>
    <w:p w14:paraId="15C22790" w14:textId="42860128" w:rsidR="0027365C" w:rsidRPr="00403A24" w:rsidRDefault="0027365C" w:rsidP="00EB5A6A">
      <w:pPr>
        <w:pStyle w:val="IInivonaslova-Potpoglavlje"/>
        <w:rPr>
          <w:lang w:val="sr-Cyrl-RS"/>
        </w:rPr>
      </w:pPr>
      <w:bookmarkStart w:id="76" w:name="_Toc169974283"/>
      <w:r w:rsidRPr="00403A24">
        <w:rPr>
          <w:lang w:val="sr-Cyrl-RS"/>
        </w:rPr>
        <w:t>Опис рада интернет апликације</w:t>
      </w:r>
      <w:bookmarkEnd w:id="76"/>
    </w:p>
    <w:p w14:paraId="29E7263D" w14:textId="58630A98" w:rsidR="001A68D7" w:rsidRPr="00403A24" w:rsidRDefault="001A68D7" w:rsidP="001A68D7">
      <w:pPr>
        <w:pStyle w:val="Osnovnitekst"/>
        <w:rPr>
          <w:lang w:val="sr-Cyrl-RS"/>
        </w:rPr>
      </w:pPr>
      <w:r w:rsidRPr="00403A24">
        <w:rPr>
          <w:lang w:val="sr-Cyrl-RS"/>
        </w:rPr>
        <w:t>У овом поглављу биће дат опис свих опција које се могу наћи на почетној страници апликације. Опције које су наведене у наставку може видети сваки корисник интернет апликације.</w:t>
      </w:r>
    </w:p>
    <w:p w14:paraId="3ECFB216" w14:textId="45E54DDE" w:rsidR="00EB5A6A" w:rsidRPr="00403A24" w:rsidRDefault="00EB5A6A" w:rsidP="00EB5A6A">
      <w:pPr>
        <w:pStyle w:val="IIInivonaslova-Odeljak"/>
        <w:rPr>
          <w:lang w:val="sr-Cyrl-RS"/>
        </w:rPr>
      </w:pPr>
      <w:bookmarkStart w:id="77" w:name="_Toc169974284"/>
      <w:r w:rsidRPr="00403A24">
        <w:rPr>
          <w:lang w:val="sr-Cyrl-RS"/>
        </w:rPr>
        <w:t>Почетна страница</w:t>
      </w:r>
      <w:bookmarkEnd w:id="77"/>
    </w:p>
    <w:p w14:paraId="7EC67F23" w14:textId="428B0E6A" w:rsidR="00CE265B" w:rsidRPr="006A4F3D" w:rsidRDefault="00EB5A6A" w:rsidP="00CE265B">
      <w:pPr>
        <w:pStyle w:val="Osnovnitekst"/>
        <w:rPr>
          <w:lang w:val="sr-Cyrl-RS"/>
        </w:rPr>
      </w:pPr>
      <w:r w:rsidRPr="00403A24">
        <w:rPr>
          <w:lang w:val="sr-Cyrl-RS"/>
        </w:rPr>
        <w:t xml:space="preserve">Након покретања апликације кориснику се приказује почетна страница веб апликације коју можемо видети на слици </w:t>
      </w:r>
      <w:r w:rsidR="00277FD7" w:rsidRPr="00403A24">
        <w:rPr>
          <w:lang w:val="sr-Cyrl-RS"/>
        </w:rPr>
        <w:t>14</w:t>
      </w:r>
      <w:r w:rsidRPr="00403A24">
        <w:rPr>
          <w:lang w:val="sr-Cyrl-RS"/>
        </w:rPr>
        <w:t>.</w:t>
      </w:r>
      <w:r w:rsidR="00CE265B" w:rsidRPr="00403A24">
        <w:rPr>
          <w:lang w:val="sr-Cyrl-RS"/>
        </w:rPr>
        <w:t xml:space="preserve"> Почетна страница </w:t>
      </w:r>
      <w:r w:rsidR="00A14C53">
        <w:rPr>
          <w:lang w:val="sr-Cyrl-RS"/>
        </w:rPr>
        <w:t xml:space="preserve">представља такозвани </w:t>
      </w:r>
      <w:r w:rsidR="00A14C53">
        <w:rPr>
          <w:i/>
          <w:iCs/>
          <w:lang w:val="en-US"/>
        </w:rPr>
        <w:t>landing page</w:t>
      </w:r>
      <w:r w:rsidR="00A14C53">
        <w:rPr>
          <w:lang w:val="sr-Cyrl-RS"/>
        </w:rPr>
        <w:t>, без превише садржаја, корисник може да кликне на линк за пријаву и регистрацију.</w:t>
      </w:r>
    </w:p>
    <w:p w14:paraId="1982573A" w14:textId="1BF9816F" w:rsidR="00323976" w:rsidRDefault="00323976" w:rsidP="00323976">
      <w:pPr>
        <w:pStyle w:val="NormalWeb"/>
      </w:pPr>
      <w:r>
        <w:rPr>
          <w:noProof/>
        </w:rPr>
        <w:drawing>
          <wp:inline distT="0" distB="0" distL="0" distR="0" wp14:anchorId="2EB60FA1" wp14:editId="790596A0">
            <wp:extent cx="6120130" cy="3136900"/>
            <wp:effectExtent l="0" t="0" r="0" b="6350"/>
            <wp:docPr id="376538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38854" name="Picture 1"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36900"/>
                    </a:xfrm>
                    <a:prstGeom prst="rect">
                      <a:avLst/>
                    </a:prstGeom>
                    <a:noFill/>
                    <a:ln>
                      <a:noFill/>
                    </a:ln>
                  </pic:spPr>
                </pic:pic>
              </a:graphicData>
            </a:graphic>
          </wp:inline>
        </w:drawing>
      </w:r>
    </w:p>
    <w:p w14:paraId="55693254" w14:textId="33ECB286" w:rsidR="00277FD7" w:rsidRPr="00403A24" w:rsidRDefault="00277FD7" w:rsidP="00277FD7">
      <w:pPr>
        <w:pStyle w:val="Osnovnitekst"/>
        <w:keepNext/>
        <w:jc w:val="center"/>
        <w:rPr>
          <w:lang w:val="sr-Cyrl-RS"/>
        </w:rPr>
      </w:pPr>
    </w:p>
    <w:p w14:paraId="60618672" w14:textId="79A53EED" w:rsidR="00EB5A6A" w:rsidRPr="00403A24" w:rsidRDefault="00277FD7" w:rsidP="00EB5A6A">
      <w:pPr>
        <w:jc w:val="center"/>
        <w:rPr>
          <w:b/>
          <w:bCs/>
          <w:sz w:val="20"/>
          <w:szCs w:val="20"/>
          <w:lang w:eastAsia="zh-CN"/>
        </w:rPr>
      </w:pPr>
      <w:bookmarkStart w:id="78" w:name="_Toc52115591"/>
      <w:bookmarkStart w:id="79" w:name="_Toc52241493"/>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124BA1">
        <w:rPr>
          <w:b/>
          <w:bCs/>
          <w:noProof/>
          <w:sz w:val="20"/>
          <w:szCs w:val="20"/>
        </w:rPr>
        <w:t>12</w:t>
      </w:r>
      <w:r w:rsidRPr="00403A24">
        <w:rPr>
          <w:b/>
          <w:bCs/>
          <w:sz w:val="20"/>
          <w:szCs w:val="20"/>
        </w:rPr>
        <w:fldChar w:fldCharType="end"/>
      </w:r>
      <w:r w:rsidRPr="00403A24">
        <w:rPr>
          <w:b/>
          <w:bCs/>
          <w:sz w:val="20"/>
          <w:szCs w:val="20"/>
          <w:lang w:eastAsia="zh-CN"/>
        </w:rPr>
        <w:t xml:space="preserve"> Почетна страница</w:t>
      </w:r>
      <w:bookmarkEnd w:id="78"/>
      <w:bookmarkEnd w:id="79"/>
    </w:p>
    <w:p w14:paraId="488EBC3B" w14:textId="77777777" w:rsidR="00EB5A6A" w:rsidRPr="00403A24" w:rsidRDefault="00EB5A6A" w:rsidP="00EB5A6A">
      <w:pPr>
        <w:pStyle w:val="Osnovnitekst"/>
        <w:ind w:firstLine="0"/>
        <w:rPr>
          <w:lang w:val="sr-Cyrl-RS"/>
        </w:rPr>
      </w:pPr>
    </w:p>
    <w:p w14:paraId="0AE96424" w14:textId="77777777" w:rsidR="006A4F3D" w:rsidRDefault="006A4F3D" w:rsidP="00EB5A6A">
      <w:pPr>
        <w:pStyle w:val="Osnovnitekst"/>
        <w:rPr>
          <w:lang w:val="sr-Cyrl-RS"/>
        </w:rPr>
      </w:pPr>
      <w:r>
        <w:rPr>
          <w:lang w:val="sr-Cyrl-RS"/>
        </w:rPr>
        <w:t xml:space="preserve">Кликом на линк </w:t>
      </w:r>
      <w:r>
        <w:rPr>
          <w:i/>
          <w:iCs/>
          <w:lang w:val="en-US"/>
        </w:rPr>
        <w:t xml:space="preserve">Registracija </w:t>
      </w:r>
      <w:r>
        <w:rPr>
          <w:lang w:val="sr-Cyrl-RS"/>
        </w:rPr>
        <w:t xml:space="preserve">корисник се преусмерава на страницу за регистрацију. </w:t>
      </w:r>
    </w:p>
    <w:p w14:paraId="63C63394" w14:textId="77777777" w:rsidR="006A4F3D" w:rsidRPr="00403A24" w:rsidRDefault="006A4F3D" w:rsidP="006A4F3D">
      <w:pPr>
        <w:pStyle w:val="Osnovnitekst"/>
        <w:rPr>
          <w:lang w:val="sr-Cyrl-RS"/>
        </w:rPr>
      </w:pPr>
      <w:r w:rsidRPr="00403A24">
        <w:rPr>
          <w:lang w:val="sr-Cyrl-RS"/>
        </w:rPr>
        <w:lastRenderedPageBreak/>
        <w:t xml:space="preserve">Променом странице мења се и URL, на пример: </w:t>
      </w:r>
    </w:p>
    <w:p w14:paraId="45B5981F" w14:textId="4647DBA0" w:rsidR="006A4F3D" w:rsidRPr="00403A24" w:rsidRDefault="006A4F3D" w:rsidP="006A4F3D">
      <w:pPr>
        <w:pStyle w:val="Osnovnitekst"/>
        <w:numPr>
          <w:ilvl w:val="0"/>
          <w:numId w:val="40"/>
        </w:numPr>
        <w:rPr>
          <w:lang w:val="sr-Cyrl-RS"/>
        </w:rPr>
      </w:pPr>
      <w:r w:rsidRPr="00403A24">
        <w:rPr>
          <w:lang w:val="sr-Cyrl-RS"/>
        </w:rPr>
        <w:t xml:space="preserve">Са </w:t>
      </w:r>
      <w:hyperlink r:id="rId24" w:history="1">
        <w:r w:rsidRPr="005D69D2">
          <w:rPr>
            <w:rStyle w:val="Hyperlink"/>
            <w:lang w:val="sr-Cyrl-RS"/>
          </w:rPr>
          <w:t>http://localhost:8080/</w:t>
        </w:r>
        <w:r w:rsidRPr="005D69D2">
          <w:rPr>
            <w:rStyle w:val="Hyperlink"/>
            <w:lang w:val="en-US"/>
          </w:rPr>
          <w:t>touristInfo</w:t>
        </w:r>
        <w:r w:rsidRPr="005D69D2">
          <w:rPr>
            <w:rStyle w:val="Hyperlink"/>
            <w:lang w:val="sr-Cyrl-RS"/>
          </w:rPr>
          <w:t>/index.xhtml</w:t>
        </w:r>
      </w:hyperlink>
      <w:r w:rsidRPr="00403A24">
        <w:rPr>
          <w:lang w:val="sr-Cyrl-RS"/>
        </w:rPr>
        <w:t>,</w:t>
      </w:r>
    </w:p>
    <w:p w14:paraId="6299B18E" w14:textId="3FB9B473" w:rsidR="006A4F3D" w:rsidRPr="00403A24" w:rsidRDefault="006A4F3D" w:rsidP="006A4F3D">
      <w:pPr>
        <w:pStyle w:val="ListParagraph"/>
        <w:numPr>
          <w:ilvl w:val="0"/>
          <w:numId w:val="40"/>
        </w:numPr>
        <w:spacing w:line="360" w:lineRule="auto"/>
        <w:jc w:val="both"/>
      </w:pPr>
      <w:r w:rsidRPr="00403A24">
        <w:t xml:space="preserve">На </w:t>
      </w:r>
      <w:hyperlink r:id="rId25" w:history="1">
        <w:r w:rsidRPr="005D69D2">
          <w:rPr>
            <w:rStyle w:val="Hyperlink"/>
          </w:rPr>
          <w:t>http://localhost:8080/touristInfo/registration.xhtml</w:t>
        </w:r>
      </w:hyperlink>
      <w:r w:rsidRPr="00403A24">
        <w:t xml:space="preserve"> )</w:t>
      </w:r>
    </w:p>
    <w:p w14:paraId="2CA22730" w14:textId="77777777" w:rsidR="006A4F3D" w:rsidRDefault="006A4F3D" w:rsidP="00EB5A6A">
      <w:pPr>
        <w:pStyle w:val="Osnovnitekst"/>
        <w:rPr>
          <w:lang w:val="sr-Cyrl-RS"/>
        </w:rPr>
      </w:pPr>
    </w:p>
    <w:p w14:paraId="78294F2E" w14:textId="458142B8" w:rsidR="00EB5A6A" w:rsidRPr="00403A24" w:rsidRDefault="00EB5A6A" w:rsidP="00EB5A6A">
      <w:pPr>
        <w:pStyle w:val="Osnovnitekst"/>
        <w:rPr>
          <w:lang w:val="sr-Cyrl-RS"/>
        </w:rPr>
      </w:pPr>
      <w:r w:rsidRPr="00403A24">
        <w:rPr>
          <w:lang w:val="sr-Cyrl-RS"/>
        </w:rPr>
        <w:t>На почетној страници апликације се налази мени са опцијама које корисник бира кликом. Поред менија, на централном делу екрана се налазе три дугмета која представљају три различите опције: пробни тренинг, преглед свих тренинга и прављење налога.</w:t>
      </w:r>
    </w:p>
    <w:p w14:paraId="7F8AC46A" w14:textId="00D4A0CB" w:rsidR="00EB5A6A" w:rsidRPr="00403A24" w:rsidRDefault="00EB5A6A" w:rsidP="00EB5A6A">
      <w:pPr>
        <w:pStyle w:val="Osnovnitekst"/>
        <w:rPr>
          <w:lang w:val="sr-Cyrl-RS"/>
        </w:rPr>
      </w:pPr>
      <w:r w:rsidRPr="00403A24">
        <w:rPr>
          <w:lang w:val="sr-Cyrl-RS"/>
        </w:rPr>
        <w:t>Кликом на било коју опцију из менија отвара се нова страница која поред свог садржаја има и мени са почетне странице помоћу којег корисник може лакше да се креће кроз апликацију. Опција која је селектована означена је светло плавом бојом на основу које корисник зна на којој се страници трентуно налази.</w:t>
      </w:r>
    </w:p>
    <w:p w14:paraId="0DAC37DF" w14:textId="77777777" w:rsidR="00277FD7" w:rsidRPr="00403A24" w:rsidRDefault="00EB5A6A" w:rsidP="00277FD7">
      <w:pPr>
        <w:pStyle w:val="Osnovnitekst"/>
        <w:keepNext/>
        <w:jc w:val="center"/>
        <w:rPr>
          <w:lang w:val="sr-Cyrl-RS"/>
        </w:rPr>
      </w:pPr>
      <w:r w:rsidRPr="00403A24">
        <w:rPr>
          <w:noProof/>
          <w:lang w:val="sr-Cyrl-RS" w:eastAsia="zh-CN"/>
        </w:rPr>
        <w:drawing>
          <wp:inline distT="0" distB="0" distL="0" distR="0" wp14:anchorId="7D4B076B" wp14:editId="42689F76">
            <wp:extent cx="5939790" cy="2981960"/>
            <wp:effectExtent l="0" t="0" r="381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2981960"/>
                    </a:xfrm>
                    <a:prstGeom prst="rect">
                      <a:avLst/>
                    </a:prstGeom>
                    <a:noFill/>
                    <a:ln>
                      <a:noFill/>
                    </a:ln>
                  </pic:spPr>
                </pic:pic>
              </a:graphicData>
            </a:graphic>
          </wp:inline>
        </w:drawing>
      </w:r>
    </w:p>
    <w:p w14:paraId="362A63E0" w14:textId="14276147" w:rsidR="00277FD7" w:rsidRPr="00403A24" w:rsidRDefault="00277FD7" w:rsidP="00277FD7">
      <w:pPr>
        <w:jc w:val="center"/>
        <w:rPr>
          <w:b/>
          <w:bCs/>
          <w:sz w:val="20"/>
          <w:szCs w:val="20"/>
          <w:lang w:eastAsia="zh-CN"/>
        </w:rPr>
      </w:pPr>
      <w:bookmarkStart w:id="80" w:name="_Toc52115592"/>
      <w:bookmarkStart w:id="81" w:name="_Toc52241494"/>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124BA1">
        <w:rPr>
          <w:b/>
          <w:bCs/>
          <w:noProof/>
          <w:sz w:val="20"/>
          <w:szCs w:val="20"/>
        </w:rPr>
        <w:t>13</w:t>
      </w:r>
      <w:r w:rsidRPr="00403A24">
        <w:rPr>
          <w:b/>
          <w:bCs/>
          <w:sz w:val="20"/>
          <w:szCs w:val="20"/>
        </w:rPr>
        <w:fldChar w:fldCharType="end"/>
      </w:r>
      <w:r w:rsidRPr="00403A24">
        <w:rPr>
          <w:b/>
          <w:bCs/>
          <w:sz w:val="20"/>
          <w:szCs w:val="20"/>
        </w:rPr>
        <w:t xml:space="preserve"> </w:t>
      </w:r>
      <w:r w:rsidRPr="00403A24">
        <w:rPr>
          <w:b/>
          <w:bCs/>
          <w:sz w:val="20"/>
          <w:szCs w:val="20"/>
          <w:lang w:eastAsia="zh-CN"/>
        </w:rPr>
        <w:t>Скок са почетне странице на неку од опција (у овом случају логин страница)</w:t>
      </w:r>
      <w:bookmarkEnd w:id="80"/>
      <w:bookmarkEnd w:id="81"/>
    </w:p>
    <w:p w14:paraId="1B5BD144" w14:textId="13465747" w:rsidR="00EB5A6A" w:rsidRPr="00403A24" w:rsidRDefault="00EB5A6A" w:rsidP="00277FD7">
      <w:pPr>
        <w:pStyle w:val="Caption"/>
        <w:jc w:val="center"/>
        <w:rPr>
          <w:b w:val="0"/>
          <w:bCs w:val="0"/>
          <w:lang w:eastAsia="zh-CN"/>
        </w:rPr>
      </w:pPr>
    </w:p>
    <w:p w14:paraId="01828312" w14:textId="77777777" w:rsidR="00622BF9" w:rsidRPr="00403A24" w:rsidRDefault="00622BF9" w:rsidP="00622BF9">
      <w:pPr>
        <w:spacing w:line="360" w:lineRule="auto"/>
        <w:jc w:val="both"/>
      </w:pPr>
    </w:p>
    <w:p w14:paraId="62D6DF04" w14:textId="0B657A66" w:rsidR="00622BF9" w:rsidRPr="00403A24" w:rsidRDefault="00622BF9" w:rsidP="00622BF9">
      <w:pPr>
        <w:pStyle w:val="Osnovnitekst"/>
        <w:rPr>
          <w:lang w:val="sr-Cyrl-RS" w:eastAsia="zh-CN"/>
        </w:rPr>
      </w:pPr>
      <w:r w:rsidRPr="00403A24">
        <w:rPr>
          <w:lang w:val="sr-Cyrl-RS" w:eastAsia="zh-CN"/>
        </w:rPr>
        <w:t>Кликом на дугме “Probni trening” отвара се нова страница</w:t>
      </w:r>
      <w:r w:rsidR="00F43F27" w:rsidRPr="00403A24">
        <w:rPr>
          <w:lang w:val="sr-Cyrl-RS" w:eastAsia="zh-CN"/>
        </w:rPr>
        <w:t>.</w:t>
      </w:r>
      <w:r w:rsidRPr="00403A24">
        <w:rPr>
          <w:lang w:val="sr-Cyrl-RS" w:eastAsia="zh-CN"/>
        </w:rPr>
        <w:t xml:space="preserve"> </w:t>
      </w:r>
      <w:r w:rsidR="00F43F27" w:rsidRPr="00403A24">
        <w:rPr>
          <w:lang w:val="sr-Cyrl-RS" w:eastAsia="zh-CN"/>
        </w:rPr>
        <w:t>О страници на којој корисник заказује своје термине за пробни тренинг ће више речи бити касније.</w:t>
      </w:r>
    </w:p>
    <w:p w14:paraId="5950E288" w14:textId="77777777" w:rsidR="00277FD7" w:rsidRPr="00403A24" w:rsidRDefault="00622BF9" w:rsidP="00277FD7">
      <w:pPr>
        <w:pStyle w:val="Osnovnitekst"/>
        <w:keepNext/>
        <w:jc w:val="center"/>
        <w:rPr>
          <w:lang w:val="sr-Cyrl-RS"/>
        </w:rPr>
      </w:pPr>
      <w:r w:rsidRPr="00403A24">
        <w:rPr>
          <w:noProof/>
          <w:lang w:val="sr-Cyrl-RS" w:eastAsia="zh-CN"/>
        </w:rPr>
        <w:lastRenderedPageBreak/>
        <w:drawing>
          <wp:inline distT="0" distB="0" distL="0" distR="0" wp14:anchorId="0C8F07DC" wp14:editId="484EF561">
            <wp:extent cx="5227986" cy="251261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5328" cy="2525754"/>
                    </a:xfrm>
                    <a:prstGeom prst="rect">
                      <a:avLst/>
                    </a:prstGeom>
                    <a:noFill/>
                    <a:ln>
                      <a:noFill/>
                    </a:ln>
                  </pic:spPr>
                </pic:pic>
              </a:graphicData>
            </a:graphic>
          </wp:inline>
        </w:drawing>
      </w:r>
    </w:p>
    <w:p w14:paraId="21AD1F36" w14:textId="074C8E0B" w:rsidR="00622BF9" w:rsidRPr="00403A24" w:rsidRDefault="00277FD7" w:rsidP="00277FD7">
      <w:pPr>
        <w:pStyle w:val="Caption"/>
        <w:jc w:val="center"/>
      </w:pPr>
      <w:bookmarkStart w:id="82" w:name="_Toc52115593"/>
      <w:bookmarkStart w:id="83" w:name="_Toc52241495"/>
      <w:r w:rsidRPr="00403A24">
        <w:t xml:space="preserve">Слика </w:t>
      </w:r>
      <w:r w:rsidRPr="00403A24">
        <w:fldChar w:fldCharType="begin"/>
      </w:r>
      <w:r w:rsidRPr="00403A24">
        <w:instrText xml:space="preserve"> SEQ Слика \* ARABIC </w:instrText>
      </w:r>
      <w:r w:rsidRPr="00403A24">
        <w:fldChar w:fldCharType="separate"/>
      </w:r>
      <w:r w:rsidR="00124BA1">
        <w:rPr>
          <w:noProof/>
        </w:rPr>
        <w:t>14</w:t>
      </w:r>
      <w:r w:rsidRPr="00403A24">
        <w:fldChar w:fldCharType="end"/>
      </w:r>
      <w:r w:rsidRPr="00403A24">
        <w:t xml:space="preserve"> </w:t>
      </w:r>
      <w:r w:rsidRPr="00403A24">
        <w:rPr>
          <w:lang w:eastAsia="zh-CN"/>
        </w:rPr>
        <w:t>Изглед странице за заказивање пробног тренинга</w:t>
      </w:r>
      <w:bookmarkEnd w:id="82"/>
      <w:bookmarkEnd w:id="83"/>
    </w:p>
    <w:p w14:paraId="05EFAAB9" w14:textId="3F0C1FFB" w:rsidR="00622BF9" w:rsidRPr="00403A24" w:rsidRDefault="00622BF9" w:rsidP="00622BF9">
      <w:pPr>
        <w:pStyle w:val="Osnovnitekst"/>
        <w:ind w:firstLine="720"/>
        <w:rPr>
          <w:lang w:val="sr-Cyrl-RS" w:eastAsia="zh-CN"/>
        </w:rPr>
      </w:pPr>
      <w:r w:rsidRPr="00403A24">
        <w:rPr>
          <w:lang w:val="sr-Cyrl-RS" w:eastAsia="zh-CN"/>
        </w:rPr>
        <w:t xml:space="preserve">Уколико корисник кликне на дугме “Pogledaj sve tipove treninga” на почетној страници се приказује табела у којој се налазе врсте тренинга заједно са ценама. Кликом на ову опцију корисник има увид у типове тренинга које фитнес центар нуди што је приказано на слици </w:t>
      </w:r>
      <w:r w:rsidR="00425789" w:rsidRPr="00403A24">
        <w:rPr>
          <w:lang w:val="sr-Cyrl-RS" w:eastAsia="zh-CN"/>
        </w:rPr>
        <w:t>17</w:t>
      </w:r>
      <w:r w:rsidRPr="00403A24">
        <w:rPr>
          <w:lang w:val="sr-Cyrl-RS" w:eastAsia="zh-CN"/>
        </w:rPr>
        <w:t>.</w:t>
      </w:r>
    </w:p>
    <w:p w14:paraId="0CD6AB65" w14:textId="77777777" w:rsidR="00277FD7" w:rsidRPr="00403A24" w:rsidRDefault="00622BF9" w:rsidP="00277FD7">
      <w:pPr>
        <w:pStyle w:val="Osnovnitekst"/>
        <w:keepNext/>
        <w:ind w:firstLine="720"/>
        <w:jc w:val="center"/>
        <w:rPr>
          <w:lang w:val="sr-Cyrl-RS"/>
        </w:rPr>
      </w:pPr>
      <w:r w:rsidRPr="00403A24">
        <w:rPr>
          <w:noProof/>
          <w:lang w:val="sr-Cyrl-RS" w:eastAsia="zh-CN"/>
        </w:rPr>
        <w:drawing>
          <wp:inline distT="0" distB="0" distL="0" distR="0" wp14:anchorId="7D35E629" wp14:editId="4DF68E4E">
            <wp:extent cx="5648325" cy="280934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3122" cy="2811734"/>
                    </a:xfrm>
                    <a:prstGeom prst="rect">
                      <a:avLst/>
                    </a:prstGeom>
                    <a:noFill/>
                    <a:ln>
                      <a:noFill/>
                    </a:ln>
                  </pic:spPr>
                </pic:pic>
              </a:graphicData>
            </a:graphic>
          </wp:inline>
        </w:drawing>
      </w:r>
    </w:p>
    <w:p w14:paraId="68501C88" w14:textId="5EC038E6" w:rsidR="00622BF9" w:rsidRPr="00403A24" w:rsidRDefault="00277FD7" w:rsidP="00277FD7">
      <w:pPr>
        <w:pStyle w:val="Caption"/>
        <w:jc w:val="center"/>
      </w:pPr>
      <w:bookmarkStart w:id="84" w:name="_Toc52115594"/>
      <w:bookmarkStart w:id="85" w:name="_Toc52241496"/>
      <w:r w:rsidRPr="00403A24">
        <w:t xml:space="preserve">Слика </w:t>
      </w:r>
      <w:r w:rsidRPr="00403A24">
        <w:fldChar w:fldCharType="begin"/>
      </w:r>
      <w:r w:rsidRPr="00403A24">
        <w:instrText xml:space="preserve"> SEQ Слика \* ARABIC </w:instrText>
      </w:r>
      <w:r w:rsidRPr="00403A24">
        <w:fldChar w:fldCharType="separate"/>
      </w:r>
      <w:r w:rsidR="00124BA1">
        <w:rPr>
          <w:noProof/>
        </w:rPr>
        <w:t>15</w:t>
      </w:r>
      <w:r w:rsidRPr="00403A24">
        <w:fldChar w:fldCharType="end"/>
      </w:r>
      <w:r w:rsidRPr="00403A24">
        <w:t xml:space="preserve"> </w:t>
      </w:r>
      <w:r w:rsidRPr="00403A24">
        <w:rPr>
          <w:lang w:eastAsia="zh-CN"/>
        </w:rPr>
        <w:t>Тренинзи који су у понуди</w:t>
      </w:r>
      <w:bookmarkEnd w:id="84"/>
      <w:bookmarkEnd w:id="85"/>
    </w:p>
    <w:p w14:paraId="79C6D2D7" w14:textId="77777777" w:rsidR="00622BF9" w:rsidRPr="00403A24" w:rsidRDefault="00622BF9" w:rsidP="00622BF9">
      <w:pPr>
        <w:pStyle w:val="Osnovnitekst"/>
        <w:ind w:firstLine="0"/>
        <w:rPr>
          <w:lang w:val="sr-Cyrl-RS"/>
        </w:rPr>
      </w:pPr>
    </w:p>
    <w:p w14:paraId="65B6A652" w14:textId="555918F8" w:rsidR="00622BF9" w:rsidRPr="00403A24" w:rsidRDefault="00622BF9" w:rsidP="00622BF9">
      <w:pPr>
        <w:pStyle w:val="Osnovnitekst"/>
        <w:rPr>
          <w:lang w:val="sr-Cyrl-RS" w:eastAsia="zh-CN"/>
        </w:rPr>
      </w:pPr>
      <w:r w:rsidRPr="00403A24">
        <w:rPr>
          <w:lang w:val="sr-Cyrl-RS" w:eastAsia="zh-CN"/>
        </w:rPr>
        <w:t>Кликом на опцију “Napravite nalog” отвара се нова страница</w:t>
      </w:r>
      <w:r w:rsidR="00C71332" w:rsidRPr="00403A24">
        <w:rPr>
          <w:lang w:val="sr-Cyrl-RS" w:eastAsia="zh-CN"/>
        </w:rPr>
        <w:t>.</w:t>
      </w:r>
      <w:r w:rsidRPr="00403A24">
        <w:rPr>
          <w:lang w:val="sr-Cyrl-RS" w:eastAsia="zh-CN"/>
        </w:rPr>
        <w:t xml:space="preserve"> </w:t>
      </w:r>
      <w:r w:rsidR="00C71332" w:rsidRPr="00403A24">
        <w:rPr>
          <w:lang w:val="sr-Cyrl-RS" w:eastAsia="zh-CN"/>
        </w:rPr>
        <w:t>Новоотворена страница</w:t>
      </w:r>
      <w:r w:rsidRPr="00403A24">
        <w:rPr>
          <w:lang w:val="sr-Cyrl-RS" w:eastAsia="zh-CN"/>
        </w:rPr>
        <w:t xml:space="preserve"> представља регистрацију и прављење налога, детаљнији опис ове странице биће дат касније. </w:t>
      </w:r>
    </w:p>
    <w:p w14:paraId="61D158D2" w14:textId="77777777" w:rsidR="00277FD7" w:rsidRPr="00403A24" w:rsidRDefault="00622BF9" w:rsidP="00277FD7">
      <w:pPr>
        <w:pStyle w:val="Osnovnitekst"/>
        <w:keepNext/>
        <w:jc w:val="center"/>
        <w:rPr>
          <w:lang w:val="sr-Cyrl-RS"/>
        </w:rPr>
      </w:pPr>
      <w:r w:rsidRPr="00403A24">
        <w:rPr>
          <w:noProof/>
          <w:lang w:val="sr-Cyrl-RS" w:eastAsia="zh-CN"/>
        </w:rPr>
        <w:lastRenderedPageBreak/>
        <w:drawing>
          <wp:inline distT="0" distB="0" distL="0" distR="0" wp14:anchorId="0BBAE01B" wp14:editId="1B3410FA">
            <wp:extent cx="5939790" cy="2679700"/>
            <wp:effectExtent l="0" t="0" r="381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2679700"/>
                    </a:xfrm>
                    <a:prstGeom prst="rect">
                      <a:avLst/>
                    </a:prstGeom>
                    <a:noFill/>
                    <a:ln>
                      <a:noFill/>
                    </a:ln>
                  </pic:spPr>
                </pic:pic>
              </a:graphicData>
            </a:graphic>
          </wp:inline>
        </w:drawing>
      </w:r>
    </w:p>
    <w:p w14:paraId="210581BC" w14:textId="4F03F9E3" w:rsidR="00622BF9" w:rsidRPr="00403A24" w:rsidRDefault="00277FD7" w:rsidP="00277FD7">
      <w:pPr>
        <w:pStyle w:val="Caption"/>
        <w:jc w:val="center"/>
      </w:pPr>
      <w:bookmarkStart w:id="86" w:name="_Toc52115595"/>
      <w:bookmarkStart w:id="87" w:name="_Toc52241497"/>
      <w:r w:rsidRPr="00403A24">
        <w:t xml:space="preserve">Слика </w:t>
      </w:r>
      <w:r w:rsidRPr="00403A24">
        <w:fldChar w:fldCharType="begin"/>
      </w:r>
      <w:r w:rsidRPr="00403A24">
        <w:instrText xml:space="preserve"> SEQ Слика \* ARABIC </w:instrText>
      </w:r>
      <w:r w:rsidRPr="00403A24">
        <w:fldChar w:fldCharType="separate"/>
      </w:r>
      <w:r w:rsidR="00124BA1">
        <w:rPr>
          <w:noProof/>
        </w:rPr>
        <w:t>16</w:t>
      </w:r>
      <w:r w:rsidRPr="00403A24">
        <w:fldChar w:fldCharType="end"/>
      </w:r>
      <w:r w:rsidRPr="00403A24">
        <w:t xml:space="preserve"> </w:t>
      </w:r>
      <w:r w:rsidRPr="00403A24">
        <w:rPr>
          <w:lang w:eastAsia="zh-CN"/>
        </w:rPr>
        <w:t>Страница за креирање налога</w:t>
      </w:r>
      <w:bookmarkEnd w:id="86"/>
      <w:bookmarkEnd w:id="87"/>
    </w:p>
    <w:p w14:paraId="47CC3CAB" w14:textId="77777777" w:rsidR="00622BF9" w:rsidRPr="00403A24" w:rsidRDefault="00622BF9" w:rsidP="008A6972">
      <w:pPr>
        <w:pStyle w:val="Osnovnitekst"/>
        <w:rPr>
          <w:lang w:val="sr-Cyrl-RS"/>
        </w:rPr>
      </w:pPr>
    </w:p>
    <w:p w14:paraId="68B10B07" w14:textId="6681ADD0" w:rsidR="00622BF9" w:rsidRPr="00403A24" w:rsidRDefault="00622BF9" w:rsidP="00622BF9">
      <w:pPr>
        <w:pStyle w:val="IIInivonaslova-Odeljak"/>
        <w:rPr>
          <w:lang w:val="sr-Cyrl-RS"/>
        </w:rPr>
      </w:pPr>
      <w:bookmarkStart w:id="88" w:name="_Toc169974285"/>
      <w:r w:rsidRPr="00403A24">
        <w:rPr>
          <w:lang w:val="sr-Cyrl-RS"/>
        </w:rPr>
        <w:t>Прављење налога - регистрација</w:t>
      </w:r>
      <w:bookmarkEnd w:id="88"/>
    </w:p>
    <w:p w14:paraId="307CFBB8" w14:textId="32F85DC3" w:rsidR="00622BF9" w:rsidRPr="00403A24" w:rsidRDefault="00622BF9" w:rsidP="00622BF9">
      <w:pPr>
        <w:pStyle w:val="Osnovnitekst"/>
        <w:rPr>
          <w:lang w:val="sr-Cyrl-RS" w:eastAsia="zh-CN"/>
        </w:rPr>
      </w:pPr>
      <w:r w:rsidRPr="00403A24">
        <w:rPr>
          <w:lang w:val="sr-Cyrl-RS" w:eastAsia="zh-CN"/>
        </w:rPr>
        <w:t>Када корисник са почетне странице изабере опцију “</w:t>
      </w:r>
      <w:r w:rsidRPr="006A4F3D">
        <w:rPr>
          <w:i/>
          <w:iCs/>
          <w:lang w:val="sr-Cyrl-RS" w:eastAsia="zh-CN"/>
        </w:rPr>
        <w:t>Registracija</w:t>
      </w:r>
      <w:r w:rsidRPr="00403A24">
        <w:rPr>
          <w:lang w:val="sr-Cyrl-RS" w:eastAsia="zh-CN"/>
        </w:rPr>
        <w:t>”, отв</w:t>
      </w:r>
      <w:r w:rsidR="00255153">
        <w:rPr>
          <w:lang w:val="sr-Cyrl-RS" w:eastAsia="zh-CN"/>
        </w:rPr>
        <w:t>ориће</w:t>
      </w:r>
      <w:r w:rsidRPr="00403A24">
        <w:rPr>
          <w:lang w:val="sr-Cyrl-RS" w:eastAsia="zh-CN"/>
        </w:rPr>
        <w:t xml:space="preserve"> се страница</w:t>
      </w:r>
      <w:r w:rsidR="00255153">
        <w:rPr>
          <w:lang w:val="sr-Cyrl-RS" w:eastAsia="zh-CN"/>
        </w:rPr>
        <w:t xml:space="preserve"> са формом за креирање корисничког налога. Форма је једноставна и лака за попуњавање.</w:t>
      </w:r>
      <w:r w:rsidR="004F14E9" w:rsidRPr="00403A24">
        <w:rPr>
          <w:lang w:val="sr-Cyrl-RS" w:eastAsia="zh-CN"/>
        </w:rPr>
        <w:t xml:space="preserve"> </w:t>
      </w:r>
    </w:p>
    <w:p w14:paraId="3C979380" w14:textId="7D24975A" w:rsidR="00185736" w:rsidRDefault="00185736" w:rsidP="00185736">
      <w:pPr>
        <w:pStyle w:val="NormalWeb"/>
      </w:pPr>
      <w:r>
        <w:rPr>
          <w:noProof/>
        </w:rPr>
        <w:drawing>
          <wp:inline distT="0" distB="0" distL="0" distR="0" wp14:anchorId="7FCF5379" wp14:editId="399D52BF">
            <wp:extent cx="6120130" cy="2585720"/>
            <wp:effectExtent l="0" t="0" r="0" b="5080"/>
            <wp:docPr id="13963254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25483" name="Picture 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2585720"/>
                    </a:xfrm>
                    <a:prstGeom prst="rect">
                      <a:avLst/>
                    </a:prstGeom>
                    <a:noFill/>
                    <a:ln>
                      <a:noFill/>
                    </a:ln>
                  </pic:spPr>
                </pic:pic>
              </a:graphicData>
            </a:graphic>
          </wp:inline>
        </w:drawing>
      </w:r>
    </w:p>
    <w:p w14:paraId="5826D217" w14:textId="70669F5F" w:rsidR="00622BF9" w:rsidRPr="00403A24" w:rsidRDefault="00622BF9" w:rsidP="00622BF9">
      <w:pPr>
        <w:pStyle w:val="Osnovnitekst"/>
        <w:jc w:val="center"/>
        <w:rPr>
          <w:lang w:val="sr-Cyrl-RS"/>
        </w:rPr>
      </w:pPr>
    </w:p>
    <w:p w14:paraId="46F8F8C1" w14:textId="2276781F" w:rsidR="00622BF9" w:rsidRPr="00403A24" w:rsidRDefault="00277FD7" w:rsidP="00277FD7">
      <w:pPr>
        <w:pStyle w:val="Caption"/>
        <w:jc w:val="center"/>
        <w:rPr>
          <w:lang w:eastAsia="zh-CN"/>
        </w:rPr>
      </w:pPr>
      <w:bookmarkStart w:id="89" w:name="_Toc52115596"/>
      <w:bookmarkStart w:id="90" w:name="_Toc52241498"/>
      <w:r w:rsidRPr="00403A24">
        <w:t xml:space="preserve">Слика </w:t>
      </w:r>
      <w:r w:rsidRPr="00403A24">
        <w:fldChar w:fldCharType="begin"/>
      </w:r>
      <w:r w:rsidRPr="00403A24">
        <w:instrText xml:space="preserve"> SEQ Слика \* ARABIC </w:instrText>
      </w:r>
      <w:r w:rsidRPr="00403A24">
        <w:fldChar w:fldCharType="separate"/>
      </w:r>
      <w:r w:rsidR="00124BA1">
        <w:rPr>
          <w:noProof/>
        </w:rPr>
        <w:t>17</w:t>
      </w:r>
      <w:r w:rsidRPr="00403A24">
        <w:fldChar w:fldCharType="end"/>
      </w:r>
      <w:r w:rsidRPr="00403A24">
        <w:rPr>
          <w:lang w:eastAsia="zh-CN"/>
        </w:rPr>
        <w:t xml:space="preserve"> Регистрација</w:t>
      </w:r>
      <w:bookmarkEnd w:id="89"/>
      <w:bookmarkEnd w:id="90"/>
    </w:p>
    <w:p w14:paraId="67AD7E25" w14:textId="77777777" w:rsidR="00622BF9" w:rsidRPr="00403A24" w:rsidRDefault="00622BF9" w:rsidP="00622BF9">
      <w:pPr>
        <w:pStyle w:val="Osnovnitekst"/>
        <w:ind w:firstLine="0"/>
        <w:rPr>
          <w:lang w:val="sr-Cyrl-RS"/>
        </w:rPr>
      </w:pPr>
    </w:p>
    <w:p w14:paraId="08C8E524" w14:textId="77777777" w:rsidR="00185736" w:rsidRDefault="000827EE" w:rsidP="00AB1173">
      <w:pPr>
        <w:pStyle w:val="Osnovnitekst"/>
        <w:rPr>
          <w:lang w:val="sr-Cyrl-RS" w:eastAsia="zh-CN"/>
        </w:rPr>
      </w:pPr>
      <w:r>
        <w:rPr>
          <w:lang w:val="sr-Cyrl-RS" w:eastAsia="zh-CN"/>
        </w:rPr>
        <w:lastRenderedPageBreak/>
        <w:t>Корисник првенствено треба да изабере који тип налога жели да региструје</w:t>
      </w:r>
      <w:r w:rsidR="00185736">
        <w:rPr>
          <w:lang w:val="en-US" w:eastAsia="zh-CN"/>
        </w:rPr>
        <w:t xml:space="preserve">: </w:t>
      </w:r>
      <w:r w:rsidR="00185736">
        <w:rPr>
          <w:lang w:val="sr-Cyrl-RS" w:eastAsia="zh-CN"/>
        </w:rPr>
        <w:t>туристу или угоститеља. Туриста и угоститељ имају различит скуп података који је потребан за унос при регистрацији.</w:t>
      </w:r>
    </w:p>
    <w:p w14:paraId="39DE3ADF" w14:textId="77777777" w:rsidR="00185736" w:rsidRDefault="00185736" w:rsidP="00AB1173">
      <w:pPr>
        <w:pStyle w:val="Osnovnitekst"/>
        <w:rPr>
          <w:lang w:val="sr-Cyrl-RS" w:eastAsia="zh-CN"/>
        </w:rPr>
      </w:pPr>
    </w:p>
    <w:p w14:paraId="38967D48" w14:textId="56E8D329" w:rsidR="00185736" w:rsidRPr="00185736" w:rsidRDefault="00185736" w:rsidP="00185736">
      <w:pPr>
        <w:pStyle w:val="NormalWeb"/>
        <w:rPr>
          <w:lang w:val="sr-Cyrl-RS"/>
        </w:rPr>
      </w:pPr>
      <w:r>
        <w:rPr>
          <w:noProof/>
        </w:rPr>
        <w:drawing>
          <wp:inline distT="0" distB="0" distL="0" distR="0" wp14:anchorId="0D03D2DF" wp14:editId="718FEDA9">
            <wp:extent cx="6120130" cy="2660015"/>
            <wp:effectExtent l="0" t="0" r="0" b="6985"/>
            <wp:docPr id="10358595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9534" name="Picture 3"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2660015"/>
                    </a:xfrm>
                    <a:prstGeom prst="rect">
                      <a:avLst/>
                    </a:prstGeom>
                    <a:noFill/>
                    <a:ln>
                      <a:noFill/>
                    </a:ln>
                  </pic:spPr>
                </pic:pic>
              </a:graphicData>
            </a:graphic>
          </wp:inline>
        </w:drawing>
      </w:r>
    </w:p>
    <w:p w14:paraId="347E8253" w14:textId="77777777" w:rsidR="00185736" w:rsidRDefault="00185736" w:rsidP="00AB1173">
      <w:pPr>
        <w:pStyle w:val="Osnovnitekst"/>
        <w:rPr>
          <w:lang w:val="sr-Cyrl-RS" w:eastAsia="zh-CN"/>
        </w:rPr>
      </w:pPr>
    </w:p>
    <w:p w14:paraId="134C5B73" w14:textId="77777777" w:rsidR="00185736" w:rsidRDefault="00185736" w:rsidP="00AB1173">
      <w:pPr>
        <w:pStyle w:val="Osnovnitekst"/>
        <w:rPr>
          <w:lang w:val="sr-Cyrl-RS"/>
        </w:rPr>
      </w:pPr>
      <w:r>
        <w:rPr>
          <w:lang w:val="sr-Cyrl-RS"/>
        </w:rPr>
        <w:t xml:space="preserve">И угоститељи и туристи морају унети основне податке за креирање налога, а сва поља која се налазе на форми морају бити попуњена и валидна пре клика на дугме </w:t>
      </w:r>
      <w:r>
        <w:rPr>
          <w:i/>
          <w:iCs/>
        </w:rPr>
        <w:t>“Registruj”</w:t>
      </w:r>
      <w:r>
        <w:rPr>
          <w:lang w:val="sr-Cyrl-RS"/>
        </w:rPr>
        <w:t>.  У случају да неко од поља остане празно, или поље које има додатне валидације није у коректном формату, регистрација неће бити могућа и адекватна порука ће бити приказана поред поља које није валидно.</w:t>
      </w:r>
      <w:r>
        <w:rPr>
          <w:lang w:val="sr-Cyrl-RS"/>
        </w:rPr>
        <w:t xml:space="preserve"> </w:t>
      </w:r>
    </w:p>
    <w:p w14:paraId="5E7C2D83" w14:textId="77777777" w:rsidR="00185736" w:rsidRDefault="00185736" w:rsidP="00AB1173">
      <w:pPr>
        <w:pStyle w:val="Osnovnitekst"/>
        <w:rPr>
          <w:lang w:val="sr-Cyrl-RS"/>
        </w:rPr>
      </w:pPr>
    </w:p>
    <w:p w14:paraId="5316E3D3" w14:textId="6CF70AB5" w:rsidR="00185736" w:rsidRDefault="00185736" w:rsidP="00185736">
      <w:pPr>
        <w:pStyle w:val="Osnovnitekst"/>
        <w:ind w:firstLine="0"/>
        <w:rPr>
          <w:lang w:val="sr-Cyrl-RS"/>
        </w:rPr>
      </w:pPr>
      <w:r>
        <w:rPr>
          <w:noProof/>
        </w:rPr>
        <w:lastRenderedPageBreak/>
        <w:drawing>
          <wp:inline distT="0" distB="0" distL="0" distR="0" wp14:anchorId="5C62B032" wp14:editId="36789150">
            <wp:extent cx="6043930" cy="2435860"/>
            <wp:effectExtent l="0" t="0" r="0" b="2540"/>
            <wp:docPr id="256495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95587" name="Picture 1" descr="A screenshot of a computer&#10;&#10;Description automatically generated"/>
                    <pic:cNvPicPr/>
                  </pic:nvPicPr>
                  <pic:blipFill>
                    <a:blip r:embed="rId32"/>
                    <a:stretch>
                      <a:fillRect/>
                    </a:stretch>
                  </pic:blipFill>
                  <pic:spPr>
                    <a:xfrm>
                      <a:off x="0" y="0"/>
                      <a:ext cx="6043930" cy="2435860"/>
                    </a:xfrm>
                    <a:prstGeom prst="rect">
                      <a:avLst/>
                    </a:prstGeom>
                  </pic:spPr>
                </pic:pic>
              </a:graphicData>
            </a:graphic>
          </wp:inline>
        </w:drawing>
      </w:r>
    </w:p>
    <w:p w14:paraId="1A825751" w14:textId="77777777" w:rsidR="00185736" w:rsidRDefault="00185736" w:rsidP="00AB1173">
      <w:pPr>
        <w:pStyle w:val="Osnovnitekst"/>
        <w:rPr>
          <w:lang w:val="sr-Cyrl-RS" w:eastAsia="zh-CN"/>
        </w:rPr>
      </w:pPr>
    </w:p>
    <w:p w14:paraId="155C7055" w14:textId="6A459C11" w:rsidR="00185736" w:rsidRPr="00403A24" w:rsidRDefault="00185736" w:rsidP="00185736">
      <w:pPr>
        <w:pStyle w:val="Osnovnitekst"/>
        <w:rPr>
          <w:lang w:val="sr-Cyrl-RS"/>
        </w:rPr>
      </w:pPr>
      <w:r w:rsidRPr="00403A24">
        <w:rPr>
          <w:lang w:val="sr-Cyrl-RS" w:eastAsia="zh-CN"/>
        </w:rPr>
        <w:t>Када је корисник унео сва поља и када сва поља пролазе валидације, корисник може успешно наставити даље. Кликом на дугме “</w:t>
      </w:r>
      <w:r>
        <w:rPr>
          <w:i/>
          <w:iCs/>
          <w:lang w:val="en-US" w:eastAsia="zh-CN"/>
        </w:rPr>
        <w:t>Registruj</w:t>
      </w:r>
      <w:r w:rsidRPr="00403A24">
        <w:rPr>
          <w:lang w:val="sr-Cyrl-RS" w:eastAsia="zh-CN"/>
        </w:rPr>
        <w:t xml:space="preserve"> </w:t>
      </w:r>
      <w:r w:rsidRPr="00403A24">
        <w:rPr>
          <w:lang w:val="sr-Cyrl-RS" w:eastAsia="zh-CN"/>
        </w:rPr>
        <w:t>” корисник бива пребачен на страницу за пријављивање.</w:t>
      </w:r>
    </w:p>
    <w:p w14:paraId="4350C461" w14:textId="06D191FD" w:rsidR="00622BF9" w:rsidRPr="00403A24" w:rsidRDefault="00185736" w:rsidP="002F7392">
      <w:pPr>
        <w:pStyle w:val="Osnovnitekst"/>
        <w:rPr>
          <w:lang w:val="sr-Cyrl-RS" w:eastAsia="zh-CN"/>
        </w:rPr>
      </w:pPr>
      <w:r>
        <w:rPr>
          <w:lang w:val="sr-Cyrl-RS" w:eastAsia="zh-CN"/>
        </w:rPr>
        <w:t xml:space="preserve">При регистрацији угоститеља, угоститељи морају изабрати тип угоститеља чији се налог региструје. Угоститељ може бити један од четири типа угоститеља а то су: Физичко лице, Правно лице, Установа или Предузетник. За сваки тип угоститеља постоји јединствен скуп података који корисник мора да унесе при регистрацији. </w:t>
      </w:r>
    </w:p>
    <w:p w14:paraId="52D028B9" w14:textId="4B573822" w:rsidR="0040013D" w:rsidRPr="00403A24" w:rsidRDefault="00C143E6" w:rsidP="00C143E6">
      <w:pPr>
        <w:pStyle w:val="Osnovnitekst"/>
        <w:keepNext/>
        <w:ind w:firstLine="0"/>
        <w:rPr>
          <w:lang w:val="sr-Cyrl-RS"/>
        </w:rPr>
      </w:pPr>
      <w:r w:rsidRPr="00C143E6">
        <w:rPr>
          <w:lang w:val="sr-Cyrl-RS"/>
        </w:rPr>
        <w:drawing>
          <wp:inline distT="0" distB="0" distL="0" distR="0" wp14:anchorId="6C113F66" wp14:editId="35810823">
            <wp:extent cx="6120130" cy="2503170"/>
            <wp:effectExtent l="0" t="0" r="0" b="0"/>
            <wp:docPr id="1235731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31504" name="Picture 1" descr="A screenshot of a computer&#10;&#10;Description automatically generated"/>
                    <pic:cNvPicPr/>
                  </pic:nvPicPr>
                  <pic:blipFill>
                    <a:blip r:embed="rId33"/>
                    <a:stretch>
                      <a:fillRect/>
                    </a:stretch>
                  </pic:blipFill>
                  <pic:spPr>
                    <a:xfrm>
                      <a:off x="0" y="0"/>
                      <a:ext cx="6120130" cy="2503170"/>
                    </a:xfrm>
                    <a:prstGeom prst="rect">
                      <a:avLst/>
                    </a:prstGeom>
                  </pic:spPr>
                </pic:pic>
              </a:graphicData>
            </a:graphic>
          </wp:inline>
        </w:drawing>
      </w:r>
    </w:p>
    <w:p w14:paraId="392A0C41" w14:textId="23D58C73" w:rsidR="00622BF9" w:rsidRPr="00403A24" w:rsidRDefault="0040013D" w:rsidP="0040013D">
      <w:pPr>
        <w:pStyle w:val="Caption"/>
        <w:jc w:val="center"/>
        <w:rPr>
          <w:lang w:eastAsia="zh-CN"/>
        </w:rPr>
      </w:pPr>
      <w:bookmarkStart w:id="91" w:name="_Toc52115597"/>
      <w:bookmarkStart w:id="92" w:name="_Toc52241499"/>
      <w:r w:rsidRPr="00403A24">
        <w:t xml:space="preserve">Слика </w:t>
      </w:r>
      <w:r w:rsidRPr="00403A24">
        <w:fldChar w:fldCharType="begin"/>
      </w:r>
      <w:r w:rsidRPr="00403A24">
        <w:instrText xml:space="preserve"> SEQ Слика \* ARABIC </w:instrText>
      </w:r>
      <w:r w:rsidRPr="00403A24">
        <w:fldChar w:fldCharType="separate"/>
      </w:r>
      <w:r w:rsidR="00124BA1">
        <w:rPr>
          <w:noProof/>
        </w:rPr>
        <w:t>18</w:t>
      </w:r>
      <w:r w:rsidRPr="00403A24">
        <w:fldChar w:fldCharType="end"/>
      </w:r>
      <w:r w:rsidRPr="00403A24">
        <w:rPr>
          <w:lang w:eastAsia="zh-CN"/>
        </w:rPr>
        <w:t xml:space="preserve"> Изостављање садржаја поља</w:t>
      </w:r>
      <w:bookmarkEnd w:id="91"/>
      <w:bookmarkEnd w:id="92"/>
    </w:p>
    <w:p w14:paraId="5FE30A5D" w14:textId="77777777" w:rsidR="00622BF9" w:rsidRPr="00403A24" w:rsidRDefault="00622BF9" w:rsidP="00622BF9">
      <w:pPr>
        <w:pStyle w:val="Osnovnitekst"/>
        <w:ind w:firstLine="0"/>
        <w:rPr>
          <w:lang w:val="sr-Cyrl-RS"/>
        </w:rPr>
      </w:pPr>
    </w:p>
    <w:p w14:paraId="7F11BF03" w14:textId="5B96D843" w:rsidR="0040013D" w:rsidRPr="00C143E6" w:rsidRDefault="00C143E6" w:rsidP="00C143E6">
      <w:pPr>
        <w:pStyle w:val="NormalWeb"/>
        <w:rPr>
          <w:lang w:val="sr-Cyrl-RS"/>
        </w:rPr>
      </w:pPr>
      <w:r>
        <w:rPr>
          <w:noProof/>
        </w:rPr>
        <w:lastRenderedPageBreak/>
        <w:drawing>
          <wp:inline distT="0" distB="0" distL="0" distR="0" wp14:anchorId="40399CE7" wp14:editId="22CADD34">
            <wp:extent cx="6120130" cy="2544445"/>
            <wp:effectExtent l="0" t="0" r="0" b="8255"/>
            <wp:docPr id="17589053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05343" name="Picture 4"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0130" cy="2544445"/>
                    </a:xfrm>
                    <a:prstGeom prst="rect">
                      <a:avLst/>
                    </a:prstGeom>
                    <a:noFill/>
                    <a:ln>
                      <a:noFill/>
                    </a:ln>
                  </pic:spPr>
                </pic:pic>
              </a:graphicData>
            </a:graphic>
          </wp:inline>
        </w:drawing>
      </w:r>
    </w:p>
    <w:p w14:paraId="184149A0" w14:textId="5567B3DB" w:rsidR="00622BF9" w:rsidRDefault="0040013D" w:rsidP="0040013D">
      <w:pPr>
        <w:jc w:val="center"/>
        <w:rPr>
          <w:b/>
          <w:bCs/>
          <w:sz w:val="20"/>
          <w:szCs w:val="20"/>
          <w:lang w:eastAsia="zh-CN"/>
        </w:rPr>
      </w:pPr>
      <w:bookmarkStart w:id="93" w:name="_Toc52115598"/>
      <w:bookmarkStart w:id="94" w:name="_Toc52241500"/>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124BA1">
        <w:rPr>
          <w:b/>
          <w:bCs/>
          <w:noProof/>
          <w:sz w:val="20"/>
          <w:szCs w:val="20"/>
        </w:rPr>
        <w:t>19</w:t>
      </w:r>
      <w:r w:rsidRPr="00403A24">
        <w:rPr>
          <w:b/>
          <w:bCs/>
          <w:sz w:val="20"/>
          <w:szCs w:val="20"/>
        </w:rPr>
        <w:fldChar w:fldCharType="end"/>
      </w:r>
      <w:r w:rsidRPr="00403A24">
        <w:rPr>
          <w:b/>
          <w:bCs/>
          <w:sz w:val="20"/>
          <w:szCs w:val="20"/>
        </w:rPr>
        <w:t xml:space="preserve"> </w:t>
      </w:r>
      <w:r w:rsidRPr="00403A24">
        <w:rPr>
          <w:b/>
          <w:bCs/>
          <w:sz w:val="20"/>
          <w:szCs w:val="20"/>
          <w:lang w:eastAsia="zh-CN"/>
        </w:rPr>
        <w:t>Пример не испуњавања формата лозинке</w:t>
      </w:r>
      <w:bookmarkEnd w:id="93"/>
      <w:bookmarkEnd w:id="94"/>
    </w:p>
    <w:p w14:paraId="5228AFD3" w14:textId="77777777" w:rsidR="00C143E6" w:rsidRPr="00403A24" w:rsidRDefault="00C143E6" w:rsidP="00C143E6"/>
    <w:p w14:paraId="49517758" w14:textId="43E2C603" w:rsidR="00C143E6" w:rsidRDefault="00C143E6" w:rsidP="00C143E6">
      <w:pPr>
        <w:pStyle w:val="NormalWeb"/>
        <w:rPr>
          <w:lang w:val="sr-Cyrl-RS"/>
        </w:rPr>
      </w:pPr>
      <w:r>
        <w:rPr>
          <w:noProof/>
        </w:rPr>
        <w:drawing>
          <wp:inline distT="0" distB="0" distL="0" distR="0" wp14:anchorId="3873B0C6" wp14:editId="572ADF71">
            <wp:extent cx="6120130" cy="2399665"/>
            <wp:effectExtent l="0" t="0" r="0" b="635"/>
            <wp:docPr id="19306238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3801" name="Picture 7"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2399665"/>
                    </a:xfrm>
                    <a:prstGeom prst="rect">
                      <a:avLst/>
                    </a:prstGeom>
                    <a:noFill/>
                    <a:ln>
                      <a:noFill/>
                    </a:ln>
                  </pic:spPr>
                </pic:pic>
              </a:graphicData>
            </a:graphic>
          </wp:inline>
        </w:drawing>
      </w:r>
    </w:p>
    <w:p w14:paraId="25FC6374" w14:textId="77777777" w:rsidR="00C143E6" w:rsidRPr="00C143E6" w:rsidRDefault="00C143E6" w:rsidP="00C143E6">
      <w:pPr>
        <w:pStyle w:val="NormalWeb"/>
        <w:rPr>
          <w:lang w:val="sr-Cyrl-RS"/>
        </w:rPr>
      </w:pPr>
    </w:p>
    <w:p w14:paraId="6ECE1639" w14:textId="539EE18C" w:rsidR="00622BF9" w:rsidRPr="00403A24" w:rsidRDefault="008226D1" w:rsidP="008226D1">
      <w:pPr>
        <w:pStyle w:val="IIInivonaslova-Odeljak"/>
        <w:rPr>
          <w:lang w:val="sr-Cyrl-RS"/>
        </w:rPr>
      </w:pPr>
      <w:bookmarkStart w:id="95" w:name="_Toc169974286"/>
      <w:r w:rsidRPr="00403A24">
        <w:rPr>
          <w:lang w:val="sr-Cyrl-RS"/>
        </w:rPr>
        <w:t>Страница за пријављивање</w:t>
      </w:r>
      <w:bookmarkEnd w:id="95"/>
    </w:p>
    <w:p w14:paraId="2124ED98" w14:textId="7E448ADB" w:rsidR="008226D1" w:rsidRPr="00403A24" w:rsidRDefault="008226D1" w:rsidP="008226D1">
      <w:pPr>
        <w:pStyle w:val="Osnovnitekst"/>
        <w:rPr>
          <w:lang w:val="sr-Cyrl-RS" w:eastAsia="zh-CN"/>
        </w:rPr>
      </w:pPr>
      <w:r w:rsidRPr="00403A24">
        <w:rPr>
          <w:lang w:val="sr-Cyrl-RS" w:eastAsia="zh-CN"/>
        </w:rPr>
        <w:t>До ове странице се може доћи на више начина:</w:t>
      </w:r>
      <w:r w:rsidR="00940A0A">
        <w:rPr>
          <w:lang w:val="sr-Cyrl-RS" w:eastAsia="zh-CN"/>
        </w:rPr>
        <w:t xml:space="preserve"> са почетне странице кликом</w:t>
      </w:r>
      <w:r w:rsidRPr="00403A24">
        <w:rPr>
          <w:lang w:val="sr-Cyrl-RS" w:eastAsia="zh-CN"/>
        </w:rPr>
        <w:t xml:space="preserve"> на </w:t>
      </w:r>
      <w:r w:rsidR="00940A0A">
        <w:rPr>
          <w:lang w:val="sr-Cyrl-RS" w:eastAsia="zh-CN"/>
        </w:rPr>
        <w:t xml:space="preserve">линк </w:t>
      </w:r>
      <w:r w:rsidRPr="00403A24">
        <w:rPr>
          <w:lang w:val="sr-Cyrl-RS" w:eastAsia="zh-CN"/>
        </w:rPr>
        <w:t>“</w:t>
      </w:r>
      <w:r w:rsidR="00124BA1">
        <w:rPr>
          <w:i/>
          <w:iCs/>
          <w:lang w:val="en-US" w:eastAsia="zh-CN"/>
        </w:rPr>
        <w:t>Prijava</w:t>
      </w:r>
      <w:r w:rsidRPr="00403A24">
        <w:rPr>
          <w:lang w:val="sr-Cyrl-RS" w:eastAsia="zh-CN"/>
        </w:rPr>
        <w:t>”, након успешне регистрације корисника или након завршетка клијентове сесије и одјављивања са апликације</w:t>
      </w:r>
      <w:r w:rsidR="00350BA4" w:rsidRPr="00403A24">
        <w:rPr>
          <w:lang w:val="sr-Cyrl-RS" w:eastAsia="zh-CN"/>
        </w:rPr>
        <w:t xml:space="preserve">. </w:t>
      </w:r>
      <w:r w:rsidR="00E17764" w:rsidRPr="00403A24">
        <w:rPr>
          <w:lang w:val="sr-Cyrl-RS" w:eastAsia="zh-CN"/>
        </w:rPr>
        <w:t>На овој страници</w:t>
      </w:r>
      <w:r w:rsidR="00940A0A">
        <w:rPr>
          <w:lang w:val="sr-Cyrl-RS" w:eastAsia="zh-CN"/>
        </w:rPr>
        <w:t xml:space="preserve"> корисник</w:t>
      </w:r>
      <w:r w:rsidR="00E17764" w:rsidRPr="00403A24">
        <w:rPr>
          <w:lang w:val="sr-Cyrl-RS" w:eastAsia="zh-CN"/>
        </w:rPr>
        <w:t xml:space="preserve"> уноси своје креденцијале и у зависности од њих бива прослеђен на нову страницу.</w:t>
      </w:r>
      <w:r w:rsidR="00124BA1">
        <w:rPr>
          <w:lang w:val="sr-Cyrl-RS" w:eastAsia="zh-CN"/>
        </w:rPr>
        <w:t xml:space="preserve"> Пре уноса података корисник мора изабрати за ког типа корисника врши пријаву: туристу, угоститеља или привилегованог корисника. </w:t>
      </w:r>
    </w:p>
    <w:p w14:paraId="437F3B92" w14:textId="5C2BE90E" w:rsidR="00124BA1" w:rsidRDefault="00124BA1" w:rsidP="00124BA1">
      <w:pPr>
        <w:pStyle w:val="NormalWeb"/>
      </w:pPr>
      <w:r>
        <w:rPr>
          <w:noProof/>
        </w:rPr>
        <w:lastRenderedPageBreak/>
        <w:drawing>
          <wp:inline distT="0" distB="0" distL="0" distR="0" wp14:anchorId="0C5C1430" wp14:editId="1B6B6DC6">
            <wp:extent cx="6120130" cy="2284730"/>
            <wp:effectExtent l="0" t="0" r="0" b="1270"/>
            <wp:docPr id="59932825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28250" name="Picture 8"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130" cy="2284730"/>
                    </a:xfrm>
                    <a:prstGeom prst="rect">
                      <a:avLst/>
                    </a:prstGeom>
                    <a:noFill/>
                    <a:ln>
                      <a:noFill/>
                    </a:ln>
                  </pic:spPr>
                </pic:pic>
              </a:graphicData>
            </a:graphic>
          </wp:inline>
        </w:drawing>
      </w:r>
    </w:p>
    <w:p w14:paraId="0BF5D954" w14:textId="36240D89" w:rsidR="003735FF" w:rsidRPr="00403A24" w:rsidRDefault="003735FF" w:rsidP="003735FF">
      <w:pPr>
        <w:pStyle w:val="Osnovnitekst"/>
        <w:keepNext/>
        <w:jc w:val="center"/>
        <w:rPr>
          <w:lang w:val="sr-Cyrl-RS"/>
        </w:rPr>
      </w:pPr>
    </w:p>
    <w:p w14:paraId="54F26553" w14:textId="35855D29" w:rsidR="008226D1" w:rsidRPr="00403A24" w:rsidRDefault="003735FF" w:rsidP="003735FF">
      <w:pPr>
        <w:jc w:val="center"/>
        <w:rPr>
          <w:b/>
          <w:bCs/>
          <w:sz w:val="20"/>
          <w:szCs w:val="20"/>
          <w:lang w:eastAsia="zh-CN"/>
        </w:rPr>
      </w:pPr>
      <w:bookmarkStart w:id="96" w:name="_Toc52115599"/>
      <w:bookmarkStart w:id="97" w:name="_Toc52241501"/>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124BA1">
        <w:rPr>
          <w:b/>
          <w:bCs/>
          <w:noProof/>
          <w:sz w:val="20"/>
          <w:szCs w:val="20"/>
        </w:rPr>
        <w:t>20</w:t>
      </w:r>
      <w:r w:rsidRPr="00403A24">
        <w:rPr>
          <w:b/>
          <w:bCs/>
          <w:sz w:val="20"/>
          <w:szCs w:val="20"/>
        </w:rPr>
        <w:fldChar w:fldCharType="end"/>
      </w:r>
      <w:r w:rsidRPr="00403A24">
        <w:rPr>
          <w:b/>
          <w:bCs/>
          <w:sz w:val="20"/>
          <w:szCs w:val="20"/>
          <w:lang w:eastAsia="zh-CN"/>
        </w:rPr>
        <w:t xml:space="preserve"> Логин страница</w:t>
      </w:r>
      <w:bookmarkEnd w:id="96"/>
      <w:bookmarkEnd w:id="97"/>
    </w:p>
    <w:p w14:paraId="465F4C2C" w14:textId="77777777" w:rsidR="00124BA1" w:rsidRDefault="008226D1" w:rsidP="00C11DBB">
      <w:pPr>
        <w:pStyle w:val="Osnovnitekst"/>
        <w:rPr>
          <w:lang w:val="sr-Cyrl-RS" w:eastAsia="zh-CN"/>
        </w:rPr>
      </w:pPr>
      <w:r w:rsidRPr="00403A24">
        <w:rPr>
          <w:lang w:val="sr-Cyrl-RS" w:eastAsia="zh-CN"/>
        </w:rPr>
        <w:t>На самој страници се налази мени у горњем левом углу, док се на средини налази форма са пољима за унос корисничког имена и лозинке са дугметом “</w:t>
      </w:r>
      <w:r w:rsidR="00124BA1">
        <w:rPr>
          <w:i/>
          <w:iCs/>
          <w:lang w:val="en-US" w:eastAsia="zh-CN"/>
        </w:rPr>
        <w:t>Prijava</w:t>
      </w:r>
      <w:r w:rsidRPr="00403A24">
        <w:rPr>
          <w:lang w:val="sr-Cyrl-RS" w:eastAsia="zh-CN"/>
        </w:rPr>
        <w:t>”.</w:t>
      </w:r>
      <w:r w:rsidR="00C11DBB" w:rsidRPr="00403A24">
        <w:rPr>
          <w:lang w:val="sr-Cyrl-RS" w:eastAsia="zh-CN"/>
        </w:rPr>
        <w:t xml:space="preserve"> </w:t>
      </w:r>
      <w:r w:rsidR="00124BA1">
        <w:rPr>
          <w:lang w:val="sr-Cyrl-RS" w:eastAsia="zh-CN"/>
        </w:rPr>
        <w:t>Као и на страници за регистрацију поља се валидирају.</w:t>
      </w:r>
    </w:p>
    <w:p w14:paraId="6A62E56C" w14:textId="56A954C7" w:rsidR="00124BA1" w:rsidRDefault="00124BA1" w:rsidP="00124BA1">
      <w:pPr>
        <w:pStyle w:val="NormalWeb"/>
      </w:pPr>
      <w:r>
        <w:rPr>
          <w:noProof/>
        </w:rPr>
        <w:drawing>
          <wp:inline distT="0" distB="0" distL="0" distR="0" wp14:anchorId="25312B9D" wp14:editId="528D8D1D">
            <wp:extent cx="6120130" cy="2466340"/>
            <wp:effectExtent l="0" t="0" r="0" b="0"/>
            <wp:docPr id="88744279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42795" name="Picture 9"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130" cy="2466340"/>
                    </a:xfrm>
                    <a:prstGeom prst="rect">
                      <a:avLst/>
                    </a:prstGeom>
                    <a:noFill/>
                    <a:ln>
                      <a:noFill/>
                    </a:ln>
                  </pic:spPr>
                </pic:pic>
              </a:graphicData>
            </a:graphic>
          </wp:inline>
        </w:drawing>
      </w:r>
    </w:p>
    <w:p w14:paraId="2486A29A" w14:textId="77777777" w:rsidR="00124BA1" w:rsidRDefault="00124BA1" w:rsidP="00C11DBB">
      <w:pPr>
        <w:pStyle w:val="Osnovnitekst"/>
        <w:rPr>
          <w:lang w:val="sr-Cyrl-RS" w:eastAsia="zh-CN"/>
        </w:rPr>
      </w:pPr>
    </w:p>
    <w:p w14:paraId="39C45789" w14:textId="3B384C66" w:rsidR="008226D1" w:rsidRPr="00403A24" w:rsidRDefault="008226D1" w:rsidP="00C11DBB">
      <w:pPr>
        <w:pStyle w:val="Osnovnitekst"/>
        <w:rPr>
          <w:lang w:val="sr-Cyrl-RS" w:eastAsia="zh-CN"/>
        </w:rPr>
      </w:pPr>
      <w:r w:rsidRPr="00403A24">
        <w:rPr>
          <w:lang w:val="sr-Cyrl-RS" w:eastAsia="zh-CN"/>
        </w:rPr>
        <w:t>Уколико корисник унесе непостојеће корисничко име и валидну лозинку, кликне на дугме “</w:t>
      </w:r>
      <w:r w:rsidR="00124BA1">
        <w:rPr>
          <w:i/>
          <w:iCs/>
          <w:lang w:val="en-US" w:eastAsia="zh-CN"/>
        </w:rPr>
        <w:t>Prijava</w:t>
      </w:r>
      <w:r w:rsidRPr="00403A24">
        <w:rPr>
          <w:lang w:val="sr-Cyrl-RS" w:eastAsia="zh-CN"/>
        </w:rPr>
        <w:t xml:space="preserve">”, апликација га обавештава на начин који можемо видети на слици </w:t>
      </w:r>
      <w:r w:rsidR="00731EFF" w:rsidRPr="00403A24">
        <w:rPr>
          <w:lang w:val="sr-Cyrl-RS" w:eastAsia="zh-CN"/>
        </w:rPr>
        <w:t>23</w:t>
      </w:r>
      <w:r w:rsidRPr="00403A24">
        <w:rPr>
          <w:lang w:val="sr-Cyrl-RS" w:eastAsia="zh-CN"/>
        </w:rPr>
        <w:t>.</w:t>
      </w:r>
    </w:p>
    <w:p w14:paraId="2DFDA0B4" w14:textId="3C355088" w:rsidR="00124BA1" w:rsidRDefault="00124BA1" w:rsidP="00124BA1">
      <w:pPr>
        <w:pStyle w:val="NormalWeb"/>
      </w:pPr>
      <w:r>
        <w:rPr>
          <w:noProof/>
        </w:rPr>
        <w:lastRenderedPageBreak/>
        <w:drawing>
          <wp:inline distT="0" distB="0" distL="0" distR="0" wp14:anchorId="77FFDE3C" wp14:editId="2E42C508">
            <wp:extent cx="6120130" cy="2145665"/>
            <wp:effectExtent l="0" t="0" r="0" b="6985"/>
            <wp:docPr id="144637054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70543" name="Picture 10"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0130" cy="2145665"/>
                    </a:xfrm>
                    <a:prstGeom prst="rect">
                      <a:avLst/>
                    </a:prstGeom>
                    <a:noFill/>
                    <a:ln>
                      <a:noFill/>
                    </a:ln>
                  </pic:spPr>
                </pic:pic>
              </a:graphicData>
            </a:graphic>
          </wp:inline>
        </w:drawing>
      </w:r>
    </w:p>
    <w:p w14:paraId="77CCDA81" w14:textId="79D7C616" w:rsidR="003735FF" w:rsidRPr="00403A24" w:rsidRDefault="003735FF" w:rsidP="003735FF">
      <w:pPr>
        <w:pStyle w:val="Osnovnitekst"/>
        <w:keepNext/>
        <w:jc w:val="center"/>
        <w:rPr>
          <w:lang w:val="sr-Cyrl-RS"/>
        </w:rPr>
      </w:pPr>
    </w:p>
    <w:p w14:paraId="43E7B7E9" w14:textId="28DAFFE0" w:rsidR="00640794" w:rsidRPr="00403A24" w:rsidRDefault="003735FF" w:rsidP="00124BA1">
      <w:pPr>
        <w:jc w:val="center"/>
        <w:rPr>
          <w:b/>
          <w:bCs/>
          <w:sz w:val="20"/>
          <w:szCs w:val="20"/>
          <w:lang w:eastAsia="zh-CN"/>
        </w:rPr>
      </w:pPr>
      <w:bookmarkStart w:id="98" w:name="_Toc52115600"/>
      <w:bookmarkStart w:id="99" w:name="_Toc52241502"/>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124BA1">
        <w:rPr>
          <w:b/>
          <w:bCs/>
          <w:noProof/>
          <w:sz w:val="20"/>
          <w:szCs w:val="20"/>
        </w:rPr>
        <w:t>21</w:t>
      </w:r>
      <w:r w:rsidRPr="00403A24">
        <w:rPr>
          <w:b/>
          <w:bCs/>
          <w:sz w:val="20"/>
          <w:szCs w:val="20"/>
        </w:rPr>
        <w:fldChar w:fldCharType="end"/>
      </w:r>
      <w:r w:rsidRPr="00403A24">
        <w:rPr>
          <w:b/>
          <w:bCs/>
          <w:sz w:val="20"/>
          <w:szCs w:val="20"/>
          <w:lang w:eastAsia="zh-CN"/>
        </w:rPr>
        <w:t xml:space="preserve"> Непостојеће корисничко име</w:t>
      </w:r>
      <w:bookmarkEnd w:id="98"/>
      <w:bookmarkEnd w:id="99"/>
    </w:p>
    <w:p w14:paraId="04A325D9" w14:textId="77777777" w:rsidR="00640794" w:rsidRPr="00403A24" w:rsidRDefault="00640794" w:rsidP="00640794">
      <w:pPr>
        <w:pStyle w:val="Osnovnitekst"/>
        <w:ind w:firstLine="0"/>
        <w:rPr>
          <w:lang w:val="sr-Cyrl-RS" w:eastAsia="zh-CN"/>
        </w:rPr>
      </w:pPr>
    </w:p>
    <w:p w14:paraId="00478C41" w14:textId="281C24AB" w:rsidR="00640794" w:rsidRPr="00693CB5" w:rsidRDefault="00640794" w:rsidP="00640794">
      <w:pPr>
        <w:pStyle w:val="Osnovnitekst"/>
        <w:rPr>
          <w:lang w:val="sr-Cyrl-RS" w:eastAsia="zh-CN"/>
        </w:rPr>
      </w:pPr>
      <w:r w:rsidRPr="00403A24">
        <w:rPr>
          <w:lang w:val="sr-Cyrl-RS" w:eastAsia="zh-CN"/>
        </w:rPr>
        <w:t>Приликом уноса валидних података и кликом на дугме “</w:t>
      </w:r>
      <w:r w:rsidR="00124BA1">
        <w:rPr>
          <w:i/>
          <w:iCs/>
          <w:lang w:val="en-US" w:eastAsia="zh-CN"/>
        </w:rPr>
        <w:t>Prijava</w:t>
      </w:r>
      <w:r w:rsidRPr="00403A24">
        <w:rPr>
          <w:lang w:val="sr-Cyrl-RS" w:eastAsia="zh-CN"/>
        </w:rPr>
        <w:t>”, отвара се нова страница</w:t>
      </w:r>
      <w:r w:rsidR="00C11DBB" w:rsidRPr="00403A24">
        <w:rPr>
          <w:lang w:val="sr-Cyrl-RS" w:eastAsia="zh-CN"/>
        </w:rPr>
        <w:t xml:space="preserve">. Нова страница садржи </w:t>
      </w:r>
      <w:r w:rsidRPr="00403A24">
        <w:rPr>
          <w:lang w:val="sr-Cyrl-RS" w:eastAsia="zh-CN"/>
        </w:rPr>
        <w:t>опциј</w:t>
      </w:r>
      <w:r w:rsidR="00C11DBB" w:rsidRPr="00403A24">
        <w:rPr>
          <w:lang w:val="sr-Cyrl-RS" w:eastAsia="zh-CN"/>
        </w:rPr>
        <w:t>е</w:t>
      </w:r>
      <w:r w:rsidRPr="00403A24">
        <w:rPr>
          <w:lang w:val="sr-Cyrl-RS" w:eastAsia="zh-CN"/>
        </w:rPr>
        <w:t xml:space="preserve"> које су намењене одређеном типу корисника</w:t>
      </w:r>
      <w:r w:rsidR="00124BA1">
        <w:rPr>
          <w:lang w:val="sr-Cyrl-RS" w:eastAsia="zh-CN"/>
        </w:rPr>
        <w:t>: туристи, угоститељу или привилегованом кориснику</w:t>
      </w:r>
      <w:r w:rsidRPr="00403A24">
        <w:rPr>
          <w:lang w:val="sr-Cyrl-RS" w:eastAsia="zh-CN"/>
        </w:rPr>
        <w:t>.</w:t>
      </w:r>
      <w:r w:rsidR="00693CB5">
        <w:rPr>
          <w:lang w:val="sr-Cyrl-RS" w:eastAsia="zh-CN"/>
        </w:rPr>
        <w:t xml:space="preserve"> Након пријаве, сваком кориснику се у горњем десном углу апликације приказује линк </w:t>
      </w:r>
      <w:r w:rsidR="00693CB5">
        <w:rPr>
          <w:i/>
          <w:iCs/>
          <w:lang w:val="en-US" w:eastAsia="zh-CN"/>
        </w:rPr>
        <w:t xml:space="preserve">“Odjava” </w:t>
      </w:r>
      <w:r w:rsidR="00693CB5">
        <w:rPr>
          <w:lang w:val="sr-Cyrl-RS" w:eastAsia="zh-CN"/>
        </w:rPr>
        <w:t>којим се корисници одјављују из апликације.</w:t>
      </w:r>
    </w:p>
    <w:p w14:paraId="15F5C940" w14:textId="02310969" w:rsidR="006171AB" w:rsidRPr="00403A24" w:rsidRDefault="00124BA1" w:rsidP="006171AB">
      <w:pPr>
        <w:pStyle w:val="IInivonaslova-Potpoglavlje"/>
        <w:rPr>
          <w:lang w:val="sr-Cyrl-RS"/>
        </w:rPr>
      </w:pPr>
      <w:r>
        <w:rPr>
          <w:lang w:val="sr-Cyrl-RS"/>
        </w:rPr>
        <w:t>Угоститељ</w:t>
      </w:r>
    </w:p>
    <w:p w14:paraId="0433CD91" w14:textId="0B68AD57" w:rsidR="006171AB" w:rsidRPr="00403A24" w:rsidRDefault="006171AB" w:rsidP="006171AB">
      <w:pPr>
        <w:pStyle w:val="Osnovnitekst"/>
        <w:rPr>
          <w:lang w:val="sr-Cyrl-RS"/>
        </w:rPr>
      </w:pPr>
      <w:r w:rsidRPr="00403A24">
        <w:rPr>
          <w:lang w:val="sr-Cyrl-RS"/>
        </w:rPr>
        <w:t>Наредно поглавље ће се бавити описом функционалности које поседује кори</w:t>
      </w:r>
      <w:r w:rsidR="009D2915" w:rsidRPr="00403A24">
        <w:rPr>
          <w:lang w:val="sr-Cyrl-RS"/>
        </w:rPr>
        <w:t>с</w:t>
      </w:r>
      <w:r w:rsidRPr="00403A24">
        <w:rPr>
          <w:lang w:val="sr-Cyrl-RS"/>
        </w:rPr>
        <w:t xml:space="preserve">ник система - </w:t>
      </w:r>
      <w:r w:rsidRPr="00403A24">
        <w:rPr>
          <w:i/>
          <w:iCs/>
          <w:lang w:val="sr-Cyrl-RS"/>
        </w:rPr>
        <w:t>user</w:t>
      </w:r>
      <w:r w:rsidRPr="00403A24">
        <w:rPr>
          <w:lang w:val="sr-Cyrl-RS"/>
        </w:rPr>
        <w:t>.</w:t>
      </w:r>
      <w:r w:rsidR="009D2915" w:rsidRPr="00403A24">
        <w:rPr>
          <w:lang w:val="sr-Cyrl-RS"/>
        </w:rPr>
        <w:t xml:space="preserve"> </w:t>
      </w:r>
      <w:r w:rsidR="00B026DD" w:rsidRPr="00403A24">
        <w:rPr>
          <w:lang w:val="sr-Cyrl-RS"/>
        </w:rPr>
        <w:t>У пар реченица ће бити дат опис могућности које корисник поседује. На овај начин ће кориснику бити олакшано коришћење апликације.</w:t>
      </w:r>
    </w:p>
    <w:p w14:paraId="65119D22" w14:textId="7A1556FA" w:rsidR="002443B9" w:rsidRDefault="002443B9" w:rsidP="002443B9">
      <w:pPr>
        <w:pStyle w:val="Osnovnitekst"/>
        <w:rPr>
          <w:lang w:val="en-US" w:eastAsia="zh-CN"/>
        </w:rPr>
      </w:pPr>
      <w:r w:rsidRPr="00403A24">
        <w:rPr>
          <w:lang w:val="sr-Cyrl-RS" w:eastAsia="zh-CN"/>
        </w:rPr>
        <w:t xml:space="preserve">Након успешне пријаве на сервис </w:t>
      </w:r>
      <w:r w:rsidR="00693CB5">
        <w:rPr>
          <w:lang w:val="sr-Cyrl-RS" w:eastAsia="zh-CN"/>
        </w:rPr>
        <w:t>угоститељ</w:t>
      </w:r>
      <w:r w:rsidRPr="00403A24">
        <w:rPr>
          <w:lang w:val="sr-Cyrl-RS" w:eastAsia="zh-CN"/>
        </w:rPr>
        <w:t xml:space="preserve"> се преусмерава на своју страницу. </w:t>
      </w:r>
      <w:r w:rsidR="000531D7">
        <w:rPr>
          <w:lang w:val="sr-Cyrl-RS" w:eastAsia="zh-CN"/>
        </w:rPr>
        <w:t>Угоститељу се у горњем левом углу апликације приказује мени са свим страницама којим угоститељ има приступ у овој апликацији.</w:t>
      </w:r>
      <w:r w:rsidR="00693CB5">
        <w:rPr>
          <w:lang w:val="sr-Cyrl-RS" w:eastAsia="zh-CN"/>
        </w:rPr>
        <w:t xml:space="preserve"> Угоститељ У горњем десном углу екрана угоститељ  има и линк са својим корисничким именом, као и иконицу поруке, која представља поштанско сандуче угоститеља.  </w:t>
      </w:r>
    </w:p>
    <w:p w14:paraId="4A0C9E3D" w14:textId="1AC23B40" w:rsidR="002264E2" w:rsidRPr="002264E2" w:rsidRDefault="002264E2" w:rsidP="002264E2">
      <w:pPr>
        <w:pStyle w:val="Osnovnitekst"/>
        <w:ind w:firstLine="0"/>
        <w:rPr>
          <w:lang w:val="en-US"/>
        </w:rPr>
      </w:pPr>
      <w:r w:rsidRPr="002264E2">
        <w:rPr>
          <w:lang w:val="en-US"/>
        </w:rPr>
        <w:lastRenderedPageBreak/>
        <w:drawing>
          <wp:inline distT="0" distB="0" distL="0" distR="0" wp14:anchorId="2867BE13" wp14:editId="7D30D45D">
            <wp:extent cx="6120130" cy="2040255"/>
            <wp:effectExtent l="0" t="0" r="0" b="0"/>
            <wp:docPr id="2030232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32386" name="Picture 1" descr="A screenshot of a computer&#10;&#10;Description automatically generated"/>
                    <pic:cNvPicPr/>
                  </pic:nvPicPr>
                  <pic:blipFill>
                    <a:blip r:embed="rId39"/>
                    <a:stretch>
                      <a:fillRect/>
                    </a:stretch>
                  </pic:blipFill>
                  <pic:spPr>
                    <a:xfrm>
                      <a:off x="0" y="0"/>
                      <a:ext cx="6120130" cy="2040255"/>
                    </a:xfrm>
                    <a:prstGeom prst="rect">
                      <a:avLst/>
                    </a:prstGeom>
                  </pic:spPr>
                </pic:pic>
              </a:graphicData>
            </a:graphic>
          </wp:inline>
        </w:drawing>
      </w:r>
    </w:p>
    <w:p w14:paraId="5A026CA8" w14:textId="4F5EA6C6" w:rsidR="005C21B2" w:rsidRPr="00403A24" w:rsidRDefault="005C21B2" w:rsidP="005C21B2">
      <w:pPr>
        <w:pStyle w:val="Osnovnitekst"/>
        <w:keepNext/>
        <w:jc w:val="center"/>
        <w:rPr>
          <w:lang w:val="sr-Cyrl-RS"/>
        </w:rPr>
      </w:pPr>
    </w:p>
    <w:p w14:paraId="759329F2" w14:textId="5B5A64C9" w:rsidR="005C21B2" w:rsidRPr="00403A24" w:rsidRDefault="005C21B2" w:rsidP="005C21B2">
      <w:pPr>
        <w:jc w:val="center"/>
        <w:rPr>
          <w:b/>
          <w:bCs/>
          <w:sz w:val="20"/>
          <w:szCs w:val="20"/>
          <w:lang w:eastAsia="zh-CN"/>
        </w:rPr>
      </w:pPr>
      <w:bookmarkStart w:id="100" w:name="_Toc52115604"/>
      <w:bookmarkStart w:id="101" w:name="_Toc52241506"/>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124BA1">
        <w:rPr>
          <w:b/>
          <w:bCs/>
          <w:noProof/>
          <w:sz w:val="20"/>
          <w:szCs w:val="20"/>
        </w:rPr>
        <w:t>24</w:t>
      </w:r>
      <w:r w:rsidRPr="00403A24">
        <w:rPr>
          <w:b/>
          <w:bCs/>
          <w:sz w:val="20"/>
          <w:szCs w:val="20"/>
        </w:rPr>
        <w:fldChar w:fldCharType="end"/>
      </w:r>
      <w:r w:rsidRPr="00403A24">
        <w:rPr>
          <w:b/>
          <w:bCs/>
          <w:sz w:val="20"/>
          <w:szCs w:val="20"/>
        </w:rPr>
        <w:t xml:space="preserve"> </w:t>
      </w:r>
      <w:r w:rsidRPr="00403A24">
        <w:rPr>
          <w:b/>
          <w:bCs/>
          <w:sz w:val="20"/>
          <w:szCs w:val="20"/>
          <w:lang w:eastAsia="zh-CN"/>
        </w:rPr>
        <w:t>Кориснички део апликације</w:t>
      </w:r>
      <w:bookmarkEnd w:id="100"/>
      <w:bookmarkEnd w:id="101"/>
    </w:p>
    <w:p w14:paraId="122C5DCC" w14:textId="29BD2393" w:rsidR="002443B9" w:rsidRPr="00403A24" w:rsidRDefault="002443B9" w:rsidP="005C21B2">
      <w:pPr>
        <w:pStyle w:val="Caption"/>
        <w:jc w:val="center"/>
        <w:rPr>
          <w:b w:val="0"/>
          <w:bCs w:val="0"/>
          <w:lang w:eastAsia="zh-CN"/>
        </w:rPr>
      </w:pPr>
    </w:p>
    <w:p w14:paraId="39CCE44B" w14:textId="77CF5B41" w:rsidR="002443B9" w:rsidRPr="00403A24" w:rsidRDefault="002443B9" w:rsidP="002443B9">
      <w:pPr>
        <w:pStyle w:val="Osnovnitekst"/>
        <w:ind w:firstLine="0"/>
        <w:rPr>
          <w:lang w:val="sr-Cyrl-RS"/>
        </w:rPr>
      </w:pPr>
    </w:p>
    <w:p w14:paraId="68ECCB51" w14:textId="740CA579" w:rsidR="002443B9" w:rsidRPr="00403A24" w:rsidRDefault="002264E2" w:rsidP="000F509B">
      <w:pPr>
        <w:spacing w:line="360" w:lineRule="auto"/>
        <w:ind w:firstLine="720"/>
        <w:jc w:val="both"/>
        <w:rPr>
          <w:lang w:eastAsia="zh-CN"/>
        </w:rPr>
      </w:pPr>
      <w:r>
        <w:rPr>
          <w:lang w:eastAsia="zh-CN"/>
        </w:rPr>
        <w:t xml:space="preserve">Угоститељ у менију контрола има опцију </w:t>
      </w:r>
      <w:r w:rsidR="002443B9" w:rsidRPr="00403A24">
        <w:rPr>
          <w:lang w:eastAsia="zh-CN"/>
        </w:rPr>
        <w:t>Опција “Odaberi trenera” отвара нову страницу на којој је могуће бирање тренера</w:t>
      </w:r>
      <w:r w:rsidR="000F509B" w:rsidRPr="00403A24">
        <w:rPr>
          <w:lang w:eastAsia="zh-CN"/>
        </w:rPr>
        <w:t xml:space="preserve"> На страници која служи за одабир тренера приказује се табела са колонама за име, презиме, специјалност и оцена тренера. Корисник на основу приказаних резултата може да изврши одабир тренера кликом на дугме “Odaberi”. Када је корисник завршио са одабиром кликом на дугме “Nazad” се враћа на корисничку страницу.</w:t>
      </w:r>
    </w:p>
    <w:p w14:paraId="3AB58B88" w14:textId="77777777" w:rsidR="005C21B2" w:rsidRPr="00403A24" w:rsidRDefault="002443B9" w:rsidP="005C21B2">
      <w:pPr>
        <w:pStyle w:val="Osnovnitekst"/>
        <w:keepNext/>
        <w:ind w:firstLine="720"/>
        <w:jc w:val="center"/>
        <w:rPr>
          <w:lang w:val="sr-Cyrl-RS"/>
        </w:rPr>
      </w:pPr>
      <w:r w:rsidRPr="00403A24">
        <w:rPr>
          <w:noProof/>
          <w:lang w:val="sr-Cyrl-RS" w:eastAsia="zh-CN"/>
        </w:rPr>
        <w:drawing>
          <wp:inline distT="0" distB="0" distL="0" distR="0" wp14:anchorId="31F20138" wp14:editId="2C259B69">
            <wp:extent cx="5931535" cy="1828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1535" cy="1828800"/>
                    </a:xfrm>
                    <a:prstGeom prst="rect">
                      <a:avLst/>
                    </a:prstGeom>
                    <a:noFill/>
                    <a:ln>
                      <a:noFill/>
                    </a:ln>
                  </pic:spPr>
                </pic:pic>
              </a:graphicData>
            </a:graphic>
          </wp:inline>
        </w:drawing>
      </w:r>
    </w:p>
    <w:p w14:paraId="5CDF9922" w14:textId="2329AEA6" w:rsidR="002443B9" w:rsidRPr="00403A24" w:rsidRDefault="005C21B2" w:rsidP="005C21B2">
      <w:pPr>
        <w:tabs>
          <w:tab w:val="left" w:pos="3506"/>
        </w:tabs>
        <w:jc w:val="center"/>
        <w:rPr>
          <w:b/>
          <w:bCs/>
          <w:sz w:val="20"/>
          <w:szCs w:val="20"/>
          <w:lang w:eastAsia="zh-CN"/>
        </w:rPr>
      </w:pPr>
      <w:bookmarkStart w:id="102" w:name="_Toc52115605"/>
      <w:bookmarkStart w:id="103" w:name="_Toc52241507"/>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124BA1">
        <w:rPr>
          <w:b/>
          <w:bCs/>
          <w:noProof/>
          <w:sz w:val="20"/>
          <w:szCs w:val="20"/>
        </w:rPr>
        <w:t>25</w:t>
      </w:r>
      <w:r w:rsidRPr="00403A24">
        <w:rPr>
          <w:b/>
          <w:bCs/>
          <w:sz w:val="20"/>
          <w:szCs w:val="20"/>
        </w:rPr>
        <w:fldChar w:fldCharType="end"/>
      </w:r>
      <w:r w:rsidRPr="00403A24">
        <w:rPr>
          <w:b/>
          <w:bCs/>
          <w:sz w:val="20"/>
          <w:szCs w:val="20"/>
        </w:rPr>
        <w:t xml:space="preserve"> </w:t>
      </w:r>
      <w:r w:rsidRPr="00403A24">
        <w:rPr>
          <w:b/>
          <w:bCs/>
          <w:sz w:val="20"/>
          <w:szCs w:val="20"/>
          <w:lang w:eastAsia="zh-CN"/>
        </w:rPr>
        <w:t>. Одабир тренинга</w:t>
      </w:r>
      <w:bookmarkEnd w:id="102"/>
      <w:bookmarkEnd w:id="103"/>
    </w:p>
    <w:p w14:paraId="0D19DD1D" w14:textId="77777777" w:rsidR="002443B9" w:rsidRPr="00403A24" w:rsidRDefault="002443B9" w:rsidP="00595B67">
      <w:pPr>
        <w:spacing w:line="360" w:lineRule="auto"/>
        <w:jc w:val="both"/>
        <w:rPr>
          <w:lang w:eastAsia="zh-CN"/>
        </w:rPr>
      </w:pPr>
    </w:p>
    <w:p w14:paraId="3D5391E8" w14:textId="1AE1E0A1" w:rsidR="002443B9" w:rsidRPr="00403A24" w:rsidRDefault="002443B9" w:rsidP="00F74622">
      <w:pPr>
        <w:spacing w:line="360" w:lineRule="auto"/>
        <w:ind w:firstLine="720"/>
        <w:jc w:val="both"/>
        <w:rPr>
          <w:lang w:eastAsia="zh-CN"/>
        </w:rPr>
      </w:pPr>
      <w:r w:rsidRPr="00403A24">
        <w:rPr>
          <w:lang w:eastAsia="zh-CN"/>
        </w:rPr>
        <w:t>Кликом на опцију “Odaberi trening” кориснику се отвара нова страница на којој има могућност бира тренинг. На страници су у виду табеле представљени назив тренинга и цена. Кликом на дугме “Odaberi” у корисников налог се додаје одабрани тренинг и креира се ставка у рачуну.</w:t>
      </w:r>
    </w:p>
    <w:p w14:paraId="7B4F6986" w14:textId="66733144" w:rsidR="002443B9" w:rsidRPr="00403A24" w:rsidRDefault="002443B9" w:rsidP="00F74622">
      <w:pPr>
        <w:spacing w:line="360" w:lineRule="auto"/>
        <w:ind w:firstLine="720"/>
        <w:jc w:val="both"/>
        <w:rPr>
          <w:lang w:eastAsia="zh-CN"/>
        </w:rPr>
      </w:pPr>
      <w:r w:rsidRPr="00403A24">
        <w:rPr>
          <w:lang w:eastAsia="zh-CN"/>
        </w:rPr>
        <w:lastRenderedPageBreak/>
        <w:t>Опција “Pregled dugovanja” даје преглед корисникових дуговања. Корисник има увид о количини дуговања, опису дуга, месецу за који то дуговање важи. Кликом на дугме “Uplati” отвара се нови прозор на коме корисник бира начин плаћања и врши плаћање.</w:t>
      </w:r>
    </w:p>
    <w:p w14:paraId="55497785" w14:textId="6C35E10E" w:rsidR="002443B9" w:rsidRPr="00403A24" w:rsidRDefault="002443B9" w:rsidP="00F74622">
      <w:pPr>
        <w:spacing w:line="360" w:lineRule="auto"/>
        <w:ind w:firstLine="720"/>
        <w:jc w:val="both"/>
        <w:rPr>
          <w:lang w:eastAsia="zh-CN"/>
        </w:rPr>
      </w:pPr>
      <w:r w:rsidRPr="00403A24">
        <w:rPr>
          <w:lang w:eastAsia="zh-CN"/>
        </w:rPr>
        <w:t>Корисник има могућност да прегледа тренере и тренинге које је изабрао кликом на дугмад “Pogledaj trenere” и “Pogledaj treninge” респективно. Корисник такође може да одустане од изабраног тренера или тренинга кликом на дугме “Odustani”.</w:t>
      </w:r>
    </w:p>
    <w:p w14:paraId="06C7FE6C" w14:textId="65645623" w:rsidR="002443B9" w:rsidRPr="00403A24" w:rsidRDefault="002443B9" w:rsidP="002443B9">
      <w:pPr>
        <w:spacing w:line="360" w:lineRule="auto"/>
        <w:ind w:firstLine="720"/>
        <w:jc w:val="both"/>
        <w:rPr>
          <w:lang w:eastAsia="zh-CN"/>
        </w:rPr>
      </w:pPr>
      <w:r w:rsidRPr="00403A24">
        <w:rPr>
          <w:lang w:eastAsia="zh-CN"/>
        </w:rPr>
        <w:t>Уколико корисник жели да промени лозинку то може урадити кликом на опцију “Promeni lozinku”. Да би корисник променио лозинку треба да унесе стару лозинку, нову лозинку и потврду нове лозинке, кликом на “Promeni” стара лозинка бива замењена новом.</w:t>
      </w:r>
    </w:p>
    <w:p w14:paraId="3B4F5F41" w14:textId="49CE86A5" w:rsidR="002443B9" w:rsidRPr="00403A24" w:rsidRDefault="002443B9" w:rsidP="002443B9">
      <w:pPr>
        <w:pStyle w:val="IInivonaslova-Potpoglavlje"/>
        <w:rPr>
          <w:lang w:val="sr-Cyrl-RS"/>
        </w:rPr>
      </w:pPr>
      <w:bookmarkStart w:id="104" w:name="_Toc169974291"/>
      <w:r w:rsidRPr="00403A24">
        <w:rPr>
          <w:lang w:val="sr-Cyrl-RS"/>
        </w:rPr>
        <w:t>Администратор</w:t>
      </w:r>
      <w:bookmarkEnd w:id="104"/>
    </w:p>
    <w:p w14:paraId="13104FF2" w14:textId="0E04A4B4" w:rsidR="00B026DD" w:rsidRPr="00403A24" w:rsidRDefault="00B026DD" w:rsidP="00B026DD">
      <w:pPr>
        <w:pStyle w:val="Osnovnitekst"/>
        <w:rPr>
          <w:lang w:val="sr-Cyrl-RS"/>
        </w:rPr>
      </w:pPr>
      <w:r w:rsidRPr="00403A24">
        <w:rPr>
          <w:lang w:val="sr-Cyrl-RS"/>
        </w:rPr>
        <w:t>Све функционалности које поседује администратор система ће бити дате у облику теза. Свака теза ће бити објашњена са по једном реченицом.</w:t>
      </w:r>
    </w:p>
    <w:p w14:paraId="1059EA50" w14:textId="77777777" w:rsidR="005C21B2" w:rsidRPr="00403A24" w:rsidRDefault="002443B9" w:rsidP="005C21B2">
      <w:pPr>
        <w:pStyle w:val="Osnovnitekst"/>
        <w:keepNext/>
        <w:jc w:val="center"/>
        <w:rPr>
          <w:lang w:val="sr-Cyrl-RS"/>
        </w:rPr>
      </w:pPr>
      <w:r w:rsidRPr="00403A24">
        <w:rPr>
          <w:noProof/>
          <w:lang w:val="sr-Cyrl-RS" w:eastAsia="zh-CN"/>
        </w:rPr>
        <w:drawing>
          <wp:inline distT="0" distB="0" distL="0" distR="0" wp14:anchorId="166BD58A" wp14:editId="41EBCD19">
            <wp:extent cx="5939790" cy="295783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2957830"/>
                    </a:xfrm>
                    <a:prstGeom prst="rect">
                      <a:avLst/>
                    </a:prstGeom>
                    <a:noFill/>
                    <a:ln>
                      <a:noFill/>
                    </a:ln>
                  </pic:spPr>
                </pic:pic>
              </a:graphicData>
            </a:graphic>
          </wp:inline>
        </w:drawing>
      </w:r>
    </w:p>
    <w:p w14:paraId="18DA26F4" w14:textId="236549C1" w:rsidR="002443B9" w:rsidRPr="00403A24" w:rsidRDefault="005C21B2" w:rsidP="005C21B2">
      <w:pPr>
        <w:pStyle w:val="Caption"/>
        <w:jc w:val="center"/>
        <w:rPr>
          <w:lang w:eastAsia="zh-CN"/>
        </w:rPr>
      </w:pPr>
      <w:bookmarkStart w:id="105" w:name="_Toc52115606"/>
      <w:bookmarkStart w:id="106" w:name="_Toc52241508"/>
      <w:r w:rsidRPr="00403A24">
        <w:t xml:space="preserve">Слика </w:t>
      </w:r>
      <w:r w:rsidRPr="00403A24">
        <w:fldChar w:fldCharType="begin"/>
      </w:r>
      <w:r w:rsidRPr="00403A24">
        <w:instrText xml:space="preserve"> SEQ Слика \* ARABIC </w:instrText>
      </w:r>
      <w:r w:rsidRPr="00403A24">
        <w:fldChar w:fldCharType="separate"/>
      </w:r>
      <w:r w:rsidR="00124BA1">
        <w:rPr>
          <w:noProof/>
        </w:rPr>
        <w:t>26</w:t>
      </w:r>
      <w:r w:rsidRPr="00403A24">
        <w:fldChar w:fldCharType="end"/>
      </w:r>
      <w:r w:rsidRPr="00403A24">
        <w:t xml:space="preserve"> </w:t>
      </w:r>
      <w:r w:rsidRPr="00403A24">
        <w:rPr>
          <w:lang w:eastAsia="zh-CN"/>
        </w:rPr>
        <w:t>Страница администратора</w:t>
      </w:r>
      <w:bookmarkEnd w:id="105"/>
      <w:bookmarkEnd w:id="106"/>
    </w:p>
    <w:p w14:paraId="2E90BBB8" w14:textId="32673DCA" w:rsidR="002443B9" w:rsidRPr="00403A24" w:rsidRDefault="002443B9" w:rsidP="002443B9">
      <w:pPr>
        <w:pStyle w:val="Osnovnitekst"/>
        <w:ind w:firstLine="0"/>
        <w:rPr>
          <w:lang w:val="sr-Cyrl-RS"/>
        </w:rPr>
      </w:pPr>
    </w:p>
    <w:p w14:paraId="587FEE4D" w14:textId="25D98263" w:rsidR="002443B9" w:rsidRPr="00403A24" w:rsidRDefault="002443B9" w:rsidP="007937A5">
      <w:pPr>
        <w:spacing w:line="360" w:lineRule="auto"/>
        <w:jc w:val="both"/>
        <w:rPr>
          <w:lang w:eastAsia="zh-CN"/>
        </w:rPr>
      </w:pPr>
      <w:r w:rsidRPr="00403A24">
        <w:rPr>
          <w:lang w:eastAsia="zh-CN"/>
        </w:rPr>
        <w:t>Опције администратора система су:</w:t>
      </w:r>
    </w:p>
    <w:p w14:paraId="3EE5E8F3" w14:textId="33A34CCE" w:rsidR="002443B9" w:rsidRPr="00403A24" w:rsidRDefault="002443B9" w:rsidP="00BE2C14">
      <w:pPr>
        <w:pStyle w:val="ListParagraph"/>
        <w:numPr>
          <w:ilvl w:val="0"/>
          <w:numId w:val="41"/>
        </w:numPr>
        <w:spacing w:line="360" w:lineRule="auto"/>
        <w:jc w:val="both"/>
        <w:rPr>
          <w:lang w:eastAsia="zh-CN"/>
        </w:rPr>
      </w:pPr>
      <w:r w:rsidRPr="00403A24">
        <w:rPr>
          <w:lang w:eastAsia="zh-CN"/>
        </w:rPr>
        <w:t>Додавање тренера – у базу података додаје тренера, тренер добија тренерска права, након овога тренер се може регистровати у систем</w:t>
      </w:r>
    </w:p>
    <w:p w14:paraId="1526781D"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lastRenderedPageBreak/>
        <w:t>Преглед свих тренера – администратор има увид у све тренере који су у систему, уколико неки тренер одустане од рада у фитнес центру, администратор га може уклонити кликом на дугме “Ukloni trenera”.</w:t>
      </w:r>
    </w:p>
    <w:p w14:paraId="7FDAAF19"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Додавање радника – администратор има могућност да у базу података дода новог радника, да му да права која радник поседује, након додавања у базу, радник може креирати налог и регистровати се</w:t>
      </w:r>
    </w:p>
    <w:p w14:paraId="037C45A0"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Преглед свих радника – дат је преглед свих особа које су у систему пријављене као радници, администратор има право да уколико неко од радника одустане од рада у фитнес центру истог уклони из базе, одузме му сва права и уклони налог</w:t>
      </w:r>
    </w:p>
    <w:p w14:paraId="5187C232"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Преглед утисака – администратор из базе података добија преглед свих утисака које су корисници оставили, утиске може да филтрира и уклони оне који су нерелевантни.</w:t>
      </w:r>
    </w:p>
    <w:p w14:paraId="6031E568"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Преглед дуговања – у виду табеле је дат преглед свих дуговања, колоне табеле су ИД корисника, укупно дуговање, опис дуговања, као и податак за који месец корисник дугује. Администратор води рачуна да сва дуговања буду измирена у одговарајућем временском периоду, па кликом на дугме “Obavesti korisnika” генерише поруку која се шаље кориснику, у поруци је кратак опис дуговања, месец за који дугује као и цифра дуга.</w:t>
      </w:r>
    </w:p>
    <w:p w14:paraId="753AC089"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Преглед захтева за пробне тренинге – администратор има увид у све захтеве које су корисници послали за пробне тренинге. Администратор система проверава податке које је корисник унео и на основу валидности података одобрава пробни тренинг.</w:t>
      </w:r>
    </w:p>
    <w:p w14:paraId="69F94E57"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Последња опција јесте опција повратка на почетну страницу, приликом чега се сесија успешно завршава.</w:t>
      </w:r>
    </w:p>
    <w:p w14:paraId="3DBA3544" w14:textId="1CD99D06" w:rsidR="002443B9" w:rsidRPr="00403A24" w:rsidRDefault="00BE2C14" w:rsidP="00BE2C14">
      <w:pPr>
        <w:pStyle w:val="IInivonaslova-Potpoglavlje"/>
        <w:rPr>
          <w:lang w:val="sr-Cyrl-RS"/>
        </w:rPr>
      </w:pPr>
      <w:bookmarkStart w:id="107" w:name="_Toc169974292"/>
      <w:r w:rsidRPr="00403A24">
        <w:rPr>
          <w:lang w:val="sr-Cyrl-RS"/>
        </w:rPr>
        <w:t>Тренер</w:t>
      </w:r>
      <w:bookmarkEnd w:id="107"/>
    </w:p>
    <w:p w14:paraId="6369BAA1" w14:textId="6685C0C0" w:rsidR="00BF602B" w:rsidRPr="00403A24" w:rsidRDefault="00BF602B" w:rsidP="00BF602B">
      <w:pPr>
        <w:pStyle w:val="Osnovnitekst"/>
        <w:rPr>
          <w:lang w:val="sr-Cyrl-RS"/>
        </w:rPr>
      </w:pPr>
      <w:r w:rsidRPr="00403A24">
        <w:rPr>
          <w:lang w:val="sr-Cyrl-RS"/>
        </w:rPr>
        <w:t>У овом поглављу биће наведене и описане све могућности које тренер поседује.</w:t>
      </w:r>
    </w:p>
    <w:p w14:paraId="5CDED5A9" w14:textId="77777777" w:rsidR="005C21B2" w:rsidRPr="00403A24" w:rsidRDefault="00BE2C14" w:rsidP="005C21B2">
      <w:pPr>
        <w:pStyle w:val="Osnovnitekst"/>
        <w:keepNext/>
        <w:jc w:val="center"/>
        <w:rPr>
          <w:lang w:val="sr-Cyrl-RS"/>
        </w:rPr>
      </w:pPr>
      <w:r w:rsidRPr="00403A24">
        <w:rPr>
          <w:noProof/>
          <w:lang w:val="sr-Cyrl-RS" w:eastAsia="zh-CN"/>
        </w:rPr>
        <w:lastRenderedPageBreak/>
        <w:drawing>
          <wp:inline distT="0" distB="0" distL="0" distR="0" wp14:anchorId="456FA479" wp14:editId="6705A034">
            <wp:extent cx="5939790" cy="2973705"/>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9790" cy="2973705"/>
                    </a:xfrm>
                    <a:prstGeom prst="rect">
                      <a:avLst/>
                    </a:prstGeom>
                    <a:noFill/>
                    <a:ln>
                      <a:noFill/>
                    </a:ln>
                  </pic:spPr>
                </pic:pic>
              </a:graphicData>
            </a:graphic>
          </wp:inline>
        </w:drawing>
      </w:r>
    </w:p>
    <w:p w14:paraId="1E8BCE29" w14:textId="0D31FA9D" w:rsidR="00BE2C14" w:rsidRPr="00403A24" w:rsidRDefault="005C21B2" w:rsidP="00BE2C14">
      <w:pPr>
        <w:jc w:val="center"/>
        <w:rPr>
          <w:b/>
          <w:bCs/>
          <w:sz w:val="20"/>
          <w:szCs w:val="20"/>
          <w:lang w:eastAsia="zh-CN"/>
        </w:rPr>
      </w:pPr>
      <w:bookmarkStart w:id="108" w:name="_Toc52115607"/>
      <w:bookmarkStart w:id="109" w:name="_Toc52241509"/>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124BA1">
        <w:rPr>
          <w:b/>
          <w:bCs/>
          <w:noProof/>
          <w:sz w:val="20"/>
          <w:szCs w:val="20"/>
        </w:rPr>
        <w:t>27</w:t>
      </w:r>
      <w:r w:rsidRPr="00403A24">
        <w:rPr>
          <w:b/>
          <w:bCs/>
          <w:sz w:val="20"/>
          <w:szCs w:val="20"/>
        </w:rPr>
        <w:fldChar w:fldCharType="end"/>
      </w:r>
      <w:r w:rsidRPr="00403A24">
        <w:rPr>
          <w:b/>
          <w:bCs/>
          <w:sz w:val="20"/>
          <w:szCs w:val="20"/>
        </w:rPr>
        <w:t xml:space="preserve"> </w:t>
      </w:r>
      <w:r w:rsidRPr="00403A24">
        <w:rPr>
          <w:b/>
          <w:bCs/>
          <w:sz w:val="20"/>
          <w:szCs w:val="20"/>
          <w:lang w:eastAsia="zh-CN"/>
        </w:rPr>
        <w:t>Изглед странице тренера</w:t>
      </w:r>
      <w:bookmarkEnd w:id="108"/>
      <w:bookmarkEnd w:id="109"/>
    </w:p>
    <w:p w14:paraId="23D20622" w14:textId="00E01468" w:rsidR="00BE2C14" w:rsidRPr="00403A24" w:rsidRDefault="00BE2C14" w:rsidP="00423FA9">
      <w:pPr>
        <w:pStyle w:val="Osnovnitekst"/>
        <w:ind w:firstLine="0"/>
        <w:rPr>
          <w:lang w:val="sr-Cyrl-RS"/>
        </w:rPr>
      </w:pPr>
    </w:p>
    <w:p w14:paraId="7DD94A03" w14:textId="77777777" w:rsidR="00423FA9" w:rsidRPr="00403A24" w:rsidRDefault="00423FA9" w:rsidP="007937A5">
      <w:pPr>
        <w:spacing w:line="360" w:lineRule="auto"/>
        <w:jc w:val="both"/>
        <w:rPr>
          <w:lang w:eastAsia="zh-CN"/>
        </w:rPr>
      </w:pPr>
      <w:r w:rsidRPr="00403A24">
        <w:rPr>
          <w:lang w:eastAsia="zh-CN"/>
        </w:rPr>
        <w:t>Тренер поседује опције:</w:t>
      </w:r>
    </w:p>
    <w:p w14:paraId="13F94915" w14:textId="77777777" w:rsidR="00423FA9" w:rsidRPr="00403A24" w:rsidRDefault="00423FA9" w:rsidP="00423FA9">
      <w:pPr>
        <w:pStyle w:val="ListParagraph"/>
        <w:numPr>
          <w:ilvl w:val="0"/>
          <w:numId w:val="42"/>
        </w:numPr>
        <w:spacing w:line="360" w:lineRule="auto"/>
        <w:jc w:val="both"/>
        <w:rPr>
          <w:lang w:eastAsia="zh-CN"/>
        </w:rPr>
      </w:pPr>
      <w:r w:rsidRPr="00403A24">
        <w:rPr>
          <w:lang w:eastAsia="zh-CN"/>
        </w:rPr>
        <w:t>Додавања тренинга – тренер има ограничен приступ бази где може да унесе нови тип тренинга. За нови тренинг тренер уноси назив, цену и даје кратак опис.</w:t>
      </w:r>
    </w:p>
    <w:p w14:paraId="5D7564FF" w14:textId="77777777" w:rsidR="00423FA9" w:rsidRPr="00403A24" w:rsidRDefault="00423FA9" w:rsidP="00423FA9">
      <w:pPr>
        <w:pStyle w:val="ListParagraph"/>
        <w:numPr>
          <w:ilvl w:val="0"/>
          <w:numId w:val="42"/>
        </w:numPr>
        <w:spacing w:line="360" w:lineRule="auto"/>
        <w:jc w:val="both"/>
        <w:rPr>
          <w:lang w:eastAsia="zh-CN"/>
        </w:rPr>
      </w:pPr>
      <w:r w:rsidRPr="00403A24">
        <w:rPr>
          <w:lang w:eastAsia="zh-CN"/>
        </w:rPr>
        <w:t>Заказивање тренинга – тренер има увид у све захтеве који су пристигли од корисника и на основу захтева бира датум и време и кликом на дугме “Obavesti korisnika” обавештава корисника за који датум и у које време је заказан тренинг.</w:t>
      </w:r>
    </w:p>
    <w:p w14:paraId="3BE86D04" w14:textId="7886DB13" w:rsidR="00423FA9" w:rsidRPr="00403A24" w:rsidRDefault="00423FA9" w:rsidP="00F03C5E">
      <w:pPr>
        <w:pStyle w:val="ListParagraph"/>
        <w:numPr>
          <w:ilvl w:val="0"/>
          <w:numId w:val="42"/>
        </w:numPr>
        <w:spacing w:line="360" w:lineRule="auto"/>
        <w:jc w:val="both"/>
        <w:rPr>
          <w:lang w:eastAsia="zh-CN"/>
        </w:rPr>
      </w:pPr>
      <w:r w:rsidRPr="00403A24">
        <w:rPr>
          <w:lang w:eastAsia="zh-CN"/>
        </w:rPr>
        <w:t>Преглед заказаних тренига – у оквиру ове опције тренеру се приказује списак свих тренинга које је он заказао. Тренер има право да кликом на дугме “Otkaži” откаже заказани тренинг и о томе обавести корисника.</w:t>
      </w:r>
    </w:p>
    <w:p w14:paraId="5EAAFCDB" w14:textId="77777777" w:rsidR="00423FA9" w:rsidRPr="00403A24" w:rsidRDefault="00423FA9" w:rsidP="00423FA9">
      <w:pPr>
        <w:pStyle w:val="ListParagraph"/>
        <w:numPr>
          <w:ilvl w:val="0"/>
          <w:numId w:val="42"/>
        </w:numPr>
        <w:spacing w:line="360" w:lineRule="auto"/>
        <w:jc w:val="both"/>
        <w:rPr>
          <w:lang w:eastAsia="zh-CN"/>
        </w:rPr>
      </w:pPr>
      <w:r w:rsidRPr="00403A24">
        <w:rPr>
          <w:lang w:eastAsia="zh-CN"/>
        </w:rPr>
        <w:t>Последња опција јесте опција одјављивања из система и враћање на почетну страницу.</w:t>
      </w:r>
    </w:p>
    <w:p w14:paraId="2F7B90B4" w14:textId="34406895" w:rsidR="00423FA9" w:rsidRPr="00403A24" w:rsidRDefault="00B44D4B" w:rsidP="00B44D4B">
      <w:pPr>
        <w:pStyle w:val="IInivonaslova-Potpoglavlje"/>
        <w:rPr>
          <w:lang w:val="sr-Cyrl-RS"/>
        </w:rPr>
      </w:pPr>
      <w:bookmarkStart w:id="110" w:name="_Toc169974293"/>
      <w:r w:rsidRPr="00403A24">
        <w:rPr>
          <w:lang w:val="sr-Cyrl-RS"/>
        </w:rPr>
        <w:t>Радник</w:t>
      </w:r>
      <w:bookmarkEnd w:id="110"/>
    </w:p>
    <w:p w14:paraId="25F8E603" w14:textId="4E96A5D0" w:rsidR="00BF602B" w:rsidRPr="00403A24" w:rsidRDefault="00BF602B" w:rsidP="00BF602B">
      <w:pPr>
        <w:pStyle w:val="Osnovnitekst"/>
        <w:rPr>
          <w:lang w:val="sr-Cyrl-RS"/>
        </w:rPr>
      </w:pPr>
      <w:r w:rsidRPr="00403A24">
        <w:rPr>
          <w:lang w:val="sr-Cyrl-RS"/>
        </w:rPr>
        <w:t>Могућности које поседује радник у систему биће дате кроз тезе. Сва теза представља по једну могућност која ће бити описана са по једном реченицом.</w:t>
      </w:r>
    </w:p>
    <w:p w14:paraId="00CA78E3" w14:textId="77777777" w:rsidR="005C21B2" w:rsidRPr="00403A24" w:rsidRDefault="00B44D4B" w:rsidP="005C21B2">
      <w:pPr>
        <w:pStyle w:val="Osnovnitekst"/>
        <w:keepNext/>
        <w:jc w:val="center"/>
        <w:rPr>
          <w:lang w:val="sr-Cyrl-RS"/>
        </w:rPr>
      </w:pPr>
      <w:r w:rsidRPr="00403A24">
        <w:rPr>
          <w:noProof/>
          <w:lang w:val="sr-Cyrl-RS" w:eastAsia="zh-CN"/>
        </w:rPr>
        <w:lastRenderedPageBreak/>
        <w:drawing>
          <wp:inline distT="0" distB="0" distL="0" distR="0" wp14:anchorId="527659EC" wp14:editId="21648B9A">
            <wp:extent cx="5931535" cy="302133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1535" cy="3021330"/>
                    </a:xfrm>
                    <a:prstGeom prst="rect">
                      <a:avLst/>
                    </a:prstGeom>
                    <a:noFill/>
                    <a:ln>
                      <a:noFill/>
                    </a:ln>
                  </pic:spPr>
                </pic:pic>
              </a:graphicData>
            </a:graphic>
          </wp:inline>
        </w:drawing>
      </w:r>
    </w:p>
    <w:p w14:paraId="3EC80558" w14:textId="703EA5EA" w:rsidR="00B44D4B" w:rsidRPr="00403A24" w:rsidRDefault="005C21B2" w:rsidP="005C21B2">
      <w:pPr>
        <w:pStyle w:val="Caption"/>
        <w:jc w:val="center"/>
      </w:pPr>
      <w:bookmarkStart w:id="111" w:name="_Toc52115608"/>
      <w:bookmarkStart w:id="112" w:name="_Toc52241510"/>
      <w:r w:rsidRPr="00403A24">
        <w:t xml:space="preserve">Слика </w:t>
      </w:r>
      <w:r w:rsidRPr="00403A24">
        <w:fldChar w:fldCharType="begin"/>
      </w:r>
      <w:r w:rsidRPr="00403A24">
        <w:instrText xml:space="preserve"> SEQ Слика \* ARABIC </w:instrText>
      </w:r>
      <w:r w:rsidRPr="00403A24">
        <w:fldChar w:fldCharType="separate"/>
      </w:r>
      <w:r w:rsidR="00124BA1">
        <w:rPr>
          <w:noProof/>
        </w:rPr>
        <w:t>28</w:t>
      </w:r>
      <w:r w:rsidRPr="00403A24">
        <w:fldChar w:fldCharType="end"/>
      </w:r>
      <w:r w:rsidRPr="00403A24">
        <w:t xml:space="preserve"> </w:t>
      </w:r>
      <w:r w:rsidRPr="00403A24">
        <w:rPr>
          <w:lang w:eastAsia="zh-CN"/>
        </w:rPr>
        <w:t>Радник</w:t>
      </w:r>
      <w:bookmarkEnd w:id="111"/>
      <w:bookmarkEnd w:id="112"/>
    </w:p>
    <w:p w14:paraId="25AF47FD" w14:textId="78C46E03" w:rsidR="00B44D4B" w:rsidRPr="00403A24" w:rsidRDefault="00B44D4B" w:rsidP="005C21B2">
      <w:pPr>
        <w:pStyle w:val="Osnovnitekst"/>
        <w:ind w:firstLine="0"/>
        <w:rPr>
          <w:lang w:val="sr-Cyrl-RS"/>
        </w:rPr>
      </w:pPr>
    </w:p>
    <w:p w14:paraId="11AAF43F" w14:textId="77777777" w:rsidR="007937A5" w:rsidRPr="00403A24" w:rsidRDefault="007937A5" w:rsidP="007937A5">
      <w:pPr>
        <w:spacing w:line="360" w:lineRule="auto"/>
        <w:jc w:val="both"/>
        <w:rPr>
          <w:lang w:eastAsia="zh-CN"/>
        </w:rPr>
      </w:pPr>
      <w:r w:rsidRPr="00403A24">
        <w:rPr>
          <w:lang w:eastAsia="zh-CN"/>
        </w:rPr>
        <w:t>Опције које радник поседује су:</w:t>
      </w:r>
    </w:p>
    <w:p w14:paraId="6668CD88" w14:textId="77777777" w:rsidR="007937A5" w:rsidRPr="00403A24" w:rsidRDefault="007937A5" w:rsidP="007937A5">
      <w:pPr>
        <w:pStyle w:val="ListParagraph"/>
        <w:numPr>
          <w:ilvl w:val="0"/>
          <w:numId w:val="43"/>
        </w:numPr>
        <w:spacing w:line="360" w:lineRule="auto"/>
        <w:jc w:val="both"/>
        <w:rPr>
          <w:lang w:eastAsia="zh-CN"/>
        </w:rPr>
      </w:pPr>
      <w:r w:rsidRPr="00403A24">
        <w:rPr>
          <w:lang w:eastAsia="zh-CN"/>
        </w:rPr>
        <w:t>Преглед снимака – радник има  могућност да прегледа снимке сигурносиних камера уколико је открио квар</w:t>
      </w:r>
    </w:p>
    <w:p w14:paraId="5DA1C088" w14:textId="15F9641A" w:rsidR="007937A5" w:rsidRPr="00403A24" w:rsidRDefault="007937A5" w:rsidP="007937A5">
      <w:pPr>
        <w:pStyle w:val="ListParagraph"/>
        <w:numPr>
          <w:ilvl w:val="0"/>
          <w:numId w:val="43"/>
        </w:numPr>
        <w:spacing w:line="360" w:lineRule="auto"/>
        <w:jc w:val="both"/>
        <w:rPr>
          <w:lang w:eastAsia="zh-CN"/>
        </w:rPr>
      </w:pPr>
      <w:r w:rsidRPr="00403A24">
        <w:rPr>
          <w:lang w:eastAsia="zh-CN"/>
        </w:rPr>
        <w:t>Пријава квар</w:t>
      </w:r>
      <w:r w:rsidR="007D2DAA" w:rsidRPr="00403A24">
        <w:rPr>
          <w:lang w:eastAsia="zh-CN"/>
        </w:rPr>
        <w:t>o</w:t>
      </w:r>
      <w:r w:rsidRPr="00403A24">
        <w:rPr>
          <w:lang w:eastAsia="zh-CN"/>
        </w:rPr>
        <w:t>ва – уколико је радник открио квар може га пријавити и одредити новчану накнаду за исти</w:t>
      </w:r>
    </w:p>
    <w:p w14:paraId="22BD6E9D" w14:textId="1BAFAB86" w:rsidR="007937A5" w:rsidRPr="00403A24" w:rsidRDefault="007937A5" w:rsidP="001825C0">
      <w:pPr>
        <w:pStyle w:val="ListParagraph"/>
        <w:numPr>
          <w:ilvl w:val="0"/>
          <w:numId w:val="43"/>
        </w:numPr>
        <w:spacing w:line="360" w:lineRule="auto"/>
        <w:jc w:val="both"/>
        <w:rPr>
          <w:lang w:eastAsia="zh-CN"/>
        </w:rPr>
      </w:pPr>
      <w:r w:rsidRPr="00403A24">
        <w:rPr>
          <w:lang w:eastAsia="zh-CN"/>
        </w:rPr>
        <w:t>Листа кварова – Радник има увид у листу кварова</w:t>
      </w:r>
    </w:p>
    <w:p w14:paraId="60B4AD4B" w14:textId="657E24B7" w:rsidR="008A6972" w:rsidRPr="00403A24" w:rsidRDefault="0053207B" w:rsidP="0051626B">
      <w:pPr>
        <w:pStyle w:val="SadrajLiteratura"/>
        <w:rPr>
          <w:lang w:val="sr-Cyrl-RS"/>
        </w:rPr>
      </w:pPr>
      <w:bookmarkStart w:id="113" w:name="_Toc169974294"/>
      <w:r w:rsidRPr="00403A24">
        <w:rPr>
          <w:lang w:val="sr-Cyrl-RS"/>
        </w:rPr>
        <w:lastRenderedPageBreak/>
        <w:t>Закључак</w:t>
      </w:r>
      <w:bookmarkEnd w:id="113"/>
    </w:p>
    <w:p w14:paraId="442D946A" w14:textId="77777777" w:rsidR="0053207B" w:rsidRPr="00403A24" w:rsidRDefault="0053207B" w:rsidP="0053207B">
      <w:pPr>
        <w:pStyle w:val="ListParagraph"/>
        <w:spacing w:line="360" w:lineRule="auto"/>
        <w:ind w:left="0" w:firstLine="720"/>
        <w:jc w:val="both"/>
        <w:rPr>
          <w:lang w:eastAsia="zh-CN"/>
        </w:rPr>
      </w:pPr>
      <w:r w:rsidRPr="00403A24">
        <w:rPr>
          <w:lang w:eastAsia="zh-CN"/>
        </w:rPr>
        <w:t>У овом раду је дат опис система аутоматизованог фитнес центра у коме се присуство људског фактора своди на минимум. Обухваћен је развој система од функционалне спецификације па све до имплементације сваког дела система појединачно. Овакав систем представља пример вишеслојне апликације.</w:t>
      </w:r>
    </w:p>
    <w:p w14:paraId="23A38E10" w14:textId="77777777" w:rsidR="0053207B" w:rsidRPr="00403A24" w:rsidRDefault="0053207B" w:rsidP="0053207B">
      <w:pPr>
        <w:pStyle w:val="ListParagraph"/>
        <w:spacing w:line="360" w:lineRule="auto"/>
        <w:ind w:left="0" w:firstLine="720"/>
        <w:jc w:val="both"/>
        <w:rPr>
          <w:lang w:eastAsia="zh-CN"/>
        </w:rPr>
      </w:pPr>
      <w:r w:rsidRPr="00403A24">
        <w:rPr>
          <w:lang w:eastAsia="zh-CN"/>
        </w:rPr>
        <w:t>Технологије које су коришћене за израду ове апликације знатно су учинили да сама израда буде олакшана, брза и једноставна. Широк спектар компоненти које нуди Primefaces је омогућио да за сваки проблем на који се наилазило постоји једноставно и брзо решење. Hibernate алат је дао могућност лаког манипулисања са базом података, где се помоћу једноставних метода може доћи до сваког податка унутар базе. И као овир свему JSF је допринео да сви алати и све библиотеке функционишу у складу и беспрекорно.</w:t>
      </w:r>
    </w:p>
    <w:p w14:paraId="548DB056" w14:textId="77777777" w:rsidR="0053207B" w:rsidRPr="00403A24" w:rsidRDefault="0053207B" w:rsidP="0053207B">
      <w:pPr>
        <w:pStyle w:val="ListParagraph"/>
        <w:spacing w:line="360" w:lineRule="auto"/>
        <w:ind w:left="0" w:firstLine="720"/>
        <w:jc w:val="both"/>
        <w:rPr>
          <w:lang w:eastAsia="zh-CN"/>
        </w:rPr>
      </w:pPr>
      <w:r w:rsidRPr="00403A24">
        <w:rPr>
          <w:lang w:eastAsia="zh-CN"/>
        </w:rPr>
        <w:t>Сам систем је могуће надоградити што се хардверског дела тиче, додавањем нових сензора и уређаја који ће у знатном опсегу олакшати управљање системом и самим фитнес центром. Додавањем додатног хардвера и сама апликација би се проширила, тако да би свака новододата хардверска компонента била испраћена и апликативним делом.</w:t>
      </w:r>
    </w:p>
    <w:p w14:paraId="23695F95" w14:textId="77777777" w:rsidR="0053207B" w:rsidRPr="00403A24" w:rsidRDefault="0053207B" w:rsidP="00BD5887">
      <w:pPr>
        <w:pStyle w:val="Osnovnitekst"/>
        <w:ind w:firstLine="0"/>
        <w:rPr>
          <w:lang w:val="sr-Cyrl-RS"/>
        </w:rPr>
      </w:pPr>
    </w:p>
    <w:p w14:paraId="0C57CA8C" w14:textId="44A638C8" w:rsidR="0053207B" w:rsidRPr="00403A24" w:rsidRDefault="0053207B" w:rsidP="0053207B">
      <w:pPr>
        <w:pStyle w:val="SadrajLiteratura"/>
        <w:rPr>
          <w:lang w:val="sr-Cyrl-RS"/>
        </w:rPr>
      </w:pPr>
      <w:bookmarkStart w:id="114" w:name="_Toc169974295"/>
      <w:r w:rsidRPr="00403A24">
        <w:rPr>
          <w:lang w:val="sr-Cyrl-RS"/>
        </w:rPr>
        <w:lastRenderedPageBreak/>
        <w:t>Литература</w:t>
      </w:r>
      <w:bookmarkEnd w:id="114"/>
    </w:p>
    <w:p w14:paraId="3DAA6C62" w14:textId="75C876BE" w:rsidR="00714302" w:rsidRPr="00403A24" w:rsidRDefault="00714302" w:rsidP="002D70E1">
      <w:pPr>
        <w:pStyle w:val="Osnovnitekst"/>
        <w:numPr>
          <w:ilvl w:val="0"/>
          <w:numId w:val="44"/>
        </w:numPr>
        <w:rPr>
          <w:lang w:val="sr-Cyrl-RS"/>
        </w:rPr>
      </w:pPr>
      <w:r w:rsidRPr="00403A24">
        <w:rPr>
          <w:lang w:val="sr-Cyrl-RS"/>
        </w:rPr>
        <w:t xml:space="preserve">Arduino - Arduino Home - </w:t>
      </w:r>
      <w:hyperlink r:id="rId44" w:history="1">
        <w:r w:rsidRPr="00403A24">
          <w:rPr>
            <w:rStyle w:val="Hyperlink"/>
            <w:lang w:val="sr-Cyrl-RS"/>
          </w:rPr>
          <w:t>https://www.arduino.cc/</w:t>
        </w:r>
      </w:hyperlink>
      <w:r w:rsidRPr="00403A24">
        <w:rPr>
          <w:lang w:val="sr-Cyrl-RS"/>
        </w:rPr>
        <w:t xml:space="preserve"> , приступано септембрa 2020.</w:t>
      </w:r>
    </w:p>
    <w:p w14:paraId="31365496" w14:textId="67D25FF1" w:rsidR="0053207B" w:rsidRPr="00403A24" w:rsidRDefault="00E45378" w:rsidP="002D70E1">
      <w:pPr>
        <w:pStyle w:val="Osnovnitekst"/>
        <w:numPr>
          <w:ilvl w:val="0"/>
          <w:numId w:val="44"/>
        </w:numPr>
        <w:rPr>
          <w:lang w:val="sr-Cyrl-RS"/>
        </w:rPr>
      </w:pPr>
      <w:r w:rsidRPr="00403A24">
        <w:rPr>
          <w:lang w:val="sr-Cyrl-RS"/>
        </w:rPr>
        <w:t xml:space="preserve">NetBeans </w:t>
      </w:r>
      <w:r w:rsidR="00714302" w:rsidRPr="00403A24">
        <w:rPr>
          <w:lang w:val="sr-Cyrl-RS"/>
        </w:rPr>
        <w:t>-</w:t>
      </w:r>
      <w:r w:rsidRPr="00403A24">
        <w:rPr>
          <w:lang w:val="sr-Cyrl-RS"/>
        </w:rPr>
        <w:t xml:space="preserve"> Wikipedia, </w:t>
      </w:r>
      <w:hyperlink r:id="rId45" w:history="1">
        <w:r w:rsidRPr="00403A24">
          <w:rPr>
            <w:rStyle w:val="Hyperlink"/>
            <w:lang w:val="sr-Cyrl-RS"/>
          </w:rPr>
          <w:t>https://en.wikipedia.org/wiki/NetBeans</w:t>
        </w:r>
      </w:hyperlink>
      <w:r w:rsidRPr="00403A24">
        <w:rPr>
          <w:lang w:val="sr-Cyrl-RS"/>
        </w:rPr>
        <w:t xml:space="preserve"> , приступано септембра 2020.</w:t>
      </w:r>
    </w:p>
    <w:p w14:paraId="18601BD2" w14:textId="46E21446" w:rsidR="00E45378" w:rsidRPr="00403A24" w:rsidRDefault="00E45378" w:rsidP="002D70E1">
      <w:pPr>
        <w:pStyle w:val="Osnovnitekst"/>
        <w:numPr>
          <w:ilvl w:val="0"/>
          <w:numId w:val="44"/>
        </w:numPr>
        <w:rPr>
          <w:lang w:val="sr-Cyrl-RS"/>
        </w:rPr>
      </w:pPr>
      <w:r w:rsidRPr="00403A24">
        <w:rPr>
          <w:lang w:val="sr-Cyrl-RS"/>
        </w:rPr>
        <w:t xml:space="preserve">JavaServer Faces </w:t>
      </w:r>
      <w:r w:rsidR="00714302" w:rsidRPr="00403A24">
        <w:rPr>
          <w:lang w:val="sr-Cyrl-RS"/>
        </w:rPr>
        <w:t>-</w:t>
      </w:r>
      <w:r w:rsidRPr="00403A24">
        <w:rPr>
          <w:lang w:val="sr-Cyrl-RS"/>
        </w:rPr>
        <w:t xml:space="preserve"> Wikipedia, </w:t>
      </w:r>
      <w:hyperlink r:id="rId46" w:history="1">
        <w:r w:rsidRPr="00403A24">
          <w:rPr>
            <w:rStyle w:val="Hyperlink"/>
            <w:lang w:val="sr-Cyrl-RS"/>
          </w:rPr>
          <w:t>https://en.wikipedia.org/wiki/Jakarta_Server_Faces</w:t>
        </w:r>
      </w:hyperlink>
      <w:r w:rsidRPr="00403A24">
        <w:rPr>
          <w:lang w:val="sr-Cyrl-RS"/>
        </w:rPr>
        <w:t xml:space="preserve"> , приступано септембра 2020.</w:t>
      </w:r>
    </w:p>
    <w:p w14:paraId="06D09274" w14:textId="3E675AC8" w:rsidR="00E45378" w:rsidRPr="00403A24" w:rsidRDefault="00E45378" w:rsidP="002D70E1">
      <w:pPr>
        <w:pStyle w:val="Osnovnitekst"/>
        <w:numPr>
          <w:ilvl w:val="0"/>
          <w:numId w:val="44"/>
        </w:numPr>
        <w:rPr>
          <w:lang w:val="sr-Cyrl-RS"/>
        </w:rPr>
      </w:pPr>
      <w:r w:rsidRPr="00403A24">
        <w:rPr>
          <w:lang w:val="sr-Cyrl-RS"/>
        </w:rPr>
        <w:t xml:space="preserve">XHTML </w:t>
      </w:r>
      <w:r w:rsidR="00714302" w:rsidRPr="00403A24">
        <w:rPr>
          <w:lang w:val="sr-Cyrl-RS"/>
        </w:rPr>
        <w:t>-</w:t>
      </w:r>
      <w:r w:rsidRPr="00403A24">
        <w:rPr>
          <w:lang w:val="sr-Cyrl-RS"/>
        </w:rPr>
        <w:t xml:space="preserve"> Wikipedia, </w:t>
      </w:r>
      <w:hyperlink r:id="rId47" w:history="1">
        <w:r w:rsidRPr="00403A24">
          <w:rPr>
            <w:rStyle w:val="Hyperlink"/>
            <w:lang w:val="sr-Cyrl-RS"/>
          </w:rPr>
          <w:t>https://en.wikipedia.org/wiki/XHTM</w:t>
        </w:r>
      </w:hyperlink>
      <w:r w:rsidRPr="00403A24">
        <w:rPr>
          <w:lang w:val="sr-Cyrl-RS"/>
        </w:rPr>
        <w:t xml:space="preserve"> , приступано септембра 2020.</w:t>
      </w:r>
    </w:p>
    <w:p w14:paraId="48BD11C9" w14:textId="4ED9E5F5" w:rsidR="00E45378" w:rsidRPr="00403A24" w:rsidRDefault="00E45378" w:rsidP="002D70E1">
      <w:pPr>
        <w:pStyle w:val="Osnovnitekst"/>
        <w:numPr>
          <w:ilvl w:val="0"/>
          <w:numId w:val="44"/>
        </w:numPr>
        <w:rPr>
          <w:lang w:val="sr-Cyrl-RS"/>
        </w:rPr>
      </w:pPr>
      <w:r w:rsidRPr="00403A24">
        <w:rPr>
          <w:lang w:val="sr-Cyrl-RS"/>
        </w:rPr>
        <w:t xml:space="preserve">CSS </w:t>
      </w:r>
      <w:r w:rsidR="00310CE4" w:rsidRPr="00403A24">
        <w:rPr>
          <w:lang w:val="sr-Cyrl-RS"/>
        </w:rPr>
        <w:t>-</w:t>
      </w:r>
      <w:r w:rsidRPr="00403A24">
        <w:rPr>
          <w:lang w:val="sr-Cyrl-RS"/>
        </w:rPr>
        <w:t xml:space="preserve"> Wikipedia, </w:t>
      </w:r>
      <w:hyperlink r:id="rId48" w:history="1">
        <w:r w:rsidRPr="00403A24">
          <w:rPr>
            <w:rStyle w:val="Hyperlink"/>
            <w:lang w:val="sr-Cyrl-RS"/>
          </w:rPr>
          <w:t>https://en.wikipedia.org/wiki/Cascading_Style_Sheets</w:t>
        </w:r>
      </w:hyperlink>
      <w:r w:rsidRPr="00403A24">
        <w:rPr>
          <w:lang w:val="sr-Cyrl-RS"/>
        </w:rPr>
        <w:t xml:space="preserve"> , приступано септембра 2020.</w:t>
      </w:r>
    </w:p>
    <w:p w14:paraId="450D0455" w14:textId="25EAAF76" w:rsidR="00E45378" w:rsidRPr="00403A24" w:rsidRDefault="00E45378" w:rsidP="002D70E1">
      <w:pPr>
        <w:pStyle w:val="Osnovnitekst"/>
        <w:numPr>
          <w:ilvl w:val="0"/>
          <w:numId w:val="44"/>
        </w:numPr>
        <w:rPr>
          <w:lang w:val="sr-Cyrl-RS"/>
        </w:rPr>
      </w:pPr>
      <w:r w:rsidRPr="00403A24">
        <w:rPr>
          <w:lang w:val="sr-Cyrl-RS"/>
        </w:rPr>
        <w:t>Primefaces</w:t>
      </w:r>
      <w:r w:rsidR="00CC110A" w:rsidRPr="00403A24">
        <w:rPr>
          <w:lang w:val="sr-Cyrl-RS"/>
        </w:rPr>
        <w:t xml:space="preserve"> </w:t>
      </w:r>
      <w:r w:rsidRPr="00403A24">
        <w:rPr>
          <w:lang w:val="sr-Cyrl-RS"/>
        </w:rPr>
        <w:t>-</w:t>
      </w:r>
      <w:r w:rsidR="00CC110A" w:rsidRPr="00403A24">
        <w:rPr>
          <w:lang w:val="sr-Cyrl-RS"/>
        </w:rPr>
        <w:t xml:space="preserve"> </w:t>
      </w:r>
      <w:r w:rsidRPr="00403A24">
        <w:rPr>
          <w:lang w:val="sr-Cyrl-RS"/>
        </w:rPr>
        <w:t>Showcase – Primeface</w:t>
      </w:r>
      <w:r w:rsidR="0031237A" w:rsidRPr="00403A24">
        <w:rPr>
          <w:lang w:val="sr-Cyrl-RS"/>
        </w:rPr>
        <w:t>s</w:t>
      </w:r>
      <w:r w:rsidRPr="00403A24">
        <w:rPr>
          <w:lang w:val="sr-Cyrl-RS"/>
        </w:rPr>
        <w:t xml:space="preserve">, </w:t>
      </w:r>
      <w:hyperlink r:id="rId49" w:history="1">
        <w:r w:rsidRPr="00403A24">
          <w:rPr>
            <w:rStyle w:val="Hyperlink"/>
            <w:lang w:val="sr-Cyrl-RS"/>
          </w:rPr>
          <w:t>https://www.primefaces.org/showcase/ui/button/button.xhtml</w:t>
        </w:r>
      </w:hyperlink>
      <w:r w:rsidRPr="00403A24">
        <w:rPr>
          <w:lang w:val="sr-Cyrl-RS"/>
        </w:rPr>
        <w:t xml:space="preserve"> , приступано септембра 2020.</w:t>
      </w:r>
    </w:p>
    <w:p w14:paraId="610DC15A" w14:textId="306E6FAF" w:rsidR="002D70E1" w:rsidRPr="00403A24" w:rsidRDefault="002D70E1" w:rsidP="002D70E1">
      <w:pPr>
        <w:pStyle w:val="Osnovnitekst"/>
        <w:numPr>
          <w:ilvl w:val="0"/>
          <w:numId w:val="44"/>
        </w:numPr>
        <w:rPr>
          <w:lang w:val="sr-Cyrl-RS"/>
        </w:rPr>
      </w:pPr>
      <w:r w:rsidRPr="00403A24">
        <w:rPr>
          <w:lang w:val="sr-Cyrl-RS"/>
        </w:rPr>
        <w:t xml:space="preserve">W3Schools - W3schooles - </w:t>
      </w:r>
      <w:hyperlink r:id="rId50" w:history="1">
        <w:r w:rsidRPr="00403A24">
          <w:rPr>
            <w:rStyle w:val="Hyperlink"/>
            <w:lang w:val="sr-Cyrl-RS"/>
          </w:rPr>
          <w:t>https://www.w3schools.com/</w:t>
        </w:r>
      </w:hyperlink>
      <w:r w:rsidRPr="00403A24">
        <w:rPr>
          <w:lang w:val="sr-Cyrl-RS"/>
        </w:rPr>
        <w:t xml:space="preserve"> , приступано септембрa 2020.</w:t>
      </w:r>
    </w:p>
    <w:p w14:paraId="4979EA23" w14:textId="645E8653" w:rsidR="00F837C4" w:rsidRPr="00403A24" w:rsidRDefault="00E45378" w:rsidP="002D70E1">
      <w:pPr>
        <w:pStyle w:val="Osnovnitekst"/>
        <w:numPr>
          <w:ilvl w:val="0"/>
          <w:numId w:val="44"/>
        </w:numPr>
        <w:rPr>
          <w:lang w:val="sr-Cyrl-RS"/>
        </w:rPr>
      </w:pPr>
      <w:r w:rsidRPr="00403A24">
        <w:rPr>
          <w:lang w:val="sr-Cyrl-RS"/>
        </w:rPr>
        <w:t>Hibernate (framework) - Wikipedia,</w:t>
      </w:r>
      <w:r w:rsidR="00900054" w:rsidRPr="00403A24">
        <w:rPr>
          <w:lang w:val="sr-Cyrl-RS"/>
        </w:rPr>
        <w:t xml:space="preserve"> </w:t>
      </w:r>
      <w:hyperlink r:id="rId51" w:history="1">
        <w:r w:rsidR="00900054" w:rsidRPr="00403A24">
          <w:rPr>
            <w:rStyle w:val="Hyperlink"/>
            <w:lang w:val="sr-Cyrl-RS"/>
          </w:rPr>
          <w:t>https://en.wikipedia.org/wiki/Hibernate_(framework)</w:t>
        </w:r>
      </w:hyperlink>
      <w:r w:rsidRPr="00403A24">
        <w:rPr>
          <w:lang w:val="sr-Cyrl-RS"/>
        </w:rPr>
        <w:t xml:space="preserve"> , приступано септембрa 2020.</w:t>
      </w:r>
    </w:p>
    <w:p w14:paraId="465AE0BF" w14:textId="2AD68767" w:rsidR="00F837C4" w:rsidRPr="00403A24" w:rsidRDefault="00900054" w:rsidP="002D70E1">
      <w:pPr>
        <w:pStyle w:val="Osnovnitekst"/>
        <w:numPr>
          <w:ilvl w:val="0"/>
          <w:numId w:val="44"/>
        </w:numPr>
        <w:rPr>
          <w:lang w:val="sr-Cyrl-RS"/>
        </w:rPr>
      </w:pPr>
      <w:r w:rsidRPr="00403A24">
        <w:rPr>
          <w:lang w:val="sr-Cyrl-RS"/>
        </w:rPr>
        <w:t>MySQL Workbench</w:t>
      </w:r>
      <w:r w:rsidR="000B4C9F" w:rsidRPr="00403A24">
        <w:rPr>
          <w:lang w:val="sr-Cyrl-RS"/>
        </w:rPr>
        <w:t xml:space="preserve"> </w:t>
      </w:r>
      <w:r w:rsidRPr="00403A24">
        <w:rPr>
          <w:lang w:val="sr-Cyrl-RS"/>
        </w:rPr>
        <w:t xml:space="preserve">- Wikipedia, </w:t>
      </w:r>
      <w:hyperlink r:id="rId52" w:history="1">
        <w:r w:rsidRPr="00403A24">
          <w:rPr>
            <w:rStyle w:val="Hyperlink"/>
            <w:lang w:val="sr-Cyrl-RS"/>
          </w:rPr>
          <w:t>https://en.wikipedia.org/wiki/MySQL_Workbench</w:t>
        </w:r>
      </w:hyperlink>
      <w:r w:rsidRPr="00403A24">
        <w:rPr>
          <w:lang w:val="sr-Cyrl-RS"/>
        </w:rPr>
        <w:t xml:space="preserve"> , приступано септемб</w:t>
      </w:r>
      <w:r w:rsidR="003A0001" w:rsidRPr="00403A24">
        <w:rPr>
          <w:lang w:val="sr-Cyrl-RS"/>
        </w:rPr>
        <w:t>р</w:t>
      </w:r>
      <w:r w:rsidRPr="00403A24">
        <w:rPr>
          <w:lang w:val="sr-Cyrl-RS"/>
        </w:rPr>
        <w:t>a 2020.</w:t>
      </w:r>
    </w:p>
    <w:p w14:paraId="3B6AE0E3" w14:textId="6A1595F5" w:rsidR="002D70E1" w:rsidRPr="00403A24" w:rsidRDefault="002D70E1" w:rsidP="002D70E1">
      <w:pPr>
        <w:pStyle w:val="Osnovnitekst"/>
        <w:numPr>
          <w:ilvl w:val="0"/>
          <w:numId w:val="44"/>
        </w:numPr>
        <w:rPr>
          <w:lang w:val="sr-Cyrl-RS"/>
        </w:rPr>
      </w:pPr>
      <w:r w:rsidRPr="00403A24">
        <w:rPr>
          <w:lang w:val="sr-Cyrl-RS"/>
        </w:rPr>
        <w:t xml:space="preserve">Електротехнички факултет у Београду, Катедра за рачунарску технику и информатику, Програмирање интернет апликација - “Уџбеник са збирком задатака” - </w:t>
      </w:r>
      <w:hyperlink r:id="rId53" w:history="1">
        <w:r w:rsidRPr="00403A24">
          <w:rPr>
            <w:rStyle w:val="Hyperlink"/>
            <w:lang w:val="sr-Cyrl-RS"/>
          </w:rPr>
          <w:t>http://rti.etf.bg.ac.rs/rti/ir4pia/materijali/knjige/PIA_knjiga_2017_v0.9_draft.pdf</w:t>
        </w:r>
      </w:hyperlink>
      <w:r w:rsidRPr="00403A24">
        <w:rPr>
          <w:lang w:val="sr-Cyrl-RS"/>
        </w:rPr>
        <w:t xml:space="preserve"> , приступано септембрa 2020.</w:t>
      </w:r>
    </w:p>
    <w:p w14:paraId="1EA8D4D6" w14:textId="220881DE" w:rsidR="00A65719" w:rsidRPr="00403A24" w:rsidRDefault="001D5BAD" w:rsidP="002D70E1">
      <w:pPr>
        <w:pStyle w:val="Osnovnitekst"/>
        <w:numPr>
          <w:ilvl w:val="0"/>
          <w:numId w:val="44"/>
        </w:numPr>
        <w:rPr>
          <w:lang w:val="sr-Cyrl-RS"/>
        </w:rPr>
      </w:pPr>
      <w:r w:rsidRPr="00403A24">
        <w:rPr>
          <w:lang w:val="sr-Cyrl-RS"/>
        </w:rPr>
        <w:t xml:space="preserve">Електротехнички факултет у Београду, Катедра за рачунарску технику и информатику, Програмирање интернет апликација </w:t>
      </w:r>
      <w:r w:rsidR="00714302" w:rsidRPr="00403A24">
        <w:rPr>
          <w:lang w:val="sr-Cyrl-RS"/>
        </w:rPr>
        <w:t>-</w:t>
      </w:r>
      <w:r w:rsidRPr="00403A24">
        <w:rPr>
          <w:lang w:val="sr-Cyrl-RS"/>
        </w:rPr>
        <w:t xml:space="preserve"> “JavaServer Faces (JSF)” - </w:t>
      </w:r>
      <w:hyperlink r:id="rId54" w:history="1">
        <w:r w:rsidRPr="00403A24">
          <w:rPr>
            <w:rStyle w:val="Hyperlink"/>
            <w:lang w:val="sr-Cyrl-RS"/>
          </w:rPr>
          <w:t>http://rti.etf.bg.ac.rs/rti/ir4pia/materijali/predavanja/PIA_Lekcija4_JSF.pdf</w:t>
        </w:r>
      </w:hyperlink>
      <w:r w:rsidRPr="00403A24">
        <w:rPr>
          <w:lang w:val="sr-Cyrl-RS"/>
        </w:rPr>
        <w:t xml:space="preserve"> , приступано септембрa 2020.</w:t>
      </w:r>
      <w:bookmarkStart w:id="115" w:name="_Toc254342925"/>
    </w:p>
    <w:p w14:paraId="143E6A02" w14:textId="1B7293B9" w:rsidR="006F5267" w:rsidRPr="00403A24" w:rsidRDefault="00A65719" w:rsidP="00A7626A">
      <w:pPr>
        <w:pStyle w:val="SadrajLiteratura"/>
        <w:rPr>
          <w:lang w:val="sr-Cyrl-RS"/>
        </w:rPr>
      </w:pPr>
      <w:bookmarkStart w:id="116" w:name="_Toc442888976"/>
      <w:bookmarkStart w:id="117" w:name="_Toc169974296"/>
      <w:r w:rsidRPr="00403A24">
        <w:rPr>
          <w:lang w:val="sr-Cyrl-RS"/>
        </w:rPr>
        <w:lastRenderedPageBreak/>
        <w:t>Списак слика</w:t>
      </w:r>
      <w:bookmarkEnd w:id="115"/>
      <w:bookmarkEnd w:id="116"/>
      <w:bookmarkEnd w:id="117"/>
    </w:p>
    <w:p w14:paraId="49F3ACA4" w14:textId="34D66ECA" w:rsidR="00933CED" w:rsidRPr="00403A24" w:rsidRDefault="00933CED">
      <w:pPr>
        <w:pStyle w:val="TableofFigures"/>
        <w:tabs>
          <w:tab w:val="right" w:leader="dot" w:pos="9628"/>
        </w:tabs>
        <w:rPr>
          <w:rFonts w:asciiTheme="minorHAnsi" w:eastAsiaTheme="minorEastAsia" w:hAnsiTheme="minorHAnsi" w:cstheme="minorBidi"/>
          <w:sz w:val="22"/>
          <w:szCs w:val="22"/>
        </w:rPr>
      </w:pPr>
      <w:r w:rsidRPr="00403A24">
        <w:fldChar w:fldCharType="begin"/>
      </w:r>
      <w:r w:rsidRPr="00403A24">
        <w:instrText xml:space="preserve"> TOC \h \z \c "Слика" </w:instrText>
      </w:r>
      <w:r w:rsidRPr="00403A24">
        <w:fldChar w:fldCharType="separate"/>
      </w:r>
      <w:hyperlink w:anchor="_Toc52241482" w:history="1">
        <w:r w:rsidRPr="00403A24">
          <w:rPr>
            <w:rStyle w:val="Hyperlink"/>
          </w:rPr>
          <w:t>Слика 3 Изглед Primefaces компоненти</w:t>
        </w:r>
        <w:r w:rsidRPr="00403A24">
          <w:rPr>
            <w:webHidden/>
          </w:rPr>
          <w:tab/>
        </w:r>
        <w:r w:rsidRPr="00403A24">
          <w:rPr>
            <w:webHidden/>
          </w:rPr>
          <w:fldChar w:fldCharType="begin"/>
        </w:r>
        <w:r w:rsidRPr="00403A24">
          <w:rPr>
            <w:webHidden/>
          </w:rPr>
          <w:instrText xml:space="preserve"> PAGEREF _Toc52241482 \h </w:instrText>
        </w:r>
        <w:r w:rsidRPr="00403A24">
          <w:rPr>
            <w:webHidden/>
          </w:rPr>
        </w:r>
        <w:r w:rsidRPr="00403A24">
          <w:rPr>
            <w:webHidden/>
          </w:rPr>
          <w:fldChar w:fldCharType="separate"/>
        </w:r>
        <w:r w:rsidR="00124BA1">
          <w:rPr>
            <w:noProof/>
            <w:webHidden/>
          </w:rPr>
          <w:t>9</w:t>
        </w:r>
        <w:r w:rsidRPr="00403A24">
          <w:rPr>
            <w:webHidden/>
          </w:rPr>
          <w:fldChar w:fldCharType="end"/>
        </w:r>
      </w:hyperlink>
    </w:p>
    <w:p w14:paraId="2432F9E7" w14:textId="3F4AAD9A"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3" w:history="1">
        <w:r w:rsidR="00933CED" w:rsidRPr="00403A24">
          <w:rPr>
            <w:rStyle w:val="Hyperlink"/>
          </w:rPr>
          <w:t>Слика 5 Изглед базе података</w:t>
        </w:r>
        <w:r w:rsidR="00933CED" w:rsidRPr="00403A24">
          <w:rPr>
            <w:webHidden/>
          </w:rPr>
          <w:tab/>
        </w:r>
        <w:r w:rsidR="00933CED" w:rsidRPr="00403A24">
          <w:rPr>
            <w:webHidden/>
          </w:rPr>
          <w:fldChar w:fldCharType="begin"/>
        </w:r>
        <w:r w:rsidR="00933CED" w:rsidRPr="00403A24">
          <w:rPr>
            <w:webHidden/>
          </w:rPr>
          <w:instrText xml:space="preserve"> PAGEREF _Toc52241483 \h </w:instrText>
        </w:r>
        <w:r w:rsidR="00933CED" w:rsidRPr="00403A24">
          <w:rPr>
            <w:webHidden/>
          </w:rPr>
        </w:r>
        <w:r w:rsidR="00933CED" w:rsidRPr="00403A24">
          <w:rPr>
            <w:webHidden/>
          </w:rPr>
          <w:fldChar w:fldCharType="separate"/>
        </w:r>
        <w:r w:rsidR="00124BA1">
          <w:rPr>
            <w:noProof/>
            <w:webHidden/>
          </w:rPr>
          <w:t>12</w:t>
        </w:r>
        <w:r w:rsidR="00933CED" w:rsidRPr="00403A24">
          <w:rPr>
            <w:webHidden/>
          </w:rPr>
          <w:fldChar w:fldCharType="end"/>
        </w:r>
      </w:hyperlink>
    </w:p>
    <w:p w14:paraId="52A9E317" w14:textId="32146674"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4" w:history="1">
        <w:r w:rsidR="00933CED" w:rsidRPr="00403A24">
          <w:rPr>
            <w:rStyle w:val="Hyperlink"/>
          </w:rPr>
          <w:t>Слика 6 Филтер ауторизације</w:t>
        </w:r>
        <w:r w:rsidR="00933CED" w:rsidRPr="00403A24">
          <w:rPr>
            <w:webHidden/>
          </w:rPr>
          <w:tab/>
        </w:r>
        <w:r w:rsidR="00933CED" w:rsidRPr="00403A24">
          <w:rPr>
            <w:webHidden/>
          </w:rPr>
          <w:fldChar w:fldCharType="begin"/>
        </w:r>
        <w:r w:rsidR="00933CED" w:rsidRPr="00403A24">
          <w:rPr>
            <w:webHidden/>
          </w:rPr>
          <w:instrText xml:space="preserve"> PAGEREF _Toc52241484 \h </w:instrText>
        </w:r>
        <w:r w:rsidR="00933CED" w:rsidRPr="00403A24">
          <w:rPr>
            <w:webHidden/>
          </w:rPr>
        </w:r>
        <w:r w:rsidR="00933CED" w:rsidRPr="00403A24">
          <w:rPr>
            <w:webHidden/>
          </w:rPr>
          <w:fldChar w:fldCharType="separate"/>
        </w:r>
        <w:r w:rsidR="00124BA1">
          <w:rPr>
            <w:noProof/>
            <w:webHidden/>
          </w:rPr>
          <w:t>15</w:t>
        </w:r>
        <w:r w:rsidR="00933CED" w:rsidRPr="00403A24">
          <w:rPr>
            <w:webHidden/>
          </w:rPr>
          <w:fldChar w:fldCharType="end"/>
        </w:r>
      </w:hyperlink>
    </w:p>
    <w:p w14:paraId="5A79D0D5" w14:textId="6A00595C"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5" w:history="1">
        <w:r w:rsidR="00933CED" w:rsidRPr="00403A24">
          <w:rPr>
            <w:rStyle w:val="Hyperlink"/>
          </w:rPr>
          <w:t>Слика 7 Успешно оставаривање сесије</w:t>
        </w:r>
        <w:r w:rsidR="00933CED" w:rsidRPr="00403A24">
          <w:rPr>
            <w:webHidden/>
          </w:rPr>
          <w:tab/>
        </w:r>
        <w:r w:rsidR="00933CED" w:rsidRPr="00403A24">
          <w:rPr>
            <w:webHidden/>
          </w:rPr>
          <w:fldChar w:fldCharType="begin"/>
        </w:r>
        <w:r w:rsidR="00933CED" w:rsidRPr="00403A24">
          <w:rPr>
            <w:webHidden/>
          </w:rPr>
          <w:instrText xml:space="preserve"> PAGEREF _Toc52241485 \h </w:instrText>
        </w:r>
        <w:r w:rsidR="00933CED" w:rsidRPr="00403A24">
          <w:rPr>
            <w:webHidden/>
          </w:rPr>
        </w:r>
        <w:r w:rsidR="00933CED" w:rsidRPr="00403A24">
          <w:rPr>
            <w:webHidden/>
          </w:rPr>
          <w:fldChar w:fldCharType="separate"/>
        </w:r>
        <w:r w:rsidR="00124BA1">
          <w:rPr>
            <w:noProof/>
            <w:webHidden/>
          </w:rPr>
          <w:t>16</w:t>
        </w:r>
        <w:r w:rsidR="00933CED" w:rsidRPr="00403A24">
          <w:rPr>
            <w:webHidden/>
          </w:rPr>
          <w:fldChar w:fldCharType="end"/>
        </w:r>
      </w:hyperlink>
    </w:p>
    <w:p w14:paraId="0E4D4F4D" w14:textId="4BBFEAB3"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6" w:history="1">
        <w:r w:rsidR="00933CED" w:rsidRPr="00403A24">
          <w:rPr>
            <w:rStyle w:val="Hyperlink"/>
          </w:rPr>
          <w:t xml:space="preserve">Слика 8 </w:t>
        </w:r>
        <w:r w:rsidR="00933CED" w:rsidRPr="00403A24">
          <w:rPr>
            <w:rStyle w:val="Hyperlink"/>
            <w:lang w:eastAsia="zh-CN"/>
          </w:rPr>
          <w:t>Метода за хеширање шифре</w:t>
        </w:r>
        <w:r w:rsidR="00933CED" w:rsidRPr="00403A24">
          <w:rPr>
            <w:webHidden/>
          </w:rPr>
          <w:tab/>
        </w:r>
        <w:r w:rsidR="00933CED" w:rsidRPr="00403A24">
          <w:rPr>
            <w:webHidden/>
          </w:rPr>
          <w:fldChar w:fldCharType="begin"/>
        </w:r>
        <w:r w:rsidR="00933CED" w:rsidRPr="00403A24">
          <w:rPr>
            <w:webHidden/>
          </w:rPr>
          <w:instrText xml:space="preserve"> PAGEREF _Toc52241486 \h </w:instrText>
        </w:r>
        <w:r w:rsidR="00933CED" w:rsidRPr="00403A24">
          <w:rPr>
            <w:webHidden/>
          </w:rPr>
        </w:r>
        <w:r w:rsidR="00933CED" w:rsidRPr="00403A24">
          <w:rPr>
            <w:webHidden/>
          </w:rPr>
          <w:fldChar w:fldCharType="separate"/>
        </w:r>
        <w:r w:rsidR="00124BA1">
          <w:rPr>
            <w:noProof/>
            <w:webHidden/>
          </w:rPr>
          <w:t>17</w:t>
        </w:r>
        <w:r w:rsidR="00933CED" w:rsidRPr="00403A24">
          <w:rPr>
            <w:webHidden/>
          </w:rPr>
          <w:fldChar w:fldCharType="end"/>
        </w:r>
      </w:hyperlink>
    </w:p>
    <w:p w14:paraId="46E8013B" w14:textId="1D05FB83"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7" w:history="1">
        <w:r w:rsidR="00933CED" w:rsidRPr="00403A24">
          <w:rPr>
            <w:rStyle w:val="Hyperlink"/>
          </w:rPr>
          <w:t>Слика 9 Коришћење методе за хеширање</w:t>
        </w:r>
        <w:r w:rsidR="00933CED" w:rsidRPr="00403A24">
          <w:rPr>
            <w:webHidden/>
          </w:rPr>
          <w:tab/>
        </w:r>
        <w:r w:rsidR="00933CED" w:rsidRPr="00403A24">
          <w:rPr>
            <w:webHidden/>
          </w:rPr>
          <w:fldChar w:fldCharType="begin"/>
        </w:r>
        <w:r w:rsidR="00933CED" w:rsidRPr="00403A24">
          <w:rPr>
            <w:webHidden/>
          </w:rPr>
          <w:instrText xml:space="preserve"> PAGEREF _Toc52241487 \h </w:instrText>
        </w:r>
        <w:r w:rsidR="00933CED" w:rsidRPr="00403A24">
          <w:rPr>
            <w:webHidden/>
          </w:rPr>
        </w:r>
        <w:r w:rsidR="00933CED" w:rsidRPr="00403A24">
          <w:rPr>
            <w:webHidden/>
          </w:rPr>
          <w:fldChar w:fldCharType="separate"/>
        </w:r>
        <w:r w:rsidR="00124BA1">
          <w:rPr>
            <w:noProof/>
            <w:webHidden/>
          </w:rPr>
          <w:t>17</w:t>
        </w:r>
        <w:r w:rsidR="00933CED" w:rsidRPr="00403A24">
          <w:rPr>
            <w:webHidden/>
          </w:rPr>
          <w:fldChar w:fldCharType="end"/>
        </w:r>
      </w:hyperlink>
    </w:p>
    <w:p w14:paraId="4D84207B" w14:textId="3B8FD04C"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8" w:history="1">
        <w:r w:rsidR="00933CED" w:rsidRPr="00403A24">
          <w:rPr>
            <w:rStyle w:val="Hyperlink"/>
          </w:rPr>
          <w:t xml:space="preserve">Слика 10 Метода </w:t>
        </w:r>
        <w:r w:rsidR="00933CED" w:rsidRPr="00403A24">
          <w:rPr>
            <w:rStyle w:val="Hyperlink"/>
            <w:lang w:eastAsia="zh-CN"/>
          </w:rPr>
          <w:t>checkpw</w:t>
        </w:r>
        <w:r w:rsidR="00933CED" w:rsidRPr="00403A24">
          <w:rPr>
            <w:webHidden/>
          </w:rPr>
          <w:tab/>
        </w:r>
        <w:r w:rsidR="00933CED" w:rsidRPr="00403A24">
          <w:rPr>
            <w:webHidden/>
          </w:rPr>
          <w:fldChar w:fldCharType="begin"/>
        </w:r>
        <w:r w:rsidR="00933CED" w:rsidRPr="00403A24">
          <w:rPr>
            <w:webHidden/>
          </w:rPr>
          <w:instrText xml:space="preserve"> PAGEREF _Toc52241488 \h </w:instrText>
        </w:r>
        <w:r w:rsidR="00933CED" w:rsidRPr="00403A24">
          <w:rPr>
            <w:webHidden/>
          </w:rPr>
        </w:r>
        <w:r w:rsidR="00933CED" w:rsidRPr="00403A24">
          <w:rPr>
            <w:webHidden/>
          </w:rPr>
          <w:fldChar w:fldCharType="separate"/>
        </w:r>
        <w:r w:rsidR="00124BA1">
          <w:rPr>
            <w:noProof/>
            <w:webHidden/>
          </w:rPr>
          <w:t>18</w:t>
        </w:r>
        <w:r w:rsidR="00933CED" w:rsidRPr="00403A24">
          <w:rPr>
            <w:webHidden/>
          </w:rPr>
          <w:fldChar w:fldCharType="end"/>
        </w:r>
      </w:hyperlink>
    </w:p>
    <w:p w14:paraId="60DEE5AC" w14:textId="2AB9DA5E"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9" w:history="1">
        <w:r w:rsidR="00933CED" w:rsidRPr="00403A24">
          <w:rPr>
            <w:rStyle w:val="Hyperlink"/>
          </w:rPr>
          <w:t xml:space="preserve">Слика 11 </w:t>
        </w:r>
        <w:r w:rsidR="00933CED" w:rsidRPr="00403A24">
          <w:rPr>
            <w:rStyle w:val="Hyperlink"/>
            <w:lang w:eastAsia="zh-CN"/>
          </w:rPr>
          <w:t>Коришћење методе checkpw</w:t>
        </w:r>
        <w:r w:rsidR="00933CED" w:rsidRPr="00403A24">
          <w:rPr>
            <w:webHidden/>
          </w:rPr>
          <w:tab/>
        </w:r>
        <w:r w:rsidR="00933CED" w:rsidRPr="00403A24">
          <w:rPr>
            <w:webHidden/>
          </w:rPr>
          <w:fldChar w:fldCharType="begin"/>
        </w:r>
        <w:r w:rsidR="00933CED" w:rsidRPr="00403A24">
          <w:rPr>
            <w:webHidden/>
          </w:rPr>
          <w:instrText xml:space="preserve"> PAGEREF _Toc52241489 \h </w:instrText>
        </w:r>
        <w:r w:rsidR="00933CED" w:rsidRPr="00403A24">
          <w:rPr>
            <w:webHidden/>
          </w:rPr>
        </w:r>
        <w:r w:rsidR="00933CED" w:rsidRPr="00403A24">
          <w:rPr>
            <w:webHidden/>
          </w:rPr>
          <w:fldChar w:fldCharType="separate"/>
        </w:r>
        <w:r w:rsidR="00124BA1">
          <w:rPr>
            <w:noProof/>
            <w:webHidden/>
          </w:rPr>
          <w:t>18</w:t>
        </w:r>
        <w:r w:rsidR="00933CED" w:rsidRPr="00403A24">
          <w:rPr>
            <w:webHidden/>
          </w:rPr>
          <w:fldChar w:fldCharType="end"/>
        </w:r>
      </w:hyperlink>
    </w:p>
    <w:p w14:paraId="621DF344" w14:textId="58A1D79E"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0" w:history="1">
        <w:r w:rsidR="00933CED" w:rsidRPr="00403A24">
          <w:rPr>
            <w:rStyle w:val="Hyperlink"/>
          </w:rPr>
          <w:t>Слика 12</w:t>
        </w:r>
        <w:r w:rsidR="00933CED" w:rsidRPr="00403A24">
          <w:rPr>
            <w:rStyle w:val="Hyperlink"/>
            <w:lang w:eastAsia="zh-CN"/>
          </w:rPr>
          <w:t xml:space="preserve"> Коришћење регуларних израза приликом валидације лозинке</w:t>
        </w:r>
        <w:r w:rsidR="00933CED" w:rsidRPr="00403A24">
          <w:rPr>
            <w:webHidden/>
          </w:rPr>
          <w:tab/>
        </w:r>
        <w:r w:rsidR="00933CED" w:rsidRPr="00403A24">
          <w:rPr>
            <w:webHidden/>
          </w:rPr>
          <w:fldChar w:fldCharType="begin"/>
        </w:r>
        <w:r w:rsidR="00933CED" w:rsidRPr="00403A24">
          <w:rPr>
            <w:webHidden/>
          </w:rPr>
          <w:instrText xml:space="preserve"> PAGEREF _Toc52241490 \h </w:instrText>
        </w:r>
        <w:r w:rsidR="00933CED" w:rsidRPr="00403A24">
          <w:rPr>
            <w:webHidden/>
          </w:rPr>
        </w:r>
        <w:r w:rsidR="00933CED" w:rsidRPr="00403A24">
          <w:rPr>
            <w:webHidden/>
          </w:rPr>
          <w:fldChar w:fldCharType="separate"/>
        </w:r>
        <w:r w:rsidR="00124BA1">
          <w:rPr>
            <w:noProof/>
            <w:webHidden/>
          </w:rPr>
          <w:t>19</w:t>
        </w:r>
        <w:r w:rsidR="00933CED" w:rsidRPr="00403A24">
          <w:rPr>
            <w:webHidden/>
          </w:rPr>
          <w:fldChar w:fldCharType="end"/>
        </w:r>
      </w:hyperlink>
    </w:p>
    <w:p w14:paraId="320A543E" w14:textId="639E5CE0"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1" w:history="1">
        <w:r w:rsidR="00933CED" w:rsidRPr="00403A24">
          <w:rPr>
            <w:rStyle w:val="Hyperlink"/>
          </w:rPr>
          <w:t>Слика 13</w:t>
        </w:r>
        <w:r w:rsidR="00933CED" w:rsidRPr="00403A24">
          <w:rPr>
            <w:rStyle w:val="Hyperlink"/>
            <w:lang w:eastAsia="zh-CN"/>
          </w:rPr>
          <w:t xml:space="preserve"> Коришћење регуларних израза за испитивање формата email-а</w:t>
        </w:r>
        <w:r w:rsidR="00933CED" w:rsidRPr="00403A24">
          <w:rPr>
            <w:webHidden/>
          </w:rPr>
          <w:tab/>
        </w:r>
        <w:r w:rsidR="00933CED" w:rsidRPr="00403A24">
          <w:rPr>
            <w:webHidden/>
          </w:rPr>
          <w:fldChar w:fldCharType="begin"/>
        </w:r>
        <w:r w:rsidR="00933CED" w:rsidRPr="00403A24">
          <w:rPr>
            <w:webHidden/>
          </w:rPr>
          <w:instrText xml:space="preserve"> PAGEREF _Toc52241491 \h </w:instrText>
        </w:r>
        <w:r w:rsidR="00933CED" w:rsidRPr="00403A24">
          <w:rPr>
            <w:webHidden/>
          </w:rPr>
        </w:r>
        <w:r w:rsidR="00933CED" w:rsidRPr="00403A24">
          <w:rPr>
            <w:webHidden/>
          </w:rPr>
          <w:fldChar w:fldCharType="separate"/>
        </w:r>
        <w:r w:rsidR="00124BA1">
          <w:rPr>
            <w:noProof/>
            <w:webHidden/>
          </w:rPr>
          <w:t>19</w:t>
        </w:r>
        <w:r w:rsidR="00933CED" w:rsidRPr="00403A24">
          <w:rPr>
            <w:webHidden/>
          </w:rPr>
          <w:fldChar w:fldCharType="end"/>
        </w:r>
      </w:hyperlink>
    </w:p>
    <w:p w14:paraId="514E8E83" w14:textId="27E77EAF"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2" w:history="1">
        <w:r w:rsidR="00933CED" w:rsidRPr="00403A24">
          <w:rPr>
            <w:rStyle w:val="Hyperlink"/>
          </w:rPr>
          <w:t>Слика 14 Arduino код</w:t>
        </w:r>
        <w:r w:rsidR="00933CED" w:rsidRPr="00403A24">
          <w:rPr>
            <w:webHidden/>
          </w:rPr>
          <w:tab/>
        </w:r>
        <w:r w:rsidR="00933CED" w:rsidRPr="00403A24">
          <w:rPr>
            <w:webHidden/>
          </w:rPr>
          <w:fldChar w:fldCharType="begin"/>
        </w:r>
        <w:r w:rsidR="00933CED" w:rsidRPr="00403A24">
          <w:rPr>
            <w:webHidden/>
          </w:rPr>
          <w:instrText xml:space="preserve"> PAGEREF _Toc52241492 \h </w:instrText>
        </w:r>
        <w:r w:rsidR="00933CED" w:rsidRPr="00403A24">
          <w:rPr>
            <w:webHidden/>
          </w:rPr>
        </w:r>
        <w:r w:rsidR="00933CED" w:rsidRPr="00403A24">
          <w:rPr>
            <w:webHidden/>
          </w:rPr>
          <w:fldChar w:fldCharType="separate"/>
        </w:r>
        <w:r w:rsidR="00124BA1">
          <w:rPr>
            <w:noProof/>
            <w:webHidden/>
          </w:rPr>
          <w:t>21</w:t>
        </w:r>
        <w:r w:rsidR="00933CED" w:rsidRPr="00403A24">
          <w:rPr>
            <w:webHidden/>
          </w:rPr>
          <w:fldChar w:fldCharType="end"/>
        </w:r>
      </w:hyperlink>
    </w:p>
    <w:p w14:paraId="4DBE1613" w14:textId="00D4EC9E"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3" w:history="1">
        <w:r w:rsidR="00933CED" w:rsidRPr="00403A24">
          <w:rPr>
            <w:rStyle w:val="Hyperlink"/>
          </w:rPr>
          <w:t>Слика 15</w:t>
        </w:r>
        <w:r w:rsidR="00933CED" w:rsidRPr="00403A24">
          <w:rPr>
            <w:rStyle w:val="Hyperlink"/>
            <w:lang w:eastAsia="zh-CN"/>
          </w:rPr>
          <w:t xml:space="preserve"> Почетна страница</w:t>
        </w:r>
        <w:r w:rsidR="00933CED" w:rsidRPr="00403A24">
          <w:rPr>
            <w:webHidden/>
          </w:rPr>
          <w:tab/>
        </w:r>
        <w:r w:rsidR="00933CED" w:rsidRPr="00403A24">
          <w:rPr>
            <w:webHidden/>
          </w:rPr>
          <w:fldChar w:fldCharType="begin"/>
        </w:r>
        <w:r w:rsidR="00933CED" w:rsidRPr="00403A24">
          <w:rPr>
            <w:webHidden/>
          </w:rPr>
          <w:instrText xml:space="preserve"> PAGEREF _Toc52241493 \h </w:instrText>
        </w:r>
        <w:r w:rsidR="00933CED" w:rsidRPr="00403A24">
          <w:rPr>
            <w:webHidden/>
          </w:rPr>
        </w:r>
        <w:r w:rsidR="00933CED" w:rsidRPr="00403A24">
          <w:rPr>
            <w:webHidden/>
          </w:rPr>
          <w:fldChar w:fldCharType="separate"/>
        </w:r>
        <w:r w:rsidR="00124BA1">
          <w:rPr>
            <w:noProof/>
            <w:webHidden/>
          </w:rPr>
          <w:t>22</w:t>
        </w:r>
        <w:r w:rsidR="00933CED" w:rsidRPr="00403A24">
          <w:rPr>
            <w:webHidden/>
          </w:rPr>
          <w:fldChar w:fldCharType="end"/>
        </w:r>
      </w:hyperlink>
    </w:p>
    <w:p w14:paraId="1061B29E" w14:textId="4D7B731D"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4" w:history="1">
        <w:r w:rsidR="00933CED" w:rsidRPr="00403A24">
          <w:rPr>
            <w:rStyle w:val="Hyperlink"/>
          </w:rPr>
          <w:t xml:space="preserve">Слика 16 </w:t>
        </w:r>
        <w:r w:rsidR="00933CED" w:rsidRPr="00403A24">
          <w:rPr>
            <w:rStyle w:val="Hyperlink"/>
            <w:lang w:eastAsia="zh-CN"/>
          </w:rPr>
          <w:t>Скок са почетне странице на неку од опција (у овом случају логин страница)</w:t>
        </w:r>
        <w:r w:rsidR="00933CED" w:rsidRPr="00403A24">
          <w:rPr>
            <w:webHidden/>
          </w:rPr>
          <w:tab/>
        </w:r>
        <w:r w:rsidR="00933CED" w:rsidRPr="00403A24">
          <w:rPr>
            <w:webHidden/>
          </w:rPr>
          <w:fldChar w:fldCharType="begin"/>
        </w:r>
        <w:r w:rsidR="00933CED" w:rsidRPr="00403A24">
          <w:rPr>
            <w:webHidden/>
          </w:rPr>
          <w:instrText xml:space="preserve"> PAGEREF _Toc52241494 \h </w:instrText>
        </w:r>
        <w:r w:rsidR="00933CED" w:rsidRPr="00403A24">
          <w:rPr>
            <w:webHidden/>
          </w:rPr>
        </w:r>
        <w:r w:rsidR="00933CED" w:rsidRPr="00403A24">
          <w:rPr>
            <w:webHidden/>
          </w:rPr>
          <w:fldChar w:fldCharType="separate"/>
        </w:r>
        <w:r w:rsidR="00124BA1">
          <w:rPr>
            <w:noProof/>
            <w:webHidden/>
          </w:rPr>
          <w:t>23</w:t>
        </w:r>
        <w:r w:rsidR="00933CED" w:rsidRPr="00403A24">
          <w:rPr>
            <w:webHidden/>
          </w:rPr>
          <w:fldChar w:fldCharType="end"/>
        </w:r>
      </w:hyperlink>
    </w:p>
    <w:p w14:paraId="0F0E1777" w14:textId="451785F4"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5" w:history="1">
        <w:r w:rsidR="00933CED" w:rsidRPr="00403A24">
          <w:rPr>
            <w:rStyle w:val="Hyperlink"/>
          </w:rPr>
          <w:t xml:space="preserve">Слика 17 </w:t>
        </w:r>
        <w:r w:rsidR="00933CED" w:rsidRPr="00403A24">
          <w:rPr>
            <w:rStyle w:val="Hyperlink"/>
            <w:lang w:eastAsia="zh-CN"/>
          </w:rPr>
          <w:t>Изглед странице за заказивање пробног тренинга</w:t>
        </w:r>
        <w:r w:rsidR="00933CED" w:rsidRPr="00403A24">
          <w:rPr>
            <w:webHidden/>
          </w:rPr>
          <w:tab/>
        </w:r>
        <w:r w:rsidR="00933CED" w:rsidRPr="00403A24">
          <w:rPr>
            <w:webHidden/>
          </w:rPr>
          <w:fldChar w:fldCharType="begin"/>
        </w:r>
        <w:r w:rsidR="00933CED" w:rsidRPr="00403A24">
          <w:rPr>
            <w:webHidden/>
          </w:rPr>
          <w:instrText xml:space="preserve"> PAGEREF _Toc52241495 \h </w:instrText>
        </w:r>
        <w:r w:rsidR="00933CED" w:rsidRPr="00403A24">
          <w:rPr>
            <w:webHidden/>
          </w:rPr>
        </w:r>
        <w:r w:rsidR="00933CED" w:rsidRPr="00403A24">
          <w:rPr>
            <w:webHidden/>
          </w:rPr>
          <w:fldChar w:fldCharType="separate"/>
        </w:r>
        <w:r w:rsidR="00124BA1">
          <w:rPr>
            <w:noProof/>
            <w:webHidden/>
          </w:rPr>
          <w:t>24</w:t>
        </w:r>
        <w:r w:rsidR="00933CED" w:rsidRPr="00403A24">
          <w:rPr>
            <w:webHidden/>
          </w:rPr>
          <w:fldChar w:fldCharType="end"/>
        </w:r>
      </w:hyperlink>
    </w:p>
    <w:p w14:paraId="2AA6EF52" w14:textId="28C4F760"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6" w:history="1">
        <w:r w:rsidR="00933CED" w:rsidRPr="00403A24">
          <w:rPr>
            <w:rStyle w:val="Hyperlink"/>
          </w:rPr>
          <w:t xml:space="preserve">Слика 18 </w:t>
        </w:r>
        <w:r w:rsidR="00933CED" w:rsidRPr="00403A24">
          <w:rPr>
            <w:rStyle w:val="Hyperlink"/>
            <w:lang w:eastAsia="zh-CN"/>
          </w:rPr>
          <w:t>Тренинзи који су у понуди</w:t>
        </w:r>
        <w:r w:rsidR="00933CED" w:rsidRPr="00403A24">
          <w:rPr>
            <w:webHidden/>
          </w:rPr>
          <w:tab/>
        </w:r>
        <w:r w:rsidR="00933CED" w:rsidRPr="00403A24">
          <w:rPr>
            <w:webHidden/>
          </w:rPr>
          <w:fldChar w:fldCharType="begin"/>
        </w:r>
        <w:r w:rsidR="00933CED" w:rsidRPr="00403A24">
          <w:rPr>
            <w:webHidden/>
          </w:rPr>
          <w:instrText xml:space="preserve"> PAGEREF _Toc52241496 \h </w:instrText>
        </w:r>
        <w:r w:rsidR="00933CED" w:rsidRPr="00403A24">
          <w:rPr>
            <w:webHidden/>
          </w:rPr>
        </w:r>
        <w:r w:rsidR="00933CED" w:rsidRPr="00403A24">
          <w:rPr>
            <w:webHidden/>
          </w:rPr>
          <w:fldChar w:fldCharType="separate"/>
        </w:r>
        <w:r w:rsidR="00124BA1">
          <w:rPr>
            <w:noProof/>
            <w:webHidden/>
          </w:rPr>
          <w:t>24</w:t>
        </w:r>
        <w:r w:rsidR="00933CED" w:rsidRPr="00403A24">
          <w:rPr>
            <w:webHidden/>
          </w:rPr>
          <w:fldChar w:fldCharType="end"/>
        </w:r>
      </w:hyperlink>
    </w:p>
    <w:p w14:paraId="6137F461" w14:textId="32F0906F"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7" w:history="1">
        <w:r w:rsidR="00933CED" w:rsidRPr="00403A24">
          <w:rPr>
            <w:rStyle w:val="Hyperlink"/>
          </w:rPr>
          <w:t xml:space="preserve">Слика 19 </w:t>
        </w:r>
        <w:r w:rsidR="00933CED" w:rsidRPr="00403A24">
          <w:rPr>
            <w:rStyle w:val="Hyperlink"/>
            <w:lang w:eastAsia="zh-CN"/>
          </w:rPr>
          <w:t>Страница за креирање налога</w:t>
        </w:r>
        <w:r w:rsidR="00933CED" w:rsidRPr="00403A24">
          <w:rPr>
            <w:webHidden/>
          </w:rPr>
          <w:tab/>
        </w:r>
        <w:r w:rsidR="00933CED" w:rsidRPr="00403A24">
          <w:rPr>
            <w:webHidden/>
          </w:rPr>
          <w:fldChar w:fldCharType="begin"/>
        </w:r>
        <w:r w:rsidR="00933CED" w:rsidRPr="00403A24">
          <w:rPr>
            <w:webHidden/>
          </w:rPr>
          <w:instrText xml:space="preserve"> PAGEREF _Toc52241497 \h </w:instrText>
        </w:r>
        <w:r w:rsidR="00933CED" w:rsidRPr="00403A24">
          <w:rPr>
            <w:webHidden/>
          </w:rPr>
        </w:r>
        <w:r w:rsidR="00933CED" w:rsidRPr="00403A24">
          <w:rPr>
            <w:webHidden/>
          </w:rPr>
          <w:fldChar w:fldCharType="separate"/>
        </w:r>
        <w:r w:rsidR="00124BA1">
          <w:rPr>
            <w:noProof/>
            <w:webHidden/>
          </w:rPr>
          <w:t>25</w:t>
        </w:r>
        <w:r w:rsidR="00933CED" w:rsidRPr="00403A24">
          <w:rPr>
            <w:webHidden/>
          </w:rPr>
          <w:fldChar w:fldCharType="end"/>
        </w:r>
      </w:hyperlink>
    </w:p>
    <w:p w14:paraId="3AA7140A" w14:textId="5A7FA5AD"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8" w:history="1">
        <w:r w:rsidR="00933CED" w:rsidRPr="00403A24">
          <w:rPr>
            <w:rStyle w:val="Hyperlink"/>
          </w:rPr>
          <w:t>Слика 20</w:t>
        </w:r>
        <w:r w:rsidR="00933CED" w:rsidRPr="00403A24">
          <w:rPr>
            <w:rStyle w:val="Hyperlink"/>
            <w:lang w:eastAsia="zh-CN"/>
          </w:rPr>
          <w:t xml:space="preserve"> Регистрација</w:t>
        </w:r>
        <w:r w:rsidR="00933CED" w:rsidRPr="00403A24">
          <w:rPr>
            <w:webHidden/>
          </w:rPr>
          <w:tab/>
        </w:r>
        <w:r w:rsidR="00933CED" w:rsidRPr="00403A24">
          <w:rPr>
            <w:webHidden/>
          </w:rPr>
          <w:fldChar w:fldCharType="begin"/>
        </w:r>
        <w:r w:rsidR="00933CED" w:rsidRPr="00403A24">
          <w:rPr>
            <w:webHidden/>
          </w:rPr>
          <w:instrText xml:space="preserve"> PAGEREF _Toc52241498 \h </w:instrText>
        </w:r>
        <w:r w:rsidR="00933CED" w:rsidRPr="00403A24">
          <w:rPr>
            <w:webHidden/>
          </w:rPr>
        </w:r>
        <w:r w:rsidR="00933CED" w:rsidRPr="00403A24">
          <w:rPr>
            <w:webHidden/>
          </w:rPr>
          <w:fldChar w:fldCharType="separate"/>
        </w:r>
        <w:r w:rsidR="00124BA1">
          <w:rPr>
            <w:noProof/>
            <w:webHidden/>
          </w:rPr>
          <w:t>25</w:t>
        </w:r>
        <w:r w:rsidR="00933CED" w:rsidRPr="00403A24">
          <w:rPr>
            <w:webHidden/>
          </w:rPr>
          <w:fldChar w:fldCharType="end"/>
        </w:r>
      </w:hyperlink>
    </w:p>
    <w:p w14:paraId="36B8A591" w14:textId="2090A244"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9" w:history="1">
        <w:r w:rsidR="00933CED" w:rsidRPr="00403A24">
          <w:rPr>
            <w:rStyle w:val="Hyperlink"/>
          </w:rPr>
          <w:t>Слика 21</w:t>
        </w:r>
        <w:r w:rsidR="00933CED" w:rsidRPr="00403A24">
          <w:rPr>
            <w:rStyle w:val="Hyperlink"/>
            <w:lang w:eastAsia="zh-CN"/>
          </w:rPr>
          <w:t xml:space="preserve"> Изостављање садржаја поља</w:t>
        </w:r>
        <w:r w:rsidR="00933CED" w:rsidRPr="00403A24">
          <w:rPr>
            <w:webHidden/>
          </w:rPr>
          <w:tab/>
        </w:r>
        <w:r w:rsidR="00933CED" w:rsidRPr="00403A24">
          <w:rPr>
            <w:webHidden/>
          </w:rPr>
          <w:fldChar w:fldCharType="begin"/>
        </w:r>
        <w:r w:rsidR="00933CED" w:rsidRPr="00403A24">
          <w:rPr>
            <w:webHidden/>
          </w:rPr>
          <w:instrText xml:space="preserve"> PAGEREF _Toc52241499 \h </w:instrText>
        </w:r>
        <w:r w:rsidR="00933CED" w:rsidRPr="00403A24">
          <w:rPr>
            <w:webHidden/>
          </w:rPr>
        </w:r>
        <w:r w:rsidR="00933CED" w:rsidRPr="00403A24">
          <w:rPr>
            <w:webHidden/>
          </w:rPr>
          <w:fldChar w:fldCharType="separate"/>
        </w:r>
        <w:r w:rsidR="00124BA1">
          <w:rPr>
            <w:noProof/>
            <w:webHidden/>
          </w:rPr>
          <w:t>27</w:t>
        </w:r>
        <w:r w:rsidR="00933CED" w:rsidRPr="00403A24">
          <w:rPr>
            <w:webHidden/>
          </w:rPr>
          <w:fldChar w:fldCharType="end"/>
        </w:r>
      </w:hyperlink>
    </w:p>
    <w:p w14:paraId="64B46EA9" w14:textId="11B02201"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0" w:history="1">
        <w:r w:rsidR="00933CED" w:rsidRPr="00403A24">
          <w:rPr>
            <w:rStyle w:val="Hyperlink"/>
          </w:rPr>
          <w:t xml:space="preserve">Слика 22 </w:t>
        </w:r>
        <w:r w:rsidR="00933CED" w:rsidRPr="00403A24">
          <w:rPr>
            <w:rStyle w:val="Hyperlink"/>
            <w:lang w:eastAsia="zh-CN"/>
          </w:rPr>
          <w:t>Пример не испуњавања формата лозинке</w:t>
        </w:r>
        <w:r w:rsidR="00933CED" w:rsidRPr="00403A24">
          <w:rPr>
            <w:webHidden/>
          </w:rPr>
          <w:tab/>
        </w:r>
        <w:r w:rsidR="00933CED" w:rsidRPr="00403A24">
          <w:rPr>
            <w:webHidden/>
          </w:rPr>
          <w:fldChar w:fldCharType="begin"/>
        </w:r>
        <w:r w:rsidR="00933CED" w:rsidRPr="00403A24">
          <w:rPr>
            <w:webHidden/>
          </w:rPr>
          <w:instrText xml:space="preserve"> PAGEREF _Toc52241500 \h </w:instrText>
        </w:r>
        <w:r w:rsidR="00933CED" w:rsidRPr="00403A24">
          <w:rPr>
            <w:webHidden/>
          </w:rPr>
        </w:r>
        <w:r w:rsidR="00933CED" w:rsidRPr="00403A24">
          <w:rPr>
            <w:webHidden/>
          </w:rPr>
          <w:fldChar w:fldCharType="separate"/>
        </w:r>
        <w:r w:rsidR="00124BA1">
          <w:rPr>
            <w:noProof/>
            <w:webHidden/>
          </w:rPr>
          <w:t>28</w:t>
        </w:r>
        <w:r w:rsidR="00933CED" w:rsidRPr="00403A24">
          <w:rPr>
            <w:webHidden/>
          </w:rPr>
          <w:fldChar w:fldCharType="end"/>
        </w:r>
      </w:hyperlink>
    </w:p>
    <w:p w14:paraId="79063211" w14:textId="21DFCBDD"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1" w:history="1">
        <w:r w:rsidR="00933CED" w:rsidRPr="00403A24">
          <w:rPr>
            <w:rStyle w:val="Hyperlink"/>
          </w:rPr>
          <w:t>Слика 23</w:t>
        </w:r>
        <w:r w:rsidR="00933CED" w:rsidRPr="00403A24">
          <w:rPr>
            <w:rStyle w:val="Hyperlink"/>
            <w:lang w:eastAsia="zh-CN"/>
          </w:rPr>
          <w:t xml:space="preserve"> Логин страница</w:t>
        </w:r>
        <w:r w:rsidR="00933CED" w:rsidRPr="00403A24">
          <w:rPr>
            <w:webHidden/>
          </w:rPr>
          <w:tab/>
        </w:r>
        <w:r w:rsidR="00933CED" w:rsidRPr="00403A24">
          <w:rPr>
            <w:webHidden/>
          </w:rPr>
          <w:fldChar w:fldCharType="begin"/>
        </w:r>
        <w:r w:rsidR="00933CED" w:rsidRPr="00403A24">
          <w:rPr>
            <w:webHidden/>
          </w:rPr>
          <w:instrText xml:space="preserve"> PAGEREF _Toc52241501 \h </w:instrText>
        </w:r>
        <w:r w:rsidR="00933CED" w:rsidRPr="00403A24">
          <w:rPr>
            <w:webHidden/>
          </w:rPr>
        </w:r>
        <w:r w:rsidR="00933CED" w:rsidRPr="00403A24">
          <w:rPr>
            <w:webHidden/>
          </w:rPr>
          <w:fldChar w:fldCharType="separate"/>
        </w:r>
        <w:r w:rsidR="00124BA1">
          <w:rPr>
            <w:noProof/>
            <w:webHidden/>
          </w:rPr>
          <w:t>29</w:t>
        </w:r>
        <w:r w:rsidR="00933CED" w:rsidRPr="00403A24">
          <w:rPr>
            <w:webHidden/>
          </w:rPr>
          <w:fldChar w:fldCharType="end"/>
        </w:r>
      </w:hyperlink>
    </w:p>
    <w:p w14:paraId="7DBBACDC" w14:textId="13A01E82"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2" w:history="1">
        <w:r w:rsidR="00933CED" w:rsidRPr="00403A24">
          <w:rPr>
            <w:rStyle w:val="Hyperlink"/>
          </w:rPr>
          <w:t>Слика 24</w:t>
        </w:r>
        <w:r w:rsidR="00933CED" w:rsidRPr="00403A24">
          <w:rPr>
            <w:rStyle w:val="Hyperlink"/>
            <w:lang w:eastAsia="zh-CN"/>
          </w:rPr>
          <w:t xml:space="preserve"> Непостојеће корисничко име</w:t>
        </w:r>
        <w:r w:rsidR="00933CED" w:rsidRPr="00403A24">
          <w:rPr>
            <w:webHidden/>
          </w:rPr>
          <w:tab/>
        </w:r>
        <w:r w:rsidR="00933CED" w:rsidRPr="00403A24">
          <w:rPr>
            <w:webHidden/>
          </w:rPr>
          <w:fldChar w:fldCharType="begin"/>
        </w:r>
        <w:r w:rsidR="00933CED" w:rsidRPr="00403A24">
          <w:rPr>
            <w:webHidden/>
          </w:rPr>
          <w:instrText xml:space="preserve"> PAGEREF _Toc52241502 \h </w:instrText>
        </w:r>
        <w:r w:rsidR="00933CED" w:rsidRPr="00403A24">
          <w:rPr>
            <w:webHidden/>
          </w:rPr>
        </w:r>
        <w:r w:rsidR="00933CED" w:rsidRPr="00403A24">
          <w:rPr>
            <w:webHidden/>
          </w:rPr>
          <w:fldChar w:fldCharType="separate"/>
        </w:r>
        <w:r w:rsidR="00124BA1">
          <w:rPr>
            <w:noProof/>
            <w:webHidden/>
          </w:rPr>
          <w:t>30</w:t>
        </w:r>
        <w:r w:rsidR="00933CED" w:rsidRPr="00403A24">
          <w:rPr>
            <w:webHidden/>
          </w:rPr>
          <w:fldChar w:fldCharType="end"/>
        </w:r>
      </w:hyperlink>
    </w:p>
    <w:p w14:paraId="23E36956" w14:textId="16807D96"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3" w:history="1">
        <w:r w:rsidR="00933CED" w:rsidRPr="00403A24">
          <w:rPr>
            <w:rStyle w:val="Hyperlink"/>
          </w:rPr>
          <w:t>Слика 25</w:t>
        </w:r>
        <w:r w:rsidR="00933CED" w:rsidRPr="00403A24">
          <w:rPr>
            <w:rStyle w:val="Hyperlink"/>
            <w:lang w:eastAsia="zh-CN"/>
          </w:rPr>
          <w:t xml:space="preserve"> Унос погрешне лозинке</w:t>
        </w:r>
        <w:r w:rsidR="00933CED" w:rsidRPr="00403A24">
          <w:rPr>
            <w:webHidden/>
          </w:rPr>
          <w:tab/>
        </w:r>
        <w:r w:rsidR="00933CED" w:rsidRPr="00403A24">
          <w:rPr>
            <w:webHidden/>
          </w:rPr>
          <w:fldChar w:fldCharType="begin"/>
        </w:r>
        <w:r w:rsidR="00933CED" w:rsidRPr="00403A24">
          <w:rPr>
            <w:webHidden/>
          </w:rPr>
          <w:instrText xml:space="preserve"> PAGEREF _Toc52241503 \h </w:instrText>
        </w:r>
        <w:r w:rsidR="00933CED" w:rsidRPr="00403A24">
          <w:rPr>
            <w:webHidden/>
          </w:rPr>
          <w:fldChar w:fldCharType="separate"/>
        </w:r>
        <w:r w:rsidR="00124BA1">
          <w:rPr>
            <w:b/>
            <w:bCs/>
            <w:noProof/>
            <w:webHidden/>
            <w:lang w:val="en-US"/>
          </w:rPr>
          <w:t>Error! Bookmark not defined.</w:t>
        </w:r>
        <w:r w:rsidR="00933CED" w:rsidRPr="00403A24">
          <w:rPr>
            <w:webHidden/>
          </w:rPr>
          <w:fldChar w:fldCharType="end"/>
        </w:r>
      </w:hyperlink>
    </w:p>
    <w:p w14:paraId="664CD3FE" w14:textId="7D72EFFD"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4" w:history="1">
        <w:r w:rsidR="00933CED" w:rsidRPr="00403A24">
          <w:rPr>
            <w:rStyle w:val="Hyperlink"/>
          </w:rPr>
          <w:t xml:space="preserve">Слика 26 </w:t>
        </w:r>
        <w:r w:rsidR="00933CED" w:rsidRPr="00403A24">
          <w:rPr>
            <w:rStyle w:val="Hyperlink"/>
            <w:lang w:eastAsia="zh-CN"/>
          </w:rPr>
          <w:t>Објекти</w:t>
        </w:r>
        <w:r w:rsidR="00933CED" w:rsidRPr="00403A24">
          <w:rPr>
            <w:webHidden/>
          </w:rPr>
          <w:tab/>
        </w:r>
        <w:r w:rsidR="00933CED" w:rsidRPr="00403A24">
          <w:rPr>
            <w:webHidden/>
          </w:rPr>
          <w:fldChar w:fldCharType="begin"/>
        </w:r>
        <w:r w:rsidR="00933CED" w:rsidRPr="00403A24">
          <w:rPr>
            <w:webHidden/>
          </w:rPr>
          <w:instrText xml:space="preserve"> PAGEREF _Toc52241504 \h </w:instrText>
        </w:r>
        <w:r w:rsidR="00933CED" w:rsidRPr="00403A24">
          <w:rPr>
            <w:webHidden/>
          </w:rPr>
        </w:r>
        <w:r w:rsidR="00933CED" w:rsidRPr="00403A24">
          <w:rPr>
            <w:webHidden/>
          </w:rPr>
          <w:fldChar w:fldCharType="separate"/>
        </w:r>
        <w:r w:rsidR="00124BA1">
          <w:rPr>
            <w:noProof/>
            <w:webHidden/>
          </w:rPr>
          <w:t>31</w:t>
        </w:r>
        <w:r w:rsidR="00933CED" w:rsidRPr="00403A24">
          <w:rPr>
            <w:webHidden/>
          </w:rPr>
          <w:fldChar w:fldCharType="end"/>
        </w:r>
      </w:hyperlink>
    </w:p>
    <w:p w14:paraId="2C6DA99E" w14:textId="37A91FF0"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5" w:history="1">
        <w:r w:rsidR="00933CED" w:rsidRPr="00403A24">
          <w:rPr>
            <w:rStyle w:val="Hyperlink"/>
          </w:rPr>
          <w:t xml:space="preserve">Слика 27 </w:t>
        </w:r>
        <w:r w:rsidR="00933CED" w:rsidRPr="00403A24">
          <w:rPr>
            <w:rStyle w:val="Hyperlink"/>
            <w:lang w:eastAsia="zh-CN"/>
          </w:rPr>
          <w:t>Остављање коментара</w:t>
        </w:r>
        <w:r w:rsidR="00933CED" w:rsidRPr="00403A24">
          <w:rPr>
            <w:webHidden/>
          </w:rPr>
          <w:tab/>
        </w:r>
        <w:r w:rsidR="00933CED" w:rsidRPr="00403A24">
          <w:rPr>
            <w:webHidden/>
          </w:rPr>
          <w:fldChar w:fldCharType="begin"/>
        </w:r>
        <w:r w:rsidR="00933CED" w:rsidRPr="00403A24">
          <w:rPr>
            <w:webHidden/>
          </w:rPr>
          <w:instrText xml:space="preserve"> PAGEREF _Toc52241505 \h </w:instrText>
        </w:r>
        <w:r w:rsidR="00933CED" w:rsidRPr="00403A24">
          <w:rPr>
            <w:webHidden/>
          </w:rPr>
        </w:r>
        <w:r w:rsidR="00933CED" w:rsidRPr="00403A24">
          <w:rPr>
            <w:webHidden/>
          </w:rPr>
          <w:fldChar w:fldCharType="separate"/>
        </w:r>
        <w:r w:rsidR="00124BA1">
          <w:rPr>
            <w:noProof/>
            <w:webHidden/>
          </w:rPr>
          <w:t>31</w:t>
        </w:r>
        <w:r w:rsidR="00933CED" w:rsidRPr="00403A24">
          <w:rPr>
            <w:webHidden/>
          </w:rPr>
          <w:fldChar w:fldCharType="end"/>
        </w:r>
      </w:hyperlink>
    </w:p>
    <w:p w14:paraId="0610CCEC" w14:textId="6B624360"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6" w:history="1">
        <w:r w:rsidR="00933CED" w:rsidRPr="00403A24">
          <w:rPr>
            <w:rStyle w:val="Hyperlink"/>
          </w:rPr>
          <w:t xml:space="preserve">Слика 28 </w:t>
        </w:r>
        <w:r w:rsidR="00933CED" w:rsidRPr="00403A24">
          <w:rPr>
            <w:rStyle w:val="Hyperlink"/>
            <w:lang w:eastAsia="zh-CN"/>
          </w:rPr>
          <w:t>Кориснички део апликације</w:t>
        </w:r>
        <w:r w:rsidR="00933CED" w:rsidRPr="00403A24">
          <w:rPr>
            <w:webHidden/>
          </w:rPr>
          <w:tab/>
        </w:r>
        <w:r w:rsidR="00933CED" w:rsidRPr="00403A24">
          <w:rPr>
            <w:webHidden/>
          </w:rPr>
          <w:fldChar w:fldCharType="begin"/>
        </w:r>
        <w:r w:rsidR="00933CED" w:rsidRPr="00403A24">
          <w:rPr>
            <w:webHidden/>
          </w:rPr>
          <w:instrText xml:space="preserve"> PAGEREF _Toc52241506 \h </w:instrText>
        </w:r>
        <w:r w:rsidR="00933CED" w:rsidRPr="00403A24">
          <w:rPr>
            <w:webHidden/>
          </w:rPr>
        </w:r>
        <w:r w:rsidR="00933CED" w:rsidRPr="00403A24">
          <w:rPr>
            <w:webHidden/>
          </w:rPr>
          <w:fldChar w:fldCharType="separate"/>
        </w:r>
        <w:r w:rsidR="00124BA1">
          <w:rPr>
            <w:noProof/>
            <w:webHidden/>
          </w:rPr>
          <w:t>32</w:t>
        </w:r>
        <w:r w:rsidR="00933CED" w:rsidRPr="00403A24">
          <w:rPr>
            <w:webHidden/>
          </w:rPr>
          <w:fldChar w:fldCharType="end"/>
        </w:r>
      </w:hyperlink>
    </w:p>
    <w:p w14:paraId="4D9227E4" w14:textId="5D1325DB"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7" w:history="1">
        <w:r w:rsidR="00933CED" w:rsidRPr="00403A24">
          <w:rPr>
            <w:rStyle w:val="Hyperlink"/>
          </w:rPr>
          <w:t xml:space="preserve">Слика 29 </w:t>
        </w:r>
        <w:r w:rsidR="00933CED" w:rsidRPr="00403A24">
          <w:rPr>
            <w:rStyle w:val="Hyperlink"/>
            <w:lang w:eastAsia="zh-CN"/>
          </w:rPr>
          <w:t>. Одабир тренинга</w:t>
        </w:r>
        <w:r w:rsidR="00933CED" w:rsidRPr="00403A24">
          <w:rPr>
            <w:webHidden/>
          </w:rPr>
          <w:tab/>
        </w:r>
        <w:r w:rsidR="00933CED" w:rsidRPr="00403A24">
          <w:rPr>
            <w:webHidden/>
          </w:rPr>
          <w:fldChar w:fldCharType="begin"/>
        </w:r>
        <w:r w:rsidR="00933CED" w:rsidRPr="00403A24">
          <w:rPr>
            <w:webHidden/>
          </w:rPr>
          <w:instrText xml:space="preserve"> PAGEREF _Toc52241507 \h </w:instrText>
        </w:r>
        <w:r w:rsidR="00933CED" w:rsidRPr="00403A24">
          <w:rPr>
            <w:webHidden/>
          </w:rPr>
        </w:r>
        <w:r w:rsidR="00933CED" w:rsidRPr="00403A24">
          <w:rPr>
            <w:webHidden/>
          </w:rPr>
          <w:fldChar w:fldCharType="separate"/>
        </w:r>
        <w:r w:rsidR="00124BA1">
          <w:rPr>
            <w:noProof/>
            <w:webHidden/>
          </w:rPr>
          <w:t>33</w:t>
        </w:r>
        <w:r w:rsidR="00933CED" w:rsidRPr="00403A24">
          <w:rPr>
            <w:webHidden/>
          </w:rPr>
          <w:fldChar w:fldCharType="end"/>
        </w:r>
      </w:hyperlink>
    </w:p>
    <w:p w14:paraId="7B112B78" w14:textId="167F036C"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8" w:history="1">
        <w:r w:rsidR="00933CED" w:rsidRPr="00403A24">
          <w:rPr>
            <w:rStyle w:val="Hyperlink"/>
          </w:rPr>
          <w:t xml:space="preserve">Слика 30 </w:t>
        </w:r>
        <w:r w:rsidR="00933CED" w:rsidRPr="00403A24">
          <w:rPr>
            <w:rStyle w:val="Hyperlink"/>
            <w:lang w:eastAsia="zh-CN"/>
          </w:rPr>
          <w:t>Страница администратора</w:t>
        </w:r>
        <w:r w:rsidR="00933CED" w:rsidRPr="00403A24">
          <w:rPr>
            <w:webHidden/>
          </w:rPr>
          <w:tab/>
        </w:r>
        <w:r w:rsidR="00933CED" w:rsidRPr="00403A24">
          <w:rPr>
            <w:webHidden/>
          </w:rPr>
          <w:fldChar w:fldCharType="begin"/>
        </w:r>
        <w:r w:rsidR="00933CED" w:rsidRPr="00403A24">
          <w:rPr>
            <w:webHidden/>
          </w:rPr>
          <w:instrText xml:space="preserve"> PAGEREF _Toc52241508 \h </w:instrText>
        </w:r>
        <w:r w:rsidR="00933CED" w:rsidRPr="00403A24">
          <w:rPr>
            <w:webHidden/>
          </w:rPr>
        </w:r>
        <w:r w:rsidR="00933CED" w:rsidRPr="00403A24">
          <w:rPr>
            <w:webHidden/>
          </w:rPr>
          <w:fldChar w:fldCharType="separate"/>
        </w:r>
        <w:r w:rsidR="00124BA1">
          <w:rPr>
            <w:noProof/>
            <w:webHidden/>
          </w:rPr>
          <w:t>34</w:t>
        </w:r>
        <w:r w:rsidR="00933CED" w:rsidRPr="00403A24">
          <w:rPr>
            <w:webHidden/>
          </w:rPr>
          <w:fldChar w:fldCharType="end"/>
        </w:r>
      </w:hyperlink>
    </w:p>
    <w:p w14:paraId="5CBD8C09" w14:textId="6DF100F2"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9" w:history="1">
        <w:r w:rsidR="00933CED" w:rsidRPr="00403A24">
          <w:rPr>
            <w:rStyle w:val="Hyperlink"/>
          </w:rPr>
          <w:t xml:space="preserve">Слика 31 </w:t>
        </w:r>
        <w:r w:rsidR="00933CED" w:rsidRPr="00403A24">
          <w:rPr>
            <w:rStyle w:val="Hyperlink"/>
            <w:lang w:eastAsia="zh-CN"/>
          </w:rPr>
          <w:t>Изглед странице тренера</w:t>
        </w:r>
        <w:r w:rsidR="00933CED" w:rsidRPr="00403A24">
          <w:rPr>
            <w:webHidden/>
          </w:rPr>
          <w:tab/>
        </w:r>
        <w:r w:rsidR="00933CED" w:rsidRPr="00403A24">
          <w:rPr>
            <w:webHidden/>
          </w:rPr>
          <w:fldChar w:fldCharType="begin"/>
        </w:r>
        <w:r w:rsidR="00933CED" w:rsidRPr="00403A24">
          <w:rPr>
            <w:webHidden/>
          </w:rPr>
          <w:instrText xml:space="preserve"> PAGEREF _Toc52241509 \h </w:instrText>
        </w:r>
        <w:r w:rsidR="00933CED" w:rsidRPr="00403A24">
          <w:rPr>
            <w:webHidden/>
          </w:rPr>
        </w:r>
        <w:r w:rsidR="00933CED" w:rsidRPr="00403A24">
          <w:rPr>
            <w:webHidden/>
          </w:rPr>
          <w:fldChar w:fldCharType="separate"/>
        </w:r>
        <w:r w:rsidR="00124BA1">
          <w:rPr>
            <w:noProof/>
            <w:webHidden/>
          </w:rPr>
          <w:t>35</w:t>
        </w:r>
        <w:r w:rsidR="00933CED" w:rsidRPr="00403A24">
          <w:rPr>
            <w:webHidden/>
          </w:rPr>
          <w:fldChar w:fldCharType="end"/>
        </w:r>
      </w:hyperlink>
    </w:p>
    <w:p w14:paraId="6EB20F68" w14:textId="08D280E5"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10" w:history="1">
        <w:r w:rsidR="00933CED" w:rsidRPr="00403A24">
          <w:rPr>
            <w:rStyle w:val="Hyperlink"/>
          </w:rPr>
          <w:t xml:space="preserve">Слика 32 </w:t>
        </w:r>
        <w:r w:rsidR="00933CED" w:rsidRPr="00403A24">
          <w:rPr>
            <w:rStyle w:val="Hyperlink"/>
            <w:lang w:eastAsia="zh-CN"/>
          </w:rPr>
          <w:t>Радник</w:t>
        </w:r>
        <w:r w:rsidR="00933CED" w:rsidRPr="00403A24">
          <w:rPr>
            <w:webHidden/>
          </w:rPr>
          <w:tab/>
        </w:r>
        <w:r w:rsidR="00933CED" w:rsidRPr="00403A24">
          <w:rPr>
            <w:webHidden/>
          </w:rPr>
          <w:fldChar w:fldCharType="begin"/>
        </w:r>
        <w:r w:rsidR="00933CED" w:rsidRPr="00403A24">
          <w:rPr>
            <w:webHidden/>
          </w:rPr>
          <w:instrText xml:space="preserve"> PAGEREF _Toc52241510 \h </w:instrText>
        </w:r>
        <w:r w:rsidR="00933CED" w:rsidRPr="00403A24">
          <w:rPr>
            <w:webHidden/>
          </w:rPr>
        </w:r>
        <w:r w:rsidR="00933CED" w:rsidRPr="00403A24">
          <w:rPr>
            <w:webHidden/>
          </w:rPr>
          <w:fldChar w:fldCharType="separate"/>
        </w:r>
        <w:r w:rsidR="00124BA1">
          <w:rPr>
            <w:noProof/>
            <w:webHidden/>
          </w:rPr>
          <w:t>36</w:t>
        </w:r>
        <w:r w:rsidR="00933CED" w:rsidRPr="00403A24">
          <w:rPr>
            <w:webHidden/>
          </w:rPr>
          <w:fldChar w:fldCharType="end"/>
        </w:r>
      </w:hyperlink>
    </w:p>
    <w:p w14:paraId="1599CFF0" w14:textId="4005F654" w:rsidR="00A7626A" w:rsidRPr="00D30B3B" w:rsidRDefault="00933CED" w:rsidP="008A22B8">
      <w:pPr>
        <w:pStyle w:val="Osnovnitekst"/>
        <w:rPr>
          <w:lang w:val="en-US"/>
        </w:rPr>
      </w:pPr>
      <w:r w:rsidRPr="00403A24">
        <w:rPr>
          <w:lang w:val="sr-Cyrl-RS"/>
        </w:rPr>
        <w:fldChar w:fldCharType="end"/>
      </w:r>
    </w:p>
    <w:sectPr w:rsidR="00A7626A" w:rsidRPr="00D30B3B"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E8373A" w14:textId="77777777" w:rsidR="00051D3F" w:rsidRPr="00403A24" w:rsidRDefault="00051D3F">
      <w:r w:rsidRPr="00403A24">
        <w:separator/>
      </w:r>
    </w:p>
  </w:endnote>
  <w:endnote w:type="continuationSeparator" w:id="0">
    <w:p w14:paraId="266A58F5" w14:textId="77777777" w:rsidR="00051D3F" w:rsidRPr="00403A24" w:rsidRDefault="00051D3F">
      <w:r w:rsidRPr="00403A2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Symbol">
    <w:altName w:val="Calibri"/>
    <w:charset w:val="00"/>
    <w:family w:val="auto"/>
    <w:pitch w:val="variable"/>
    <w:sig w:usb0="800000AF" w:usb1="1001ECEA"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BDC2E" w14:textId="77777777" w:rsidR="00281D05" w:rsidRPr="00403A24" w:rsidRDefault="00281D05" w:rsidP="00207E96">
    <w:pPr>
      <w:pStyle w:val="Footer"/>
      <w:framePr w:wrap="around" w:vAnchor="text" w:hAnchor="margin" w:xAlign="right" w:y="1"/>
      <w:rPr>
        <w:rStyle w:val="PageNumber"/>
      </w:rPr>
    </w:pPr>
    <w:r w:rsidRPr="00403A24">
      <w:rPr>
        <w:rStyle w:val="PageNumber"/>
      </w:rPr>
      <w:fldChar w:fldCharType="begin"/>
    </w:r>
    <w:r w:rsidRPr="00403A24">
      <w:rPr>
        <w:rStyle w:val="PageNumber"/>
      </w:rPr>
      <w:instrText xml:space="preserve">PAGE  </w:instrText>
    </w:r>
    <w:r w:rsidRPr="00403A24">
      <w:rPr>
        <w:rStyle w:val="PageNumber"/>
      </w:rPr>
      <w:fldChar w:fldCharType="end"/>
    </w:r>
  </w:p>
  <w:p w14:paraId="4B7A9100" w14:textId="77777777" w:rsidR="00281D05" w:rsidRPr="00403A24" w:rsidRDefault="00281D05"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681DD" w14:textId="77777777" w:rsidR="00281D05" w:rsidRPr="00403A24" w:rsidRDefault="00281D05" w:rsidP="00207E96">
    <w:pPr>
      <w:pStyle w:val="Footer"/>
      <w:framePr w:wrap="around" w:vAnchor="text" w:hAnchor="margin" w:xAlign="right" w:y="1"/>
      <w:rPr>
        <w:rStyle w:val="PageNumber"/>
      </w:rPr>
    </w:pPr>
    <w:r w:rsidRPr="00403A24">
      <w:rPr>
        <w:rStyle w:val="PageNumber"/>
      </w:rPr>
      <w:fldChar w:fldCharType="begin"/>
    </w:r>
    <w:r w:rsidRPr="00403A24">
      <w:rPr>
        <w:rStyle w:val="PageNumber"/>
      </w:rPr>
      <w:instrText xml:space="preserve">PAGE  </w:instrText>
    </w:r>
    <w:r w:rsidRPr="00403A24">
      <w:rPr>
        <w:rStyle w:val="PageNumber"/>
      </w:rPr>
      <w:fldChar w:fldCharType="separate"/>
    </w:r>
    <w:r w:rsidRPr="00403A24">
      <w:rPr>
        <w:rStyle w:val="PageNumber"/>
      </w:rPr>
      <w:t>48</w:t>
    </w:r>
    <w:r w:rsidRPr="00403A24">
      <w:rPr>
        <w:rStyle w:val="PageNumber"/>
      </w:rPr>
      <w:fldChar w:fldCharType="end"/>
    </w:r>
  </w:p>
  <w:p w14:paraId="6E60E335" w14:textId="77777777" w:rsidR="00281D05" w:rsidRPr="00403A24" w:rsidRDefault="00281D05"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A6D4BF" w14:textId="77777777" w:rsidR="00051D3F" w:rsidRPr="00403A24" w:rsidRDefault="00051D3F">
      <w:r w:rsidRPr="00403A24">
        <w:separator/>
      </w:r>
    </w:p>
  </w:footnote>
  <w:footnote w:type="continuationSeparator" w:id="0">
    <w:p w14:paraId="3C5DDA19" w14:textId="77777777" w:rsidR="00051D3F" w:rsidRPr="00403A24" w:rsidRDefault="00051D3F">
      <w:r w:rsidRPr="00403A2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7BB8"/>
    <w:multiLevelType w:val="hybridMultilevel"/>
    <w:tmpl w:val="2AA68E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79D4915"/>
    <w:multiLevelType w:val="hybridMultilevel"/>
    <w:tmpl w:val="E2486CA6"/>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3"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9E230F5"/>
    <w:multiLevelType w:val="hybridMultilevel"/>
    <w:tmpl w:val="E7B6B43C"/>
    <w:lvl w:ilvl="0" w:tplc="04090001">
      <w:start w:val="1"/>
      <w:numFmt w:val="bullet"/>
      <w:lvlText w:val=""/>
      <w:lvlJc w:val="left"/>
      <w:pPr>
        <w:ind w:left="1757" w:hanging="360"/>
      </w:pPr>
      <w:rPr>
        <w:rFonts w:ascii="Symbol" w:hAnsi="Symbol" w:hint="default"/>
      </w:rPr>
    </w:lvl>
    <w:lvl w:ilvl="1" w:tplc="04090003" w:tentative="1">
      <w:start w:val="1"/>
      <w:numFmt w:val="bullet"/>
      <w:lvlText w:val="o"/>
      <w:lvlJc w:val="left"/>
      <w:pPr>
        <w:ind w:left="2477" w:hanging="360"/>
      </w:pPr>
      <w:rPr>
        <w:rFonts w:ascii="Courier New" w:hAnsi="Courier New" w:cs="Courier New" w:hint="default"/>
      </w:rPr>
    </w:lvl>
    <w:lvl w:ilvl="2" w:tplc="04090005" w:tentative="1">
      <w:start w:val="1"/>
      <w:numFmt w:val="bullet"/>
      <w:lvlText w:val=""/>
      <w:lvlJc w:val="left"/>
      <w:pPr>
        <w:ind w:left="3197" w:hanging="360"/>
      </w:pPr>
      <w:rPr>
        <w:rFonts w:ascii="Wingdings" w:hAnsi="Wingdings" w:hint="default"/>
      </w:rPr>
    </w:lvl>
    <w:lvl w:ilvl="3" w:tplc="04090001" w:tentative="1">
      <w:start w:val="1"/>
      <w:numFmt w:val="bullet"/>
      <w:lvlText w:val=""/>
      <w:lvlJc w:val="left"/>
      <w:pPr>
        <w:ind w:left="3917" w:hanging="360"/>
      </w:pPr>
      <w:rPr>
        <w:rFonts w:ascii="Symbol" w:hAnsi="Symbol" w:hint="default"/>
      </w:rPr>
    </w:lvl>
    <w:lvl w:ilvl="4" w:tplc="04090003" w:tentative="1">
      <w:start w:val="1"/>
      <w:numFmt w:val="bullet"/>
      <w:lvlText w:val="o"/>
      <w:lvlJc w:val="left"/>
      <w:pPr>
        <w:ind w:left="4637" w:hanging="360"/>
      </w:pPr>
      <w:rPr>
        <w:rFonts w:ascii="Courier New" w:hAnsi="Courier New" w:cs="Courier New" w:hint="default"/>
      </w:rPr>
    </w:lvl>
    <w:lvl w:ilvl="5" w:tplc="04090005" w:tentative="1">
      <w:start w:val="1"/>
      <w:numFmt w:val="bullet"/>
      <w:lvlText w:val=""/>
      <w:lvlJc w:val="left"/>
      <w:pPr>
        <w:ind w:left="5357" w:hanging="360"/>
      </w:pPr>
      <w:rPr>
        <w:rFonts w:ascii="Wingdings" w:hAnsi="Wingdings" w:hint="default"/>
      </w:rPr>
    </w:lvl>
    <w:lvl w:ilvl="6" w:tplc="04090001" w:tentative="1">
      <w:start w:val="1"/>
      <w:numFmt w:val="bullet"/>
      <w:lvlText w:val=""/>
      <w:lvlJc w:val="left"/>
      <w:pPr>
        <w:ind w:left="6077" w:hanging="360"/>
      </w:pPr>
      <w:rPr>
        <w:rFonts w:ascii="Symbol" w:hAnsi="Symbol" w:hint="default"/>
      </w:rPr>
    </w:lvl>
    <w:lvl w:ilvl="7" w:tplc="04090003" w:tentative="1">
      <w:start w:val="1"/>
      <w:numFmt w:val="bullet"/>
      <w:lvlText w:val="o"/>
      <w:lvlJc w:val="left"/>
      <w:pPr>
        <w:ind w:left="6797" w:hanging="360"/>
      </w:pPr>
      <w:rPr>
        <w:rFonts w:ascii="Courier New" w:hAnsi="Courier New" w:cs="Courier New" w:hint="default"/>
      </w:rPr>
    </w:lvl>
    <w:lvl w:ilvl="8" w:tplc="04090005" w:tentative="1">
      <w:start w:val="1"/>
      <w:numFmt w:val="bullet"/>
      <w:lvlText w:val=""/>
      <w:lvlJc w:val="left"/>
      <w:pPr>
        <w:ind w:left="7517" w:hanging="360"/>
      </w:pPr>
      <w:rPr>
        <w:rFonts w:ascii="Wingdings" w:hAnsi="Wingdings" w:hint="default"/>
      </w:rPr>
    </w:lvl>
  </w:abstractNum>
  <w:abstractNum w:abstractNumId="8" w15:restartNumberingAfterBreak="0">
    <w:nsid w:val="20AB7654"/>
    <w:multiLevelType w:val="hybridMultilevel"/>
    <w:tmpl w:val="AC907B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8DF214B"/>
    <w:multiLevelType w:val="hybridMultilevel"/>
    <w:tmpl w:val="FB06D978"/>
    <w:lvl w:ilvl="0" w:tplc="04090001">
      <w:start w:val="1"/>
      <w:numFmt w:val="bullet"/>
      <w:lvlText w:val=""/>
      <w:lvlJc w:val="left"/>
      <w:pPr>
        <w:ind w:left="6480" w:hanging="360"/>
      </w:pPr>
      <w:rPr>
        <w:rFonts w:ascii="Symbol" w:hAnsi="Symbol" w:hint="default"/>
      </w:rPr>
    </w:lvl>
    <w:lvl w:ilvl="1" w:tplc="04090003">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3"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ACD3B8F"/>
    <w:multiLevelType w:val="hybridMultilevel"/>
    <w:tmpl w:val="20FA72DE"/>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5" w15:restartNumberingAfterBreak="0">
    <w:nsid w:val="2DE604F4"/>
    <w:multiLevelType w:val="hybridMultilevel"/>
    <w:tmpl w:val="53869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7" w15:restartNumberingAfterBreak="0">
    <w:nsid w:val="3F224E94"/>
    <w:multiLevelType w:val="hybridMultilevel"/>
    <w:tmpl w:val="81B2F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5D2560"/>
    <w:multiLevelType w:val="hybridMultilevel"/>
    <w:tmpl w:val="463274FE"/>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9" w15:restartNumberingAfterBreak="0">
    <w:nsid w:val="47BE7CEC"/>
    <w:multiLevelType w:val="hybridMultilevel"/>
    <w:tmpl w:val="74508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B677246"/>
    <w:multiLevelType w:val="hybridMultilevel"/>
    <w:tmpl w:val="5D38B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5063E2"/>
    <w:multiLevelType w:val="hybridMultilevel"/>
    <w:tmpl w:val="57F258EA"/>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4" w15:restartNumberingAfterBreak="0">
    <w:nsid w:val="4FA238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8" w15:restartNumberingAfterBreak="0">
    <w:nsid w:val="59345656"/>
    <w:multiLevelType w:val="hybridMultilevel"/>
    <w:tmpl w:val="C25CC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1" w15:restartNumberingAfterBreak="0">
    <w:nsid w:val="614F65FB"/>
    <w:multiLevelType w:val="hybridMultilevel"/>
    <w:tmpl w:val="188ABDE4"/>
    <w:lvl w:ilvl="0" w:tplc="9124B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33" w15:restartNumberingAfterBreak="0">
    <w:nsid w:val="6323117D"/>
    <w:multiLevelType w:val="hybridMultilevel"/>
    <w:tmpl w:val="190E72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4874DD7"/>
    <w:multiLevelType w:val="hybridMultilevel"/>
    <w:tmpl w:val="F37A1A1C"/>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35"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9147DCB"/>
    <w:multiLevelType w:val="hybridMultilevel"/>
    <w:tmpl w:val="7302A8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38"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39"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40" w15:restartNumberingAfterBreak="0">
    <w:nsid w:val="78895FAB"/>
    <w:multiLevelType w:val="hybridMultilevel"/>
    <w:tmpl w:val="FA7C2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555974283">
    <w:abstractNumId w:val="6"/>
  </w:num>
  <w:num w:numId="2" w16cid:durableId="1516379497">
    <w:abstractNumId w:val="20"/>
  </w:num>
  <w:num w:numId="3" w16cid:durableId="1662271285">
    <w:abstractNumId w:val="11"/>
  </w:num>
  <w:num w:numId="4" w16cid:durableId="1658800429">
    <w:abstractNumId w:val="13"/>
  </w:num>
  <w:num w:numId="5" w16cid:durableId="226191083">
    <w:abstractNumId w:val="21"/>
  </w:num>
  <w:num w:numId="6" w16cid:durableId="1833914010">
    <w:abstractNumId w:val="3"/>
  </w:num>
  <w:num w:numId="7" w16cid:durableId="270674590">
    <w:abstractNumId w:val="29"/>
  </w:num>
  <w:num w:numId="8" w16cid:durableId="1750732862">
    <w:abstractNumId w:val="37"/>
  </w:num>
  <w:num w:numId="9" w16cid:durableId="371344132">
    <w:abstractNumId w:val="27"/>
  </w:num>
  <w:num w:numId="10" w16cid:durableId="1618560136">
    <w:abstractNumId w:val="5"/>
  </w:num>
  <w:num w:numId="11" w16cid:durableId="120618680">
    <w:abstractNumId w:val="4"/>
  </w:num>
  <w:num w:numId="12" w16cid:durableId="1530682507">
    <w:abstractNumId w:val="1"/>
  </w:num>
  <w:num w:numId="13" w16cid:durableId="1947468865">
    <w:abstractNumId w:val="9"/>
  </w:num>
  <w:num w:numId="14" w16cid:durableId="985359830">
    <w:abstractNumId w:val="10"/>
  </w:num>
  <w:num w:numId="15" w16cid:durableId="1438211787">
    <w:abstractNumId w:val="41"/>
  </w:num>
  <w:num w:numId="16" w16cid:durableId="859707847">
    <w:abstractNumId w:val="30"/>
  </w:num>
  <w:num w:numId="17" w16cid:durableId="2104523773">
    <w:abstractNumId w:val="39"/>
  </w:num>
  <w:num w:numId="18" w16cid:durableId="1343782831">
    <w:abstractNumId w:val="32"/>
  </w:num>
  <w:num w:numId="19" w16cid:durableId="990720146">
    <w:abstractNumId w:val="16"/>
  </w:num>
  <w:num w:numId="20" w16cid:durableId="660234710">
    <w:abstractNumId w:val="38"/>
  </w:num>
  <w:num w:numId="21" w16cid:durableId="32482289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592553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72663953">
    <w:abstractNumId w:val="25"/>
  </w:num>
  <w:num w:numId="24" w16cid:durableId="1557469193">
    <w:abstractNumId w:val="35"/>
  </w:num>
  <w:num w:numId="25" w16cid:durableId="189143853">
    <w:abstractNumId w:val="26"/>
  </w:num>
  <w:num w:numId="26" w16cid:durableId="537551346">
    <w:abstractNumId w:val="17"/>
  </w:num>
  <w:num w:numId="27" w16cid:durableId="1949972705">
    <w:abstractNumId w:val="40"/>
  </w:num>
  <w:num w:numId="28" w16cid:durableId="1109660002">
    <w:abstractNumId w:val="8"/>
  </w:num>
  <w:num w:numId="29" w16cid:durableId="65222784">
    <w:abstractNumId w:val="14"/>
  </w:num>
  <w:num w:numId="30" w16cid:durableId="1071318167">
    <w:abstractNumId w:val="24"/>
  </w:num>
  <w:num w:numId="31" w16cid:durableId="25448386">
    <w:abstractNumId w:val="7"/>
  </w:num>
  <w:num w:numId="32" w16cid:durableId="1265453361">
    <w:abstractNumId w:val="23"/>
  </w:num>
  <w:num w:numId="33" w16cid:durableId="427773479">
    <w:abstractNumId w:val="12"/>
  </w:num>
  <w:num w:numId="34" w16cid:durableId="229196623">
    <w:abstractNumId w:val="36"/>
  </w:num>
  <w:num w:numId="35" w16cid:durableId="528838499">
    <w:abstractNumId w:val="33"/>
  </w:num>
  <w:num w:numId="36" w16cid:durableId="2111000148">
    <w:abstractNumId w:val="0"/>
  </w:num>
  <w:num w:numId="37" w16cid:durableId="1748072066">
    <w:abstractNumId w:val="19"/>
  </w:num>
  <w:num w:numId="38" w16cid:durableId="553542945">
    <w:abstractNumId w:val="2"/>
  </w:num>
  <w:num w:numId="39" w16cid:durableId="431896424">
    <w:abstractNumId w:val="34"/>
  </w:num>
  <w:num w:numId="40" w16cid:durableId="157700265">
    <w:abstractNumId w:val="18"/>
  </w:num>
  <w:num w:numId="41" w16cid:durableId="197815909">
    <w:abstractNumId w:val="22"/>
  </w:num>
  <w:num w:numId="42" w16cid:durableId="438568286">
    <w:abstractNumId w:val="28"/>
  </w:num>
  <w:num w:numId="43" w16cid:durableId="383872479">
    <w:abstractNumId w:val="15"/>
  </w:num>
  <w:num w:numId="44" w16cid:durableId="193423998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24B"/>
    <w:rsid w:val="00001DEB"/>
    <w:rsid w:val="00004A1B"/>
    <w:rsid w:val="00022379"/>
    <w:rsid w:val="000232E2"/>
    <w:rsid w:val="00025F82"/>
    <w:rsid w:val="00034014"/>
    <w:rsid w:val="00051D3F"/>
    <w:rsid w:val="000531D7"/>
    <w:rsid w:val="00063807"/>
    <w:rsid w:val="00066AB0"/>
    <w:rsid w:val="00066C16"/>
    <w:rsid w:val="00080C50"/>
    <w:rsid w:val="000827EE"/>
    <w:rsid w:val="0008389B"/>
    <w:rsid w:val="00084D3C"/>
    <w:rsid w:val="00085E56"/>
    <w:rsid w:val="000870CA"/>
    <w:rsid w:val="000A46C2"/>
    <w:rsid w:val="000B0E6E"/>
    <w:rsid w:val="000B1246"/>
    <w:rsid w:val="000B3E96"/>
    <w:rsid w:val="000B4C9F"/>
    <w:rsid w:val="000C3FD6"/>
    <w:rsid w:val="000C7F30"/>
    <w:rsid w:val="000D51FA"/>
    <w:rsid w:val="000E7516"/>
    <w:rsid w:val="000F0F13"/>
    <w:rsid w:val="000F509B"/>
    <w:rsid w:val="00102605"/>
    <w:rsid w:val="001104C5"/>
    <w:rsid w:val="00113DBB"/>
    <w:rsid w:val="001219AB"/>
    <w:rsid w:val="00124BA1"/>
    <w:rsid w:val="00125C81"/>
    <w:rsid w:val="00134234"/>
    <w:rsid w:val="00135926"/>
    <w:rsid w:val="001407C0"/>
    <w:rsid w:val="00147E66"/>
    <w:rsid w:val="00161508"/>
    <w:rsid w:val="001624D5"/>
    <w:rsid w:val="001639F7"/>
    <w:rsid w:val="001647ED"/>
    <w:rsid w:val="001825C0"/>
    <w:rsid w:val="00182901"/>
    <w:rsid w:val="00185736"/>
    <w:rsid w:val="00190281"/>
    <w:rsid w:val="00190D6E"/>
    <w:rsid w:val="0019403C"/>
    <w:rsid w:val="00196C7A"/>
    <w:rsid w:val="001A3084"/>
    <w:rsid w:val="001A42AB"/>
    <w:rsid w:val="001A5771"/>
    <w:rsid w:val="001A5810"/>
    <w:rsid w:val="001A68D7"/>
    <w:rsid w:val="001A75FC"/>
    <w:rsid w:val="001C5632"/>
    <w:rsid w:val="001C6A5D"/>
    <w:rsid w:val="001D5BAD"/>
    <w:rsid w:val="001F3C64"/>
    <w:rsid w:val="001F70F3"/>
    <w:rsid w:val="00203A16"/>
    <w:rsid w:val="002079CF"/>
    <w:rsid w:val="00207E96"/>
    <w:rsid w:val="0021095F"/>
    <w:rsid w:val="0021330E"/>
    <w:rsid w:val="00222186"/>
    <w:rsid w:val="002264E2"/>
    <w:rsid w:val="00233BBD"/>
    <w:rsid w:val="0024148D"/>
    <w:rsid w:val="00242C69"/>
    <w:rsid w:val="002443B9"/>
    <w:rsid w:val="00250829"/>
    <w:rsid w:val="00250BF4"/>
    <w:rsid w:val="0025168A"/>
    <w:rsid w:val="00255153"/>
    <w:rsid w:val="00263400"/>
    <w:rsid w:val="00267306"/>
    <w:rsid w:val="0027365C"/>
    <w:rsid w:val="00274AAC"/>
    <w:rsid w:val="00277FD7"/>
    <w:rsid w:val="00281641"/>
    <w:rsid w:val="00281D05"/>
    <w:rsid w:val="00283ADA"/>
    <w:rsid w:val="0028548E"/>
    <w:rsid w:val="002A0293"/>
    <w:rsid w:val="002A0FDC"/>
    <w:rsid w:val="002A5F84"/>
    <w:rsid w:val="002B4E32"/>
    <w:rsid w:val="002C324B"/>
    <w:rsid w:val="002D1DA0"/>
    <w:rsid w:val="002D70E1"/>
    <w:rsid w:val="002D7455"/>
    <w:rsid w:val="002E288B"/>
    <w:rsid w:val="002F29E2"/>
    <w:rsid w:val="002F3AB6"/>
    <w:rsid w:val="002F5FFB"/>
    <w:rsid w:val="002F704B"/>
    <w:rsid w:val="002F7392"/>
    <w:rsid w:val="002F7C33"/>
    <w:rsid w:val="003028AC"/>
    <w:rsid w:val="003075DE"/>
    <w:rsid w:val="00310CE4"/>
    <w:rsid w:val="0031237A"/>
    <w:rsid w:val="00323976"/>
    <w:rsid w:val="00330E89"/>
    <w:rsid w:val="00335A01"/>
    <w:rsid w:val="003402CC"/>
    <w:rsid w:val="00350BA4"/>
    <w:rsid w:val="0036300C"/>
    <w:rsid w:val="00363CC4"/>
    <w:rsid w:val="003660D8"/>
    <w:rsid w:val="0036727F"/>
    <w:rsid w:val="0037293D"/>
    <w:rsid w:val="00373088"/>
    <w:rsid w:val="003735FF"/>
    <w:rsid w:val="00374335"/>
    <w:rsid w:val="00381C44"/>
    <w:rsid w:val="0038314C"/>
    <w:rsid w:val="00384BF4"/>
    <w:rsid w:val="003854F8"/>
    <w:rsid w:val="0039080C"/>
    <w:rsid w:val="00394773"/>
    <w:rsid w:val="0039564B"/>
    <w:rsid w:val="003959AF"/>
    <w:rsid w:val="00397C91"/>
    <w:rsid w:val="003A0001"/>
    <w:rsid w:val="003A3BCF"/>
    <w:rsid w:val="003A43B6"/>
    <w:rsid w:val="003B1292"/>
    <w:rsid w:val="003B26A9"/>
    <w:rsid w:val="003C0FA1"/>
    <w:rsid w:val="003E07BC"/>
    <w:rsid w:val="003E29C0"/>
    <w:rsid w:val="003E465A"/>
    <w:rsid w:val="003E5D20"/>
    <w:rsid w:val="003E61DC"/>
    <w:rsid w:val="003F4BBC"/>
    <w:rsid w:val="0040013D"/>
    <w:rsid w:val="00400AA8"/>
    <w:rsid w:val="00403A24"/>
    <w:rsid w:val="004145B9"/>
    <w:rsid w:val="00421CDC"/>
    <w:rsid w:val="00423FA9"/>
    <w:rsid w:val="00425789"/>
    <w:rsid w:val="00426C9C"/>
    <w:rsid w:val="00426E8D"/>
    <w:rsid w:val="00440381"/>
    <w:rsid w:val="004531EB"/>
    <w:rsid w:val="00462122"/>
    <w:rsid w:val="00466380"/>
    <w:rsid w:val="00467D12"/>
    <w:rsid w:val="004710BF"/>
    <w:rsid w:val="00476E0D"/>
    <w:rsid w:val="00496487"/>
    <w:rsid w:val="004A51F0"/>
    <w:rsid w:val="004B506E"/>
    <w:rsid w:val="004C7DF6"/>
    <w:rsid w:val="004D2605"/>
    <w:rsid w:val="004D467F"/>
    <w:rsid w:val="004E0E68"/>
    <w:rsid w:val="004F14E9"/>
    <w:rsid w:val="004F3EF3"/>
    <w:rsid w:val="004F4856"/>
    <w:rsid w:val="00505586"/>
    <w:rsid w:val="00511EE2"/>
    <w:rsid w:val="0051626B"/>
    <w:rsid w:val="00517EF6"/>
    <w:rsid w:val="005203C5"/>
    <w:rsid w:val="00527766"/>
    <w:rsid w:val="00530373"/>
    <w:rsid w:val="0053207B"/>
    <w:rsid w:val="0054358B"/>
    <w:rsid w:val="00544F10"/>
    <w:rsid w:val="005458AC"/>
    <w:rsid w:val="00546662"/>
    <w:rsid w:val="005540C9"/>
    <w:rsid w:val="005550C8"/>
    <w:rsid w:val="00557FC7"/>
    <w:rsid w:val="005642B4"/>
    <w:rsid w:val="00565081"/>
    <w:rsid w:val="00573BBE"/>
    <w:rsid w:val="00586F2A"/>
    <w:rsid w:val="005879CD"/>
    <w:rsid w:val="005921A6"/>
    <w:rsid w:val="00594361"/>
    <w:rsid w:val="00595B67"/>
    <w:rsid w:val="0059600A"/>
    <w:rsid w:val="005A5D88"/>
    <w:rsid w:val="005B0121"/>
    <w:rsid w:val="005C08E1"/>
    <w:rsid w:val="005C21B2"/>
    <w:rsid w:val="005D2C3A"/>
    <w:rsid w:val="005E0E71"/>
    <w:rsid w:val="005F62B2"/>
    <w:rsid w:val="005F794E"/>
    <w:rsid w:val="005F7D21"/>
    <w:rsid w:val="006021C2"/>
    <w:rsid w:val="006031CC"/>
    <w:rsid w:val="00612FB7"/>
    <w:rsid w:val="006171AB"/>
    <w:rsid w:val="00620278"/>
    <w:rsid w:val="00622BF9"/>
    <w:rsid w:val="00630825"/>
    <w:rsid w:val="00630FFD"/>
    <w:rsid w:val="006330B5"/>
    <w:rsid w:val="006366ED"/>
    <w:rsid w:val="00640794"/>
    <w:rsid w:val="006412E1"/>
    <w:rsid w:val="00646528"/>
    <w:rsid w:val="006535A2"/>
    <w:rsid w:val="00657309"/>
    <w:rsid w:val="0065761A"/>
    <w:rsid w:val="00666F21"/>
    <w:rsid w:val="00672ACF"/>
    <w:rsid w:val="006738CE"/>
    <w:rsid w:val="00681F1B"/>
    <w:rsid w:val="00682051"/>
    <w:rsid w:val="006820A0"/>
    <w:rsid w:val="00684243"/>
    <w:rsid w:val="006850E6"/>
    <w:rsid w:val="00687603"/>
    <w:rsid w:val="00693CB5"/>
    <w:rsid w:val="006A4F3D"/>
    <w:rsid w:val="006C50DC"/>
    <w:rsid w:val="006C7411"/>
    <w:rsid w:val="006C77AA"/>
    <w:rsid w:val="006D0DE4"/>
    <w:rsid w:val="006D2273"/>
    <w:rsid w:val="006D2F1C"/>
    <w:rsid w:val="006D66C7"/>
    <w:rsid w:val="006F1DD0"/>
    <w:rsid w:val="006F5267"/>
    <w:rsid w:val="00701004"/>
    <w:rsid w:val="00714302"/>
    <w:rsid w:val="007152C2"/>
    <w:rsid w:val="00717EE7"/>
    <w:rsid w:val="00721C23"/>
    <w:rsid w:val="00722560"/>
    <w:rsid w:val="00722A7B"/>
    <w:rsid w:val="00723CEE"/>
    <w:rsid w:val="007248E1"/>
    <w:rsid w:val="00731EFF"/>
    <w:rsid w:val="00754446"/>
    <w:rsid w:val="00760839"/>
    <w:rsid w:val="00767FFB"/>
    <w:rsid w:val="007725AB"/>
    <w:rsid w:val="00782D4F"/>
    <w:rsid w:val="007937A5"/>
    <w:rsid w:val="007A3806"/>
    <w:rsid w:val="007B6D7B"/>
    <w:rsid w:val="007B7C57"/>
    <w:rsid w:val="007B7E82"/>
    <w:rsid w:val="007C4F88"/>
    <w:rsid w:val="007C5175"/>
    <w:rsid w:val="007C5F95"/>
    <w:rsid w:val="007D2DAA"/>
    <w:rsid w:val="007D39BE"/>
    <w:rsid w:val="007D624F"/>
    <w:rsid w:val="007F2F77"/>
    <w:rsid w:val="00805854"/>
    <w:rsid w:val="0080798F"/>
    <w:rsid w:val="00813A00"/>
    <w:rsid w:val="008226D1"/>
    <w:rsid w:val="00822B8F"/>
    <w:rsid w:val="00832B2E"/>
    <w:rsid w:val="00840B5D"/>
    <w:rsid w:val="008423BC"/>
    <w:rsid w:val="00842CE6"/>
    <w:rsid w:val="00844393"/>
    <w:rsid w:val="0084532E"/>
    <w:rsid w:val="008471DF"/>
    <w:rsid w:val="00847C33"/>
    <w:rsid w:val="00853056"/>
    <w:rsid w:val="00854DB2"/>
    <w:rsid w:val="00860902"/>
    <w:rsid w:val="00860FB2"/>
    <w:rsid w:val="00870DBA"/>
    <w:rsid w:val="00876682"/>
    <w:rsid w:val="008778C1"/>
    <w:rsid w:val="0088572B"/>
    <w:rsid w:val="0089197E"/>
    <w:rsid w:val="008927BB"/>
    <w:rsid w:val="008974F3"/>
    <w:rsid w:val="008A22B8"/>
    <w:rsid w:val="008A386E"/>
    <w:rsid w:val="008A3D88"/>
    <w:rsid w:val="008A6972"/>
    <w:rsid w:val="008A7476"/>
    <w:rsid w:val="008C172B"/>
    <w:rsid w:val="008C4C6F"/>
    <w:rsid w:val="008D02D6"/>
    <w:rsid w:val="008D31FA"/>
    <w:rsid w:val="008D3847"/>
    <w:rsid w:val="008D4BA6"/>
    <w:rsid w:val="008E7025"/>
    <w:rsid w:val="008F0877"/>
    <w:rsid w:val="008F0FFE"/>
    <w:rsid w:val="00900054"/>
    <w:rsid w:val="00914120"/>
    <w:rsid w:val="00917123"/>
    <w:rsid w:val="00930003"/>
    <w:rsid w:val="009310A2"/>
    <w:rsid w:val="0093372B"/>
    <w:rsid w:val="00933CED"/>
    <w:rsid w:val="00940A0A"/>
    <w:rsid w:val="00950231"/>
    <w:rsid w:val="009542FB"/>
    <w:rsid w:val="009565C8"/>
    <w:rsid w:val="009629EC"/>
    <w:rsid w:val="0097755B"/>
    <w:rsid w:val="00977D0E"/>
    <w:rsid w:val="009A04F2"/>
    <w:rsid w:val="009A2F6C"/>
    <w:rsid w:val="009A3C38"/>
    <w:rsid w:val="009A5F2E"/>
    <w:rsid w:val="009A671E"/>
    <w:rsid w:val="009A7EC6"/>
    <w:rsid w:val="009B6460"/>
    <w:rsid w:val="009C08C3"/>
    <w:rsid w:val="009C38C9"/>
    <w:rsid w:val="009C7E86"/>
    <w:rsid w:val="009D096C"/>
    <w:rsid w:val="009D2915"/>
    <w:rsid w:val="009E0194"/>
    <w:rsid w:val="009E2167"/>
    <w:rsid w:val="009E7A33"/>
    <w:rsid w:val="009E7BB9"/>
    <w:rsid w:val="00A01F50"/>
    <w:rsid w:val="00A10BBE"/>
    <w:rsid w:val="00A1314E"/>
    <w:rsid w:val="00A133CB"/>
    <w:rsid w:val="00A14C53"/>
    <w:rsid w:val="00A14EB5"/>
    <w:rsid w:val="00A3069A"/>
    <w:rsid w:val="00A312B9"/>
    <w:rsid w:val="00A3693C"/>
    <w:rsid w:val="00A44DE8"/>
    <w:rsid w:val="00A47E10"/>
    <w:rsid w:val="00A562D3"/>
    <w:rsid w:val="00A57257"/>
    <w:rsid w:val="00A6568D"/>
    <w:rsid w:val="00A65719"/>
    <w:rsid w:val="00A66A84"/>
    <w:rsid w:val="00A67A22"/>
    <w:rsid w:val="00A7028E"/>
    <w:rsid w:val="00A7401E"/>
    <w:rsid w:val="00A7496C"/>
    <w:rsid w:val="00A7626A"/>
    <w:rsid w:val="00A76B46"/>
    <w:rsid w:val="00A845CF"/>
    <w:rsid w:val="00AA00CF"/>
    <w:rsid w:val="00AA122B"/>
    <w:rsid w:val="00AA2FE3"/>
    <w:rsid w:val="00AB1173"/>
    <w:rsid w:val="00AB1CAC"/>
    <w:rsid w:val="00AC0A2E"/>
    <w:rsid w:val="00AC0E09"/>
    <w:rsid w:val="00AD7394"/>
    <w:rsid w:val="00AE0461"/>
    <w:rsid w:val="00AE3632"/>
    <w:rsid w:val="00AE3F1C"/>
    <w:rsid w:val="00AE4DC8"/>
    <w:rsid w:val="00AF1D86"/>
    <w:rsid w:val="00B026DD"/>
    <w:rsid w:val="00B03C87"/>
    <w:rsid w:val="00B066AA"/>
    <w:rsid w:val="00B12B0E"/>
    <w:rsid w:val="00B16B67"/>
    <w:rsid w:val="00B22532"/>
    <w:rsid w:val="00B25CA9"/>
    <w:rsid w:val="00B268A8"/>
    <w:rsid w:val="00B3009D"/>
    <w:rsid w:val="00B32995"/>
    <w:rsid w:val="00B44D4B"/>
    <w:rsid w:val="00B60052"/>
    <w:rsid w:val="00B64C23"/>
    <w:rsid w:val="00B653B5"/>
    <w:rsid w:val="00B65563"/>
    <w:rsid w:val="00B80208"/>
    <w:rsid w:val="00B82243"/>
    <w:rsid w:val="00B82F49"/>
    <w:rsid w:val="00B8516B"/>
    <w:rsid w:val="00B92BA4"/>
    <w:rsid w:val="00BA0F9D"/>
    <w:rsid w:val="00BB2B31"/>
    <w:rsid w:val="00BB3525"/>
    <w:rsid w:val="00BB4134"/>
    <w:rsid w:val="00BC5CDC"/>
    <w:rsid w:val="00BD3610"/>
    <w:rsid w:val="00BD5887"/>
    <w:rsid w:val="00BD6C3C"/>
    <w:rsid w:val="00BE139F"/>
    <w:rsid w:val="00BE2C14"/>
    <w:rsid w:val="00BE372F"/>
    <w:rsid w:val="00BF13B3"/>
    <w:rsid w:val="00BF4D4A"/>
    <w:rsid w:val="00BF602B"/>
    <w:rsid w:val="00C04786"/>
    <w:rsid w:val="00C04F95"/>
    <w:rsid w:val="00C1103D"/>
    <w:rsid w:val="00C11DBB"/>
    <w:rsid w:val="00C1267A"/>
    <w:rsid w:val="00C143E6"/>
    <w:rsid w:val="00C20A65"/>
    <w:rsid w:val="00C211ED"/>
    <w:rsid w:val="00C21541"/>
    <w:rsid w:val="00C26D09"/>
    <w:rsid w:val="00C53123"/>
    <w:rsid w:val="00C55943"/>
    <w:rsid w:val="00C71332"/>
    <w:rsid w:val="00C717C3"/>
    <w:rsid w:val="00C774A8"/>
    <w:rsid w:val="00C83387"/>
    <w:rsid w:val="00C86CDB"/>
    <w:rsid w:val="00C92A36"/>
    <w:rsid w:val="00C95BA0"/>
    <w:rsid w:val="00CA0D08"/>
    <w:rsid w:val="00CA298C"/>
    <w:rsid w:val="00CA5634"/>
    <w:rsid w:val="00CB6E46"/>
    <w:rsid w:val="00CC033C"/>
    <w:rsid w:val="00CC110A"/>
    <w:rsid w:val="00CE1030"/>
    <w:rsid w:val="00CE265B"/>
    <w:rsid w:val="00CE4319"/>
    <w:rsid w:val="00CE798A"/>
    <w:rsid w:val="00CF3FF3"/>
    <w:rsid w:val="00CF4371"/>
    <w:rsid w:val="00CF56C8"/>
    <w:rsid w:val="00CF6E68"/>
    <w:rsid w:val="00D070F1"/>
    <w:rsid w:val="00D144A8"/>
    <w:rsid w:val="00D15EC2"/>
    <w:rsid w:val="00D20D2B"/>
    <w:rsid w:val="00D24B8F"/>
    <w:rsid w:val="00D30B3B"/>
    <w:rsid w:val="00D31F69"/>
    <w:rsid w:val="00D36853"/>
    <w:rsid w:val="00D4093A"/>
    <w:rsid w:val="00D43AA5"/>
    <w:rsid w:val="00D44A54"/>
    <w:rsid w:val="00D45441"/>
    <w:rsid w:val="00D545AE"/>
    <w:rsid w:val="00D5528D"/>
    <w:rsid w:val="00D57814"/>
    <w:rsid w:val="00D65152"/>
    <w:rsid w:val="00D76E8F"/>
    <w:rsid w:val="00D81ED4"/>
    <w:rsid w:val="00D850AA"/>
    <w:rsid w:val="00D93B2C"/>
    <w:rsid w:val="00D96844"/>
    <w:rsid w:val="00DA1F8C"/>
    <w:rsid w:val="00DA6861"/>
    <w:rsid w:val="00DB0C2E"/>
    <w:rsid w:val="00DB0F7D"/>
    <w:rsid w:val="00DB408C"/>
    <w:rsid w:val="00DB6F68"/>
    <w:rsid w:val="00DB7165"/>
    <w:rsid w:val="00DD2C05"/>
    <w:rsid w:val="00DE2318"/>
    <w:rsid w:val="00E01F99"/>
    <w:rsid w:val="00E041C7"/>
    <w:rsid w:val="00E06920"/>
    <w:rsid w:val="00E10ECB"/>
    <w:rsid w:val="00E11BBB"/>
    <w:rsid w:val="00E17764"/>
    <w:rsid w:val="00E33DBD"/>
    <w:rsid w:val="00E45378"/>
    <w:rsid w:val="00E463FD"/>
    <w:rsid w:val="00E5539C"/>
    <w:rsid w:val="00E644F6"/>
    <w:rsid w:val="00E653CC"/>
    <w:rsid w:val="00E65CBC"/>
    <w:rsid w:val="00E705D0"/>
    <w:rsid w:val="00E7161C"/>
    <w:rsid w:val="00E74E70"/>
    <w:rsid w:val="00E7712B"/>
    <w:rsid w:val="00E77918"/>
    <w:rsid w:val="00E93E6C"/>
    <w:rsid w:val="00E94C13"/>
    <w:rsid w:val="00EB5A6A"/>
    <w:rsid w:val="00EB7B5E"/>
    <w:rsid w:val="00ED15CA"/>
    <w:rsid w:val="00EE55EA"/>
    <w:rsid w:val="00EE5D3D"/>
    <w:rsid w:val="00EF7970"/>
    <w:rsid w:val="00F01B65"/>
    <w:rsid w:val="00F03C5E"/>
    <w:rsid w:val="00F06BB2"/>
    <w:rsid w:val="00F073D5"/>
    <w:rsid w:val="00F2521E"/>
    <w:rsid w:val="00F27AC5"/>
    <w:rsid w:val="00F30761"/>
    <w:rsid w:val="00F43F27"/>
    <w:rsid w:val="00F615D6"/>
    <w:rsid w:val="00F61CF2"/>
    <w:rsid w:val="00F63539"/>
    <w:rsid w:val="00F7184A"/>
    <w:rsid w:val="00F738BD"/>
    <w:rsid w:val="00F74622"/>
    <w:rsid w:val="00F837C4"/>
    <w:rsid w:val="00F84C5A"/>
    <w:rsid w:val="00F86734"/>
    <w:rsid w:val="00F9301F"/>
    <w:rsid w:val="00F936FB"/>
    <w:rsid w:val="00F97B91"/>
    <w:rsid w:val="00FA373F"/>
    <w:rsid w:val="00FC3313"/>
    <w:rsid w:val="00FC4192"/>
    <w:rsid w:val="00FC449B"/>
    <w:rsid w:val="00FD3E06"/>
    <w:rsid w:val="00FD450D"/>
    <w:rsid w:val="00FE2134"/>
    <w:rsid w:val="00FE3DFA"/>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60FD9"/>
  <w15:docId w15:val="{FFEF4F94-E952-4B32-8048-30D328EB7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sr-Cyrl-RS"/>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EndnoteText">
    <w:name w:val="endnote text"/>
    <w:basedOn w:val="Normal"/>
    <w:link w:val="EndnoteTextChar"/>
    <w:uiPriority w:val="99"/>
    <w:semiHidden/>
    <w:unhideWhenUsed/>
    <w:rsid w:val="003B1292"/>
    <w:rPr>
      <w:rFonts w:asciiTheme="minorHAnsi" w:eastAsiaTheme="minorHAnsi" w:hAnsiTheme="minorHAnsi" w:cstheme="minorBidi"/>
      <w:sz w:val="20"/>
      <w:szCs w:val="20"/>
      <w:lang w:val="en-US"/>
    </w:rPr>
  </w:style>
  <w:style w:type="character" w:customStyle="1" w:styleId="EndnoteTextChar">
    <w:name w:val="Endnote Text Char"/>
    <w:basedOn w:val="DefaultParagraphFont"/>
    <w:link w:val="EndnoteText"/>
    <w:uiPriority w:val="99"/>
    <w:semiHidden/>
    <w:rsid w:val="003B1292"/>
    <w:rPr>
      <w:rFonts w:asciiTheme="minorHAnsi" w:eastAsiaTheme="minorHAnsi" w:hAnsiTheme="minorHAnsi" w:cstheme="minorBidi"/>
    </w:rPr>
  </w:style>
  <w:style w:type="paragraph" w:styleId="ListParagraph">
    <w:name w:val="List Paragraph"/>
    <w:basedOn w:val="Normal"/>
    <w:uiPriority w:val="34"/>
    <w:qFormat/>
    <w:rsid w:val="00950231"/>
    <w:pPr>
      <w:ind w:left="720"/>
      <w:contextualSpacing/>
    </w:pPr>
    <w:rPr>
      <w:lang w:eastAsia="en-GB"/>
    </w:rPr>
  </w:style>
  <w:style w:type="character" w:customStyle="1" w:styleId="WW8Num18z0">
    <w:name w:val="WW8Num18z0"/>
    <w:rsid w:val="00950231"/>
    <w:rPr>
      <w:rFonts w:ascii="Symbol" w:hAnsi="Symbol" w:cs="OpenSymbol"/>
      <w:sz w:val="24"/>
      <w:szCs w:val="24"/>
      <w:lang w:val="sr-Cyrl-RS"/>
    </w:rPr>
  </w:style>
  <w:style w:type="paragraph" w:styleId="TOCHeading">
    <w:name w:val="TOC Heading"/>
    <w:basedOn w:val="Heading1"/>
    <w:next w:val="Normal"/>
    <w:uiPriority w:val="39"/>
    <w:unhideWhenUsed/>
    <w:qFormat/>
    <w:rsid w:val="00A7626A"/>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character" w:styleId="UnresolvedMention">
    <w:name w:val="Unresolved Mention"/>
    <w:basedOn w:val="DefaultParagraphFont"/>
    <w:uiPriority w:val="99"/>
    <w:semiHidden/>
    <w:unhideWhenUsed/>
    <w:rsid w:val="00E45378"/>
    <w:rPr>
      <w:color w:val="605E5C"/>
      <w:shd w:val="clear" w:color="auto" w:fill="E1DFDD"/>
    </w:rPr>
  </w:style>
  <w:style w:type="paragraph" w:styleId="BalloonText">
    <w:name w:val="Balloon Text"/>
    <w:basedOn w:val="Normal"/>
    <w:link w:val="BalloonTextChar"/>
    <w:uiPriority w:val="99"/>
    <w:semiHidden/>
    <w:unhideWhenUsed/>
    <w:rsid w:val="007143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302"/>
    <w:rPr>
      <w:rFonts w:ascii="Segoe UI" w:hAnsi="Segoe UI" w:cs="Segoe UI"/>
      <w:sz w:val="18"/>
      <w:szCs w:val="18"/>
      <w:lang w:val="en-GB"/>
    </w:rPr>
  </w:style>
  <w:style w:type="paragraph" w:styleId="NormalWeb">
    <w:name w:val="Normal (Web)"/>
    <w:basedOn w:val="Normal"/>
    <w:uiPriority w:val="99"/>
    <w:unhideWhenUsed/>
    <w:rsid w:val="00323976"/>
    <w:pPr>
      <w:spacing w:before="100" w:beforeAutospacing="1" w:after="100" w:afterAutospacing="1"/>
    </w:pPr>
    <w:rPr>
      <w:lang w:val="en-US"/>
    </w:rPr>
  </w:style>
  <w:style w:type="character" w:styleId="FollowedHyperlink">
    <w:name w:val="FollowedHyperlink"/>
    <w:basedOn w:val="DefaultParagraphFont"/>
    <w:uiPriority w:val="99"/>
    <w:semiHidden/>
    <w:unhideWhenUsed/>
    <w:rsid w:val="006A4F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023712">
      <w:bodyDiv w:val="1"/>
      <w:marLeft w:val="0"/>
      <w:marRight w:val="0"/>
      <w:marTop w:val="0"/>
      <w:marBottom w:val="0"/>
      <w:divBdr>
        <w:top w:val="none" w:sz="0" w:space="0" w:color="auto"/>
        <w:left w:val="none" w:sz="0" w:space="0" w:color="auto"/>
        <w:bottom w:val="none" w:sz="0" w:space="0" w:color="auto"/>
        <w:right w:val="none" w:sz="0" w:space="0" w:color="auto"/>
      </w:divBdr>
    </w:div>
    <w:div w:id="346686391">
      <w:bodyDiv w:val="1"/>
      <w:marLeft w:val="0"/>
      <w:marRight w:val="0"/>
      <w:marTop w:val="0"/>
      <w:marBottom w:val="0"/>
      <w:divBdr>
        <w:top w:val="none" w:sz="0" w:space="0" w:color="auto"/>
        <w:left w:val="none" w:sz="0" w:space="0" w:color="auto"/>
        <w:bottom w:val="none" w:sz="0" w:space="0" w:color="auto"/>
        <w:right w:val="none" w:sz="0" w:space="0" w:color="auto"/>
      </w:divBdr>
    </w:div>
    <w:div w:id="463694504">
      <w:bodyDiv w:val="1"/>
      <w:marLeft w:val="0"/>
      <w:marRight w:val="0"/>
      <w:marTop w:val="0"/>
      <w:marBottom w:val="0"/>
      <w:divBdr>
        <w:top w:val="none" w:sz="0" w:space="0" w:color="auto"/>
        <w:left w:val="none" w:sz="0" w:space="0" w:color="auto"/>
        <w:bottom w:val="none" w:sz="0" w:space="0" w:color="auto"/>
        <w:right w:val="none" w:sz="0" w:space="0" w:color="auto"/>
      </w:divBdr>
    </w:div>
    <w:div w:id="479536178">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860240730">
      <w:bodyDiv w:val="1"/>
      <w:marLeft w:val="0"/>
      <w:marRight w:val="0"/>
      <w:marTop w:val="0"/>
      <w:marBottom w:val="0"/>
      <w:divBdr>
        <w:top w:val="none" w:sz="0" w:space="0" w:color="auto"/>
        <w:left w:val="none" w:sz="0" w:space="0" w:color="auto"/>
        <w:bottom w:val="none" w:sz="0" w:space="0" w:color="auto"/>
        <w:right w:val="none" w:sz="0" w:space="0" w:color="auto"/>
      </w:divBdr>
    </w:div>
    <w:div w:id="866406208">
      <w:bodyDiv w:val="1"/>
      <w:marLeft w:val="0"/>
      <w:marRight w:val="0"/>
      <w:marTop w:val="0"/>
      <w:marBottom w:val="0"/>
      <w:divBdr>
        <w:top w:val="none" w:sz="0" w:space="0" w:color="auto"/>
        <w:left w:val="none" w:sz="0" w:space="0" w:color="auto"/>
        <w:bottom w:val="none" w:sz="0" w:space="0" w:color="auto"/>
        <w:right w:val="none" w:sz="0" w:space="0" w:color="auto"/>
      </w:divBdr>
    </w:div>
    <w:div w:id="979304504">
      <w:bodyDiv w:val="1"/>
      <w:marLeft w:val="0"/>
      <w:marRight w:val="0"/>
      <w:marTop w:val="0"/>
      <w:marBottom w:val="0"/>
      <w:divBdr>
        <w:top w:val="none" w:sz="0" w:space="0" w:color="auto"/>
        <w:left w:val="none" w:sz="0" w:space="0" w:color="auto"/>
        <w:bottom w:val="none" w:sz="0" w:space="0" w:color="auto"/>
        <w:right w:val="none" w:sz="0" w:space="0" w:color="auto"/>
      </w:divBdr>
    </w:div>
    <w:div w:id="1071274505">
      <w:bodyDiv w:val="1"/>
      <w:marLeft w:val="0"/>
      <w:marRight w:val="0"/>
      <w:marTop w:val="0"/>
      <w:marBottom w:val="0"/>
      <w:divBdr>
        <w:top w:val="none" w:sz="0" w:space="0" w:color="auto"/>
        <w:left w:val="none" w:sz="0" w:space="0" w:color="auto"/>
        <w:bottom w:val="none" w:sz="0" w:space="0" w:color="auto"/>
        <w:right w:val="none" w:sz="0" w:space="0" w:color="auto"/>
      </w:divBdr>
    </w:div>
    <w:div w:id="1388724308">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55432262">
      <w:bodyDiv w:val="1"/>
      <w:marLeft w:val="0"/>
      <w:marRight w:val="0"/>
      <w:marTop w:val="0"/>
      <w:marBottom w:val="0"/>
      <w:divBdr>
        <w:top w:val="none" w:sz="0" w:space="0" w:color="auto"/>
        <w:left w:val="none" w:sz="0" w:space="0" w:color="auto"/>
        <w:bottom w:val="none" w:sz="0" w:space="0" w:color="auto"/>
        <w:right w:val="none" w:sz="0" w:space="0" w:color="auto"/>
      </w:divBdr>
    </w:div>
    <w:div w:id="1958221169">
      <w:bodyDiv w:val="1"/>
      <w:marLeft w:val="0"/>
      <w:marRight w:val="0"/>
      <w:marTop w:val="0"/>
      <w:marBottom w:val="0"/>
      <w:divBdr>
        <w:top w:val="none" w:sz="0" w:space="0" w:color="auto"/>
        <w:left w:val="none" w:sz="0" w:space="0" w:color="auto"/>
        <w:bottom w:val="none" w:sz="0" w:space="0" w:color="auto"/>
        <w:right w:val="none" w:sz="0" w:space="0" w:color="auto"/>
      </w:divBdr>
    </w:div>
    <w:div w:id="2029913870">
      <w:bodyDiv w:val="1"/>
      <w:marLeft w:val="0"/>
      <w:marRight w:val="0"/>
      <w:marTop w:val="0"/>
      <w:marBottom w:val="0"/>
      <w:divBdr>
        <w:top w:val="none" w:sz="0" w:space="0" w:color="auto"/>
        <w:left w:val="none" w:sz="0" w:space="0" w:color="auto"/>
        <w:bottom w:val="none" w:sz="0" w:space="0" w:color="auto"/>
        <w:right w:val="none" w:sz="0" w:space="0" w:color="auto"/>
      </w:divBdr>
    </w:div>
    <w:div w:id="2080051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hyperlink" Target="https://en.wikipedia.org/wiki/XHTM" TargetMode="External"/><Relationship Id="rId50" Type="http://schemas.openxmlformats.org/officeDocument/2006/relationships/hyperlink" Target="https://www.w3schools.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Bcrypt" TargetMode="External"/><Relationship Id="rId29" Type="http://schemas.openxmlformats.org/officeDocument/2006/relationships/image" Target="media/image17.jpeg"/><Relationship Id="rId11" Type="http://schemas.openxmlformats.org/officeDocument/2006/relationships/image" Target="media/image2.jpeg"/><Relationship Id="rId24" Type="http://schemas.openxmlformats.org/officeDocument/2006/relationships/hyperlink" Target="http://localhost:8080/touristInfo/index.x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en.wikipedia.org/wiki/NetBeans" TargetMode="External"/><Relationship Id="rId53" Type="http://schemas.openxmlformats.org/officeDocument/2006/relationships/hyperlink" Target="http://rti.etf.bg.ac.rs/rti/ir4pia/materijali/knjige/PIA_knjiga_2017_v0.9_draft.pdf"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hyperlink" Target="https://www.arduino.cc/" TargetMode="External"/><Relationship Id="rId52" Type="http://schemas.openxmlformats.org/officeDocument/2006/relationships/hyperlink" Target="https://en.wikipedia.org/wiki/MySQL_Workben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hyperlink" Target="https://en.wikipedia.org/wiki/Cascading_Style_Sheet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Hibernate_(framewor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yperlink" Target="http://localhost:8080/touristInfo/registration.xhtml"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n.wikipedia.org/wiki/Jakarta_Server_Faces" TargetMode="External"/><Relationship Id="rId20" Type="http://schemas.openxmlformats.org/officeDocument/2006/relationships/image" Target="media/image10.jpeg"/><Relationship Id="rId41" Type="http://schemas.openxmlformats.org/officeDocument/2006/relationships/image" Target="media/image29.jpeg"/><Relationship Id="rId54" Type="http://schemas.openxmlformats.org/officeDocument/2006/relationships/hyperlink" Target="http://rti.etf.bg.ac.rs/rti/ir4pia/materijali/predavanja/PIA_Lekcija4_JSF.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s://www.primefaces.org/showcase/ui/button/button.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os\Downloads\templejt_za_master_teze_02_0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templejt_za_master_teze_02_09</Template>
  <TotalTime>2435</TotalTime>
  <Pages>38</Pages>
  <Words>7582</Words>
  <Characters>43223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50704</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subject/>
  <dc:creator>Uros</dc:creator>
  <cp:keywords/>
  <dc:description/>
  <cp:lastModifiedBy>Antonije Ranković</cp:lastModifiedBy>
  <cp:revision>12</cp:revision>
  <cp:lastPrinted>2010-03-22T09:00:00Z</cp:lastPrinted>
  <dcterms:created xsi:type="dcterms:W3CDTF">2024-06-01T14:46:00Z</dcterms:created>
  <dcterms:modified xsi:type="dcterms:W3CDTF">2024-07-06T13:35:00Z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